
<file path=[Content_Types].xml><?xml version="1.0" encoding="utf-8"?>
<Types xmlns="http://schemas.openxmlformats.org/package/2006/content-types">
  <Default Extension="docx" ContentType="application/vnd.openxmlformats-officedocument.wordprocessingml.documen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BA5B" w14:textId="69BAA555" w:rsidR="00E20FF2" w:rsidRPr="009224F6" w:rsidRDefault="00E20FF2" w:rsidP="00C06CC9"/>
    <w:p w14:paraId="0183040A" w14:textId="77777777" w:rsidR="002C5904" w:rsidRDefault="002C5904" w:rsidP="002C5904">
      <w:pPr>
        <w:pStyle w:val="DOORSBulletedTierMarker"/>
      </w:pPr>
    </w:p>
    <w:p w14:paraId="1A3E91FB" w14:textId="77777777" w:rsidR="00C52ECB" w:rsidRDefault="00C52ECB" w:rsidP="00C52ECB">
      <w:pPr>
        <w:pStyle w:val="DOORSRequirement"/>
      </w:pPr>
    </w:p>
    <w:p w14:paraId="6D731350" w14:textId="77777777" w:rsidR="00C52ECB" w:rsidRDefault="00C52ECB" w:rsidP="00C52ECB">
      <w:pPr>
        <w:pStyle w:val="DOORSRequirement"/>
      </w:pPr>
    </w:p>
    <w:p w14:paraId="72B8D431" w14:textId="77777777" w:rsidR="00C52ECB" w:rsidRDefault="00C52ECB" w:rsidP="00C52ECB">
      <w:pPr>
        <w:pStyle w:val="DOORSRequirement"/>
      </w:pPr>
    </w:p>
    <w:p w14:paraId="37B1423B" w14:textId="77777777" w:rsidR="00C52ECB" w:rsidRDefault="00C52ECB" w:rsidP="00C52ECB">
      <w:pPr>
        <w:pStyle w:val="DOORSRequirement"/>
      </w:pPr>
    </w:p>
    <w:p w14:paraId="2646909A" w14:textId="77777777" w:rsidR="00C52ECB" w:rsidRDefault="00C52ECB" w:rsidP="00C52ECB">
      <w:pPr>
        <w:pStyle w:val="DOORSRequirement"/>
      </w:pPr>
    </w:p>
    <w:p w14:paraId="7C261C23" w14:textId="77777777" w:rsidR="00C52ECB" w:rsidRDefault="00C52ECB" w:rsidP="00C52ECB">
      <w:pPr>
        <w:pStyle w:val="DOORSRequirement"/>
      </w:pPr>
    </w:p>
    <w:p w14:paraId="5D1273C2" w14:textId="77777777" w:rsidR="00C52ECB" w:rsidRDefault="00C52ECB" w:rsidP="00C52ECB">
      <w:pPr>
        <w:pStyle w:val="DOORSRequirement"/>
      </w:pPr>
    </w:p>
    <w:p w14:paraId="27EFBBDC" w14:textId="77777777" w:rsidR="00C52ECB" w:rsidRDefault="00C52ECB" w:rsidP="00C52ECB">
      <w:pPr>
        <w:pStyle w:val="DOORSRequirement"/>
      </w:pPr>
    </w:p>
    <w:p w14:paraId="3306AD5B" w14:textId="77777777" w:rsidR="00C52ECB" w:rsidRDefault="00C52ECB" w:rsidP="00C52ECB">
      <w:pPr>
        <w:pStyle w:val="DOORSRequirement"/>
      </w:pPr>
    </w:p>
    <w:p w14:paraId="22354C02" w14:textId="77777777" w:rsidR="00C52ECB" w:rsidRDefault="00C52ECB" w:rsidP="00C52ECB">
      <w:pPr>
        <w:pStyle w:val="DOORSRequirement"/>
      </w:pPr>
    </w:p>
    <w:p w14:paraId="71B1BB4B" w14:textId="77777777" w:rsidR="00C52ECB" w:rsidRDefault="00C52ECB" w:rsidP="00C52ECB">
      <w:pPr>
        <w:pStyle w:val="DOORSRequirement"/>
      </w:pPr>
    </w:p>
    <w:p w14:paraId="4A6B32E4" w14:textId="77777777" w:rsidR="00C52ECB" w:rsidRDefault="00C52ECB" w:rsidP="00C52ECB">
      <w:pPr>
        <w:pStyle w:val="DOORSRequirement"/>
      </w:pPr>
    </w:p>
    <w:p w14:paraId="0D8C3E68" w14:textId="77777777" w:rsidR="00C52ECB" w:rsidRDefault="00C52ECB" w:rsidP="00C52ECB">
      <w:pPr>
        <w:pStyle w:val="DOORSRequirement"/>
      </w:pPr>
    </w:p>
    <w:p w14:paraId="5842CCA2" w14:textId="77777777" w:rsidR="00C52ECB" w:rsidRDefault="00C52ECB" w:rsidP="00C52ECB">
      <w:pPr>
        <w:pStyle w:val="DOORSRequirement"/>
      </w:pPr>
    </w:p>
    <w:p w14:paraId="15B14D2D" w14:textId="77777777" w:rsidR="00C52ECB" w:rsidRDefault="00C52ECB" w:rsidP="00C52ECB">
      <w:pPr>
        <w:pStyle w:val="DOORSRequirement"/>
      </w:pPr>
    </w:p>
    <w:p w14:paraId="4DEA8785" w14:textId="77777777" w:rsidR="00C52ECB" w:rsidRDefault="00C52ECB" w:rsidP="00C52ECB">
      <w:pPr>
        <w:pStyle w:val="DOORSRequirement"/>
      </w:pPr>
    </w:p>
    <w:p w14:paraId="395DE0CB" w14:textId="77777777" w:rsidR="00C52ECB" w:rsidRDefault="00C52ECB" w:rsidP="00C52ECB">
      <w:pPr>
        <w:rPr>
          <w:rFonts w:cs="Arial"/>
          <w:color w:val="000000"/>
          <w:sz w:val="20"/>
          <w:szCs w:val="20"/>
        </w:rPr>
      </w:pPr>
      <w:r>
        <w:rPr>
          <w:rFonts w:cs="Arial"/>
          <w:color w:val="000000"/>
          <w:sz w:val="20"/>
          <w:szCs w:val="20"/>
        </w:rPr>
        <w:t>The information in this section is an extract from the DOORS module identified by the following information.</w:t>
      </w:r>
    </w:p>
    <w:p w14:paraId="61859FAA" w14:textId="59310318" w:rsidR="00C52ECB" w:rsidRPr="00386B6C" w:rsidRDefault="00C52ECB" w:rsidP="00C52ECB">
      <w:pPr>
        <w:rPr>
          <w:rFonts w:cs="Arial"/>
          <w:color w:val="000000"/>
          <w:sz w:val="20"/>
          <w:szCs w:val="20"/>
        </w:rPr>
      </w:pPr>
      <w:r w:rsidRPr="00386B6C">
        <w:rPr>
          <w:rFonts w:cs="Arial"/>
          <w:b/>
          <w:bCs/>
          <w:color w:val="000000"/>
          <w:sz w:val="20"/>
          <w:szCs w:val="20"/>
        </w:rPr>
        <w:t>DOORS module path:</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module_path  \* MERGEFORMAT </w:instrText>
      </w:r>
      <w:r w:rsidRPr="00386B6C">
        <w:rPr>
          <w:b/>
          <w:color w:val="80796F"/>
          <w:sz w:val="20"/>
          <w:szCs w:val="20"/>
          <w:lang w:val="en-GB"/>
        </w:rPr>
        <w:fldChar w:fldCharType="separate"/>
      </w:r>
      <w:r w:rsidR="00C06CC9">
        <w:rPr>
          <w:b/>
          <w:color w:val="80796F"/>
          <w:sz w:val="20"/>
          <w:szCs w:val="20"/>
          <w:lang w:val="en-GB"/>
        </w:rPr>
        <w:t>/TERMA DOORS/IDS/Naval/Naval C2/Common Features/2. System Level Requirements/</w:t>
      </w:r>
      <w:r w:rsidRPr="00386B6C">
        <w:rPr>
          <w:b/>
          <w:color w:val="80796F"/>
          <w:sz w:val="20"/>
          <w:szCs w:val="20"/>
          <w:lang w:val="en-GB"/>
        </w:rPr>
        <w:fldChar w:fldCharType="end"/>
      </w:r>
    </w:p>
    <w:p w14:paraId="5E4B2761" w14:textId="590F92B3" w:rsidR="00C52ECB" w:rsidRPr="00386B6C" w:rsidRDefault="00C52ECB" w:rsidP="00C52ECB">
      <w:pPr>
        <w:rPr>
          <w:rFonts w:cs="Arial"/>
          <w:color w:val="000000"/>
          <w:sz w:val="20"/>
          <w:szCs w:val="20"/>
        </w:rPr>
      </w:pPr>
      <w:r w:rsidRPr="00386B6C">
        <w:rPr>
          <w:rFonts w:cs="Arial"/>
          <w:b/>
          <w:bCs/>
          <w:color w:val="000000"/>
          <w:sz w:val="20"/>
          <w:szCs w:val="20"/>
        </w:rPr>
        <w:t>DOORS module name:</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module_name  \* MERGEFORMAT </w:instrText>
      </w:r>
      <w:r w:rsidRPr="00386B6C">
        <w:rPr>
          <w:b/>
          <w:color w:val="80796F"/>
          <w:sz w:val="20"/>
          <w:szCs w:val="20"/>
          <w:lang w:val="en-GB"/>
        </w:rPr>
        <w:fldChar w:fldCharType="separate"/>
      </w:r>
      <w:r w:rsidR="00C06CC9">
        <w:rPr>
          <w:b/>
          <w:color w:val="80796F"/>
          <w:sz w:val="20"/>
          <w:szCs w:val="20"/>
          <w:lang w:val="en-GB"/>
        </w:rPr>
        <w:t>2017969-DT</w:t>
      </w:r>
      <w:r w:rsidRPr="00386B6C">
        <w:rPr>
          <w:b/>
          <w:color w:val="80796F"/>
          <w:sz w:val="20"/>
          <w:szCs w:val="20"/>
          <w:lang w:val="en-GB"/>
        </w:rPr>
        <w:fldChar w:fldCharType="end"/>
      </w:r>
    </w:p>
    <w:p w14:paraId="0432A04A" w14:textId="392591A9" w:rsidR="00C52ECB" w:rsidRPr="00386B6C" w:rsidRDefault="00C52ECB" w:rsidP="00C52ECB">
      <w:pPr>
        <w:rPr>
          <w:rFonts w:cs="Arial"/>
          <w:color w:val="000000"/>
          <w:sz w:val="20"/>
          <w:szCs w:val="20"/>
        </w:rPr>
      </w:pPr>
      <w:r w:rsidRPr="00386B6C">
        <w:rPr>
          <w:rFonts w:cs="Arial"/>
          <w:b/>
          <w:bCs/>
          <w:color w:val="000000"/>
          <w:sz w:val="20"/>
          <w:szCs w:val="20"/>
        </w:rPr>
        <w:t>DOORS module description:</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module_descr  \* MERGEFORMAT </w:instrText>
      </w:r>
      <w:r w:rsidRPr="00386B6C">
        <w:rPr>
          <w:b/>
          <w:color w:val="80796F"/>
          <w:sz w:val="20"/>
          <w:szCs w:val="20"/>
          <w:lang w:val="en-GB"/>
        </w:rPr>
        <w:fldChar w:fldCharType="separate"/>
      </w:r>
      <w:r w:rsidR="00C06CC9">
        <w:rPr>
          <w:b/>
          <w:color w:val="80796F"/>
          <w:sz w:val="20"/>
          <w:szCs w:val="20"/>
          <w:lang w:val="en-GB"/>
        </w:rPr>
        <w:t>Basic Naval C2 System Requirements</w:t>
      </w:r>
      <w:r w:rsidRPr="00386B6C">
        <w:rPr>
          <w:b/>
          <w:color w:val="80796F"/>
          <w:sz w:val="20"/>
          <w:szCs w:val="20"/>
          <w:lang w:val="en-GB"/>
        </w:rPr>
        <w:fldChar w:fldCharType="end"/>
      </w:r>
    </w:p>
    <w:p w14:paraId="253BE783" w14:textId="6D533446" w:rsidR="00C52ECB" w:rsidRPr="00386B6C" w:rsidRDefault="00C52ECB" w:rsidP="00C52ECB">
      <w:pPr>
        <w:rPr>
          <w:rFonts w:cs="Arial"/>
          <w:color w:val="000000"/>
          <w:sz w:val="20"/>
          <w:szCs w:val="20"/>
        </w:rPr>
      </w:pPr>
      <w:r w:rsidRPr="00386B6C">
        <w:rPr>
          <w:rFonts w:cs="Arial"/>
          <w:b/>
          <w:bCs/>
          <w:color w:val="000000"/>
          <w:sz w:val="20"/>
          <w:szCs w:val="20"/>
        </w:rPr>
        <w:t>DOORS baseline version:</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module_baseline  \* MERGEFORMAT </w:instrText>
      </w:r>
      <w:r w:rsidRPr="00386B6C">
        <w:rPr>
          <w:b/>
          <w:color w:val="80796F"/>
          <w:sz w:val="20"/>
          <w:szCs w:val="20"/>
          <w:lang w:val="en-GB"/>
        </w:rPr>
        <w:fldChar w:fldCharType="separate"/>
      </w:r>
      <w:r w:rsidR="00C06CC9">
        <w:rPr>
          <w:b/>
          <w:color w:val="80796F"/>
          <w:sz w:val="20"/>
          <w:szCs w:val="20"/>
          <w:lang w:val="en-GB"/>
        </w:rPr>
        <w:t>1.8</w:t>
      </w:r>
      <w:r w:rsidRPr="00386B6C">
        <w:rPr>
          <w:b/>
          <w:color w:val="80796F"/>
          <w:sz w:val="20"/>
          <w:szCs w:val="20"/>
          <w:lang w:val="en-GB"/>
        </w:rPr>
        <w:fldChar w:fldCharType="end"/>
      </w:r>
    </w:p>
    <w:p w14:paraId="062D6203" w14:textId="7F215387" w:rsidR="00C52ECB" w:rsidRPr="00386B6C" w:rsidRDefault="00C52ECB" w:rsidP="00C52ECB">
      <w:pPr>
        <w:rPr>
          <w:rFonts w:cs="Arial"/>
          <w:color w:val="000000"/>
          <w:sz w:val="20"/>
          <w:szCs w:val="20"/>
        </w:rPr>
      </w:pPr>
      <w:r w:rsidRPr="00386B6C">
        <w:rPr>
          <w:rFonts w:cs="Arial"/>
          <w:b/>
          <w:bCs/>
          <w:color w:val="000000"/>
          <w:sz w:val="20"/>
          <w:szCs w:val="20"/>
        </w:rPr>
        <w:t xml:space="preserve">DOORS </w:t>
      </w:r>
      <w:r>
        <w:rPr>
          <w:rFonts w:cs="Arial"/>
          <w:b/>
          <w:bCs/>
          <w:color w:val="000000"/>
          <w:sz w:val="20"/>
          <w:szCs w:val="20"/>
        </w:rPr>
        <w:t>v</w:t>
      </w:r>
      <w:r w:rsidRPr="00386B6C">
        <w:rPr>
          <w:rFonts w:cs="Arial"/>
          <w:b/>
          <w:bCs/>
          <w:color w:val="000000"/>
          <w:sz w:val="20"/>
          <w:szCs w:val="20"/>
        </w:rPr>
        <w:t>iew:</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module_view  \* MERGEFORMAT </w:instrText>
      </w:r>
      <w:r w:rsidRPr="00386B6C">
        <w:rPr>
          <w:b/>
          <w:color w:val="80796F"/>
          <w:sz w:val="20"/>
          <w:szCs w:val="20"/>
          <w:lang w:val="en-GB"/>
        </w:rPr>
        <w:fldChar w:fldCharType="separate"/>
      </w:r>
      <w:r w:rsidR="00C06CC9">
        <w:rPr>
          <w:b/>
          <w:color w:val="80796F"/>
          <w:sz w:val="20"/>
          <w:szCs w:val="20"/>
          <w:lang w:val="en-GB"/>
        </w:rPr>
        <w:t>RDN view</w:t>
      </w:r>
      <w:r w:rsidRPr="00386B6C">
        <w:rPr>
          <w:b/>
          <w:color w:val="80796F"/>
          <w:sz w:val="20"/>
          <w:szCs w:val="20"/>
          <w:lang w:val="en-GB"/>
        </w:rPr>
        <w:fldChar w:fldCharType="end"/>
      </w:r>
    </w:p>
    <w:p w14:paraId="1615C344" w14:textId="77777777" w:rsidR="00C96EB2" w:rsidRDefault="00C96EB2" w:rsidP="00F26ADA"/>
    <w:p w14:paraId="5BF0C7B1" w14:textId="77777777" w:rsidR="00C52ECB" w:rsidRPr="00F26ADA" w:rsidRDefault="00C52ECB" w:rsidP="00F26ADA">
      <w:r>
        <w:br w:type="page"/>
      </w:r>
    </w:p>
    <w:tbl>
      <w:tblPr>
        <w:tblStyle w:val="Table"/>
        <w:tblW w:w="9639" w:type="dxa"/>
        <w:tblInd w:w="108" w:type="dxa"/>
        <w:tblLayout w:type="fixed"/>
        <w:tblLook w:val="01E0" w:firstRow="1" w:lastRow="1" w:firstColumn="1" w:lastColumn="1" w:noHBand="0" w:noVBand="0"/>
      </w:tblPr>
      <w:tblGrid>
        <w:gridCol w:w="9639"/>
      </w:tblGrid>
      <w:tr w:rsidR="00E43E75" w:rsidRPr="00A046A9" w14:paraId="49CF255C" w14:textId="77777777">
        <w:trPr>
          <w:cnfStyle w:val="100000000000" w:firstRow="1" w:lastRow="0" w:firstColumn="0" w:lastColumn="0" w:oddVBand="0" w:evenVBand="0" w:oddHBand="0" w:evenHBand="0" w:firstRowFirstColumn="0" w:firstRowLastColumn="0" w:lastRowFirstColumn="0" w:lastRowLastColumn="0"/>
        </w:trPr>
        <w:tc>
          <w:tcPr>
            <w:tcW w:w="9639" w:type="dxa"/>
          </w:tcPr>
          <w:p w14:paraId="3F29AFC9" w14:textId="26BAD07F" w:rsidR="00E43E75" w:rsidRDefault="00E43E75" w:rsidP="00FE7615">
            <w:pPr>
              <w:pStyle w:val="RecordofChanges"/>
              <w:pageBreakBefore/>
            </w:pPr>
          </w:p>
          <w:p w14:paraId="06A5ABE7" w14:textId="77777777" w:rsidR="00C06CC9" w:rsidRDefault="00C06CC9" w:rsidP="00C06CC9">
            <w:pPr>
              <w:pStyle w:val="DOORSComment"/>
            </w:pPr>
            <w:r>
              <w:object w:dxaOrig="8737" w:dyaOrig="5217" w14:anchorId="13C4F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7pt;height:260.9pt" o:ole="">
                  <v:imagedata r:id="rId8" o:title=""/>
                </v:shape>
                <o:OLEObject Type="Embed" ProgID="Word.Document.12" ShapeID="_x0000_i1025" DrawAspect="Content" ObjectID="_1830590977" r:id="rId9"/>
              </w:object>
            </w:r>
            <w:r>
              <w:t xml:space="preserve">                                </w:t>
            </w:r>
          </w:p>
          <w:p w14:paraId="3448028E" w14:textId="77777777" w:rsidR="00C06CC9" w:rsidRDefault="00C06CC9" w:rsidP="00FE7615">
            <w:pPr>
              <w:pStyle w:val="RecordofChanges"/>
              <w:pageBreakBefore/>
            </w:pPr>
          </w:p>
          <w:p w14:paraId="3D498DBB" w14:textId="77777777" w:rsidR="00FE7615" w:rsidRPr="00A046A9" w:rsidRDefault="00FE7615" w:rsidP="00FE7615">
            <w:pPr>
              <w:pStyle w:val="RecordofChanges"/>
              <w:pageBreakBefore/>
            </w:pPr>
          </w:p>
        </w:tc>
      </w:tr>
    </w:tbl>
    <w:p w14:paraId="2AD91FE0" w14:textId="77777777" w:rsidR="00D36779" w:rsidRPr="00D6611F" w:rsidRDefault="00654FD5" w:rsidP="00FE7615">
      <w:pPr>
        <w:pStyle w:val="TOAHeading"/>
        <w:pageBreakBefore/>
      </w:pPr>
      <w:r>
        <w:lastRenderedPageBreak/>
        <w:t>Contents</w:t>
      </w:r>
    </w:p>
    <w:p w14:paraId="6470C3EE" w14:textId="1798B06A" w:rsidR="00C06CC9" w:rsidRDefault="00000000">
      <w:pPr>
        <w:pStyle w:val="TOC1"/>
        <w:rPr>
          <w:rFonts w:asciiTheme="minorHAnsi" w:eastAsiaTheme="minorEastAsia" w:hAnsiTheme="minorHAnsi" w:cstheme="minorBidi"/>
          <w:b w:val="0"/>
          <w:noProof/>
          <w:kern w:val="2"/>
          <w:sz w:val="24"/>
          <w:szCs w:val="24"/>
          <w:lang w:val="en-GB" w:eastAsia="en-GB"/>
          <w14:ligatures w14:val="standardContextual"/>
        </w:rPr>
      </w:pPr>
      <w:r>
        <w:rPr>
          <w:b w:val="0"/>
        </w:rPr>
        <w:fldChar w:fldCharType="begin"/>
      </w:r>
      <w:r>
        <w:instrText xml:space="preserve"> TOC \o "1-3" \h \z \u </w:instrText>
      </w:r>
      <w:r>
        <w:rPr>
          <w:b w:val="0"/>
        </w:rPr>
        <w:fldChar w:fldCharType="separate"/>
      </w:r>
      <w:hyperlink w:anchor="_Toc219978232" w:history="1">
        <w:r w:rsidR="00C06CC9" w:rsidRPr="0090058E">
          <w:rPr>
            <w:rStyle w:val="Hyperlink"/>
            <w:noProof/>
          </w:rPr>
          <w:t>1</w:t>
        </w:r>
        <w:r w:rsidR="00C06CC9">
          <w:rPr>
            <w:rFonts w:asciiTheme="minorHAnsi" w:eastAsiaTheme="minorEastAsia" w:hAnsiTheme="minorHAnsi" w:cstheme="minorBidi"/>
            <w:b w:val="0"/>
            <w:noProof/>
            <w:kern w:val="2"/>
            <w:sz w:val="24"/>
            <w:szCs w:val="24"/>
            <w:lang w:val="en-GB" w:eastAsia="en-GB"/>
            <w14:ligatures w14:val="standardContextual"/>
          </w:rPr>
          <w:tab/>
        </w:r>
        <w:r w:rsidR="00C06CC9" w:rsidRPr="0090058E">
          <w:rPr>
            <w:rStyle w:val="Hyperlink"/>
            <w:noProof/>
          </w:rPr>
          <w:t>Basic Naval C2</w:t>
        </w:r>
        <w:r w:rsidR="00C06CC9">
          <w:rPr>
            <w:noProof/>
            <w:webHidden/>
          </w:rPr>
          <w:tab/>
        </w:r>
        <w:r w:rsidR="00C06CC9">
          <w:rPr>
            <w:noProof/>
            <w:webHidden/>
          </w:rPr>
          <w:fldChar w:fldCharType="begin"/>
        </w:r>
        <w:r w:rsidR="00C06CC9">
          <w:rPr>
            <w:noProof/>
            <w:webHidden/>
          </w:rPr>
          <w:instrText xml:space="preserve"> PAGEREF _Toc219978232 \h </w:instrText>
        </w:r>
        <w:r w:rsidR="00C06CC9">
          <w:rPr>
            <w:noProof/>
            <w:webHidden/>
          </w:rPr>
        </w:r>
        <w:r w:rsidR="00C06CC9">
          <w:rPr>
            <w:noProof/>
            <w:webHidden/>
          </w:rPr>
          <w:fldChar w:fldCharType="separate"/>
        </w:r>
        <w:r w:rsidR="00C06CC9">
          <w:rPr>
            <w:noProof/>
            <w:webHidden/>
          </w:rPr>
          <w:t>5</w:t>
        </w:r>
        <w:r w:rsidR="00C06CC9">
          <w:rPr>
            <w:noProof/>
            <w:webHidden/>
          </w:rPr>
          <w:fldChar w:fldCharType="end"/>
        </w:r>
      </w:hyperlink>
    </w:p>
    <w:p w14:paraId="55196AF6" w14:textId="48EE7F04"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33" w:history="1">
        <w:r w:rsidRPr="0090058E">
          <w:rPr>
            <w:rStyle w:val="Hyperlink"/>
          </w:rPr>
          <w:t>1.1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Introduction</w:t>
        </w:r>
        <w:r>
          <w:rPr>
            <w:webHidden/>
          </w:rPr>
          <w:tab/>
        </w:r>
        <w:r>
          <w:rPr>
            <w:webHidden/>
          </w:rPr>
          <w:fldChar w:fldCharType="begin"/>
        </w:r>
        <w:r>
          <w:rPr>
            <w:webHidden/>
          </w:rPr>
          <w:instrText xml:space="preserve"> PAGEREF _Toc219978233 \h </w:instrText>
        </w:r>
        <w:r>
          <w:rPr>
            <w:webHidden/>
          </w:rPr>
        </w:r>
        <w:r>
          <w:rPr>
            <w:webHidden/>
          </w:rPr>
          <w:fldChar w:fldCharType="separate"/>
        </w:r>
        <w:r>
          <w:rPr>
            <w:webHidden/>
          </w:rPr>
          <w:t>5</w:t>
        </w:r>
        <w:r>
          <w:rPr>
            <w:webHidden/>
          </w:rPr>
          <w:fldChar w:fldCharType="end"/>
        </w:r>
      </w:hyperlink>
    </w:p>
    <w:p w14:paraId="4B292F9D" w14:textId="0802D68C"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34" w:history="1">
        <w:r w:rsidRPr="0090058E">
          <w:rPr>
            <w:rStyle w:val="Hyperlink"/>
          </w:rPr>
          <w:t>1.1.1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Purpose</w:t>
        </w:r>
        <w:r>
          <w:rPr>
            <w:webHidden/>
          </w:rPr>
          <w:tab/>
        </w:r>
        <w:r>
          <w:rPr>
            <w:webHidden/>
          </w:rPr>
          <w:fldChar w:fldCharType="begin"/>
        </w:r>
        <w:r>
          <w:rPr>
            <w:webHidden/>
          </w:rPr>
          <w:instrText xml:space="preserve"> PAGEREF _Toc219978234 \h </w:instrText>
        </w:r>
        <w:r>
          <w:rPr>
            <w:webHidden/>
          </w:rPr>
        </w:r>
        <w:r>
          <w:rPr>
            <w:webHidden/>
          </w:rPr>
          <w:fldChar w:fldCharType="separate"/>
        </w:r>
        <w:r>
          <w:rPr>
            <w:webHidden/>
          </w:rPr>
          <w:t>5</w:t>
        </w:r>
        <w:r>
          <w:rPr>
            <w:webHidden/>
          </w:rPr>
          <w:fldChar w:fldCharType="end"/>
        </w:r>
      </w:hyperlink>
    </w:p>
    <w:p w14:paraId="0614887C" w14:textId="04B501A6"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35" w:history="1">
        <w:r w:rsidRPr="0090058E">
          <w:rPr>
            <w:rStyle w:val="Hyperlink"/>
          </w:rPr>
          <w:t>1.1.2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Application</w:t>
        </w:r>
        <w:r>
          <w:rPr>
            <w:webHidden/>
          </w:rPr>
          <w:tab/>
        </w:r>
        <w:r>
          <w:rPr>
            <w:webHidden/>
          </w:rPr>
          <w:fldChar w:fldCharType="begin"/>
        </w:r>
        <w:r>
          <w:rPr>
            <w:webHidden/>
          </w:rPr>
          <w:instrText xml:space="preserve"> PAGEREF _Toc219978235 \h </w:instrText>
        </w:r>
        <w:r>
          <w:rPr>
            <w:webHidden/>
          </w:rPr>
        </w:r>
        <w:r>
          <w:rPr>
            <w:webHidden/>
          </w:rPr>
          <w:fldChar w:fldCharType="separate"/>
        </w:r>
        <w:r>
          <w:rPr>
            <w:webHidden/>
          </w:rPr>
          <w:t>5</w:t>
        </w:r>
        <w:r>
          <w:rPr>
            <w:webHidden/>
          </w:rPr>
          <w:fldChar w:fldCharType="end"/>
        </w:r>
      </w:hyperlink>
    </w:p>
    <w:p w14:paraId="5CC4A67B" w14:textId="1F473147"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36" w:history="1">
        <w:r w:rsidRPr="0090058E">
          <w:rPr>
            <w:rStyle w:val="Hyperlink"/>
          </w:rPr>
          <w:t>1.2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References</w:t>
        </w:r>
        <w:r>
          <w:rPr>
            <w:webHidden/>
          </w:rPr>
          <w:tab/>
        </w:r>
        <w:r>
          <w:rPr>
            <w:webHidden/>
          </w:rPr>
          <w:fldChar w:fldCharType="begin"/>
        </w:r>
        <w:r>
          <w:rPr>
            <w:webHidden/>
          </w:rPr>
          <w:instrText xml:space="preserve"> PAGEREF _Toc219978236 \h </w:instrText>
        </w:r>
        <w:r>
          <w:rPr>
            <w:webHidden/>
          </w:rPr>
        </w:r>
        <w:r>
          <w:rPr>
            <w:webHidden/>
          </w:rPr>
          <w:fldChar w:fldCharType="separate"/>
        </w:r>
        <w:r>
          <w:rPr>
            <w:webHidden/>
          </w:rPr>
          <w:t>5</w:t>
        </w:r>
        <w:r>
          <w:rPr>
            <w:webHidden/>
          </w:rPr>
          <w:fldChar w:fldCharType="end"/>
        </w:r>
      </w:hyperlink>
    </w:p>
    <w:p w14:paraId="7F33A7AD" w14:textId="19401DB4"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37" w:history="1">
        <w:r w:rsidRPr="0090058E">
          <w:rPr>
            <w:rStyle w:val="Hyperlink"/>
          </w:rPr>
          <w:t>1.3</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Definitions</w:t>
        </w:r>
        <w:r>
          <w:rPr>
            <w:webHidden/>
          </w:rPr>
          <w:tab/>
        </w:r>
        <w:r>
          <w:rPr>
            <w:webHidden/>
          </w:rPr>
          <w:fldChar w:fldCharType="begin"/>
        </w:r>
        <w:r>
          <w:rPr>
            <w:webHidden/>
          </w:rPr>
          <w:instrText xml:space="preserve"> PAGEREF _Toc219978237 \h </w:instrText>
        </w:r>
        <w:r>
          <w:rPr>
            <w:webHidden/>
          </w:rPr>
        </w:r>
        <w:r>
          <w:rPr>
            <w:webHidden/>
          </w:rPr>
          <w:fldChar w:fldCharType="separate"/>
        </w:r>
        <w:r>
          <w:rPr>
            <w:webHidden/>
          </w:rPr>
          <w:t>5</w:t>
        </w:r>
        <w:r>
          <w:rPr>
            <w:webHidden/>
          </w:rPr>
          <w:fldChar w:fldCharType="end"/>
        </w:r>
      </w:hyperlink>
    </w:p>
    <w:p w14:paraId="7BB4A6BC" w14:textId="2910099D"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38" w:history="1">
        <w:r w:rsidRPr="0090058E">
          <w:rPr>
            <w:rStyle w:val="Hyperlink"/>
          </w:rPr>
          <w:t>1.4</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Reader's guide</w:t>
        </w:r>
        <w:r>
          <w:rPr>
            <w:webHidden/>
          </w:rPr>
          <w:tab/>
        </w:r>
        <w:r>
          <w:rPr>
            <w:webHidden/>
          </w:rPr>
          <w:fldChar w:fldCharType="begin"/>
        </w:r>
        <w:r>
          <w:rPr>
            <w:webHidden/>
          </w:rPr>
          <w:instrText xml:space="preserve"> PAGEREF _Toc219978238 \h </w:instrText>
        </w:r>
        <w:r>
          <w:rPr>
            <w:webHidden/>
          </w:rPr>
        </w:r>
        <w:r>
          <w:rPr>
            <w:webHidden/>
          </w:rPr>
          <w:fldChar w:fldCharType="separate"/>
        </w:r>
        <w:r>
          <w:rPr>
            <w:webHidden/>
          </w:rPr>
          <w:t>6</w:t>
        </w:r>
        <w:r>
          <w:rPr>
            <w:webHidden/>
          </w:rPr>
          <w:fldChar w:fldCharType="end"/>
        </w:r>
      </w:hyperlink>
    </w:p>
    <w:p w14:paraId="5C6D631F" w14:textId="2696EE6E"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39" w:history="1">
        <w:r w:rsidRPr="0090058E">
          <w:rPr>
            <w:rStyle w:val="Hyperlink"/>
          </w:rPr>
          <w:t>1.4.1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Form</w:t>
        </w:r>
        <w:r>
          <w:rPr>
            <w:webHidden/>
          </w:rPr>
          <w:tab/>
        </w:r>
        <w:r>
          <w:rPr>
            <w:webHidden/>
          </w:rPr>
          <w:fldChar w:fldCharType="begin"/>
        </w:r>
        <w:r>
          <w:rPr>
            <w:webHidden/>
          </w:rPr>
          <w:instrText xml:space="preserve"> PAGEREF _Toc219978239 \h </w:instrText>
        </w:r>
        <w:r>
          <w:rPr>
            <w:webHidden/>
          </w:rPr>
        </w:r>
        <w:r>
          <w:rPr>
            <w:webHidden/>
          </w:rPr>
          <w:fldChar w:fldCharType="separate"/>
        </w:r>
        <w:r>
          <w:rPr>
            <w:webHidden/>
          </w:rPr>
          <w:t>6</w:t>
        </w:r>
        <w:r>
          <w:rPr>
            <w:webHidden/>
          </w:rPr>
          <w:fldChar w:fldCharType="end"/>
        </w:r>
      </w:hyperlink>
    </w:p>
    <w:p w14:paraId="6B807A98" w14:textId="1B188F9D"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40" w:history="1">
        <w:r w:rsidRPr="0090058E">
          <w:rPr>
            <w:rStyle w:val="Hyperlink"/>
          </w:rPr>
          <w:t>1.4.2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Product Tiers</w:t>
        </w:r>
        <w:r>
          <w:rPr>
            <w:webHidden/>
          </w:rPr>
          <w:tab/>
        </w:r>
        <w:r>
          <w:rPr>
            <w:webHidden/>
          </w:rPr>
          <w:fldChar w:fldCharType="begin"/>
        </w:r>
        <w:r>
          <w:rPr>
            <w:webHidden/>
          </w:rPr>
          <w:instrText xml:space="preserve"> PAGEREF _Toc219978240 \h </w:instrText>
        </w:r>
        <w:r>
          <w:rPr>
            <w:webHidden/>
          </w:rPr>
        </w:r>
        <w:r>
          <w:rPr>
            <w:webHidden/>
          </w:rPr>
          <w:fldChar w:fldCharType="separate"/>
        </w:r>
        <w:r>
          <w:rPr>
            <w:webHidden/>
          </w:rPr>
          <w:t>7</w:t>
        </w:r>
        <w:r>
          <w:rPr>
            <w:webHidden/>
          </w:rPr>
          <w:fldChar w:fldCharType="end"/>
        </w:r>
      </w:hyperlink>
    </w:p>
    <w:p w14:paraId="3AEC0D5C" w14:textId="72D1B477"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41" w:history="1">
        <w:r w:rsidRPr="0090058E">
          <w:rPr>
            <w:rStyle w:val="Hyperlink"/>
          </w:rPr>
          <w:t>1.4.3</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General Structure of User Scenario Break-down</w:t>
        </w:r>
        <w:r>
          <w:rPr>
            <w:webHidden/>
          </w:rPr>
          <w:tab/>
        </w:r>
        <w:r>
          <w:rPr>
            <w:webHidden/>
          </w:rPr>
          <w:fldChar w:fldCharType="begin"/>
        </w:r>
        <w:r>
          <w:rPr>
            <w:webHidden/>
          </w:rPr>
          <w:instrText xml:space="preserve"> PAGEREF _Toc219978241 \h </w:instrText>
        </w:r>
        <w:r>
          <w:rPr>
            <w:webHidden/>
          </w:rPr>
        </w:r>
        <w:r>
          <w:rPr>
            <w:webHidden/>
          </w:rPr>
          <w:fldChar w:fldCharType="separate"/>
        </w:r>
        <w:r>
          <w:rPr>
            <w:webHidden/>
          </w:rPr>
          <w:t>7</w:t>
        </w:r>
        <w:r>
          <w:rPr>
            <w:webHidden/>
          </w:rPr>
          <w:fldChar w:fldCharType="end"/>
        </w:r>
      </w:hyperlink>
    </w:p>
    <w:p w14:paraId="0CC94AE2" w14:textId="49011C8B"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42" w:history="1">
        <w:r w:rsidRPr="0090058E">
          <w:rPr>
            <w:rStyle w:val="Hyperlink"/>
          </w:rPr>
          <w:t>1.5</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Roles/Personas</w:t>
        </w:r>
        <w:r>
          <w:rPr>
            <w:webHidden/>
          </w:rPr>
          <w:tab/>
        </w:r>
        <w:r>
          <w:rPr>
            <w:webHidden/>
          </w:rPr>
          <w:fldChar w:fldCharType="begin"/>
        </w:r>
        <w:r>
          <w:rPr>
            <w:webHidden/>
          </w:rPr>
          <w:instrText xml:space="preserve"> PAGEREF _Toc219978242 \h </w:instrText>
        </w:r>
        <w:r>
          <w:rPr>
            <w:webHidden/>
          </w:rPr>
        </w:r>
        <w:r>
          <w:rPr>
            <w:webHidden/>
          </w:rPr>
          <w:fldChar w:fldCharType="separate"/>
        </w:r>
        <w:r>
          <w:rPr>
            <w:webHidden/>
          </w:rPr>
          <w:t>7</w:t>
        </w:r>
        <w:r>
          <w:rPr>
            <w:webHidden/>
          </w:rPr>
          <w:fldChar w:fldCharType="end"/>
        </w:r>
      </w:hyperlink>
    </w:p>
    <w:p w14:paraId="214A6604" w14:textId="7D47ABD3"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43" w:history="1">
        <w:r w:rsidRPr="0090058E">
          <w:rPr>
            <w:rStyle w:val="Hyperlink"/>
          </w:rPr>
          <w:t>1.6</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Get and Maintain Situational Awareness</w:t>
        </w:r>
        <w:r>
          <w:rPr>
            <w:webHidden/>
          </w:rPr>
          <w:tab/>
        </w:r>
        <w:r>
          <w:rPr>
            <w:webHidden/>
          </w:rPr>
          <w:fldChar w:fldCharType="begin"/>
        </w:r>
        <w:r>
          <w:rPr>
            <w:webHidden/>
          </w:rPr>
          <w:instrText xml:space="preserve"> PAGEREF _Toc219978243 \h </w:instrText>
        </w:r>
        <w:r>
          <w:rPr>
            <w:webHidden/>
          </w:rPr>
        </w:r>
        <w:r>
          <w:rPr>
            <w:webHidden/>
          </w:rPr>
          <w:fldChar w:fldCharType="separate"/>
        </w:r>
        <w:r>
          <w:rPr>
            <w:webHidden/>
          </w:rPr>
          <w:t>8</w:t>
        </w:r>
        <w:r>
          <w:rPr>
            <w:webHidden/>
          </w:rPr>
          <w:fldChar w:fldCharType="end"/>
        </w:r>
      </w:hyperlink>
    </w:p>
    <w:p w14:paraId="3E387DD9" w14:textId="75C2C7A6"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44" w:history="1">
        <w:r w:rsidRPr="0090058E">
          <w:rPr>
            <w:rStyle w:val="Hyperlink"/>
          </w:rPr>
          <w:t>1.6.1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Situational Awareness for Entities Around Me</w:t>
        </w:r>
        <w:r>
          <w:rPr>
            <w:webHidden/>
          </w:rPr>
          <w:tab/>
        </w:r>
        <w:r>
          <w:rPr>
            <w:webHidden/>
          </w:rPr>
          <w:fldChar w:fldCharType="begin"/>
        </w:r>
        <w:r>
          <w:rPr>
            <w:webHidden/>
          </w:rPr>
          <w:instrText xml:space="preserve"> PAGEREF _Toc219978244 \h </w:instrText>
        </w:r>
        <w:r>
          <w:rPr>
            <w:webHidden/>
          </w:rPr>
        </w:r>
        <w:r>
          <w:rPr>
            <w:webHidden/>
          </w:rPr>
          <w:fldChar w:fldCharType="separate"/>
        </w:r>
        <w:r>
          <w:rPr>
            <w:webHidden/>
          </w:rPr>
          <w:t>8</w:t>
        </w:r>
        <w:r>
          <w:rPr>
            <w:webHidden/>
          </w:rPr>
          <w:fldChar w:fldCharType="end"/>
        </w:r>
      </w:hyperlink>
    </w:p>
    <w:p w14:paraId="1840B1DF" w14:textId="4EF9BA38"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45" w:history="1">
        <w:r w:rsidRPr="0090058E">
          <w:rPr>
            <w:rStyle w:val="Hyperlink"/>
          </w:rPr>
          <w:t>1.6.2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Situational Awareness for My Own Ships Tactical Situation</w:t>
        </w:r>
        <w:r>
          <w:rPr>
            <w:webHidden/>
          </w:rPr>
          <w:tab/>
        </w:r>
        <w:r>
          <w:rPr>
            <w:webHidden/>
          </w:rPr>
          <w:fldChar w:fldCharType="begin"/>
        </w:r>
        <w:r>
          <w:rPr>
            <w:webHidden/>
          </w:rPr>
          <w:instrText xml:space="preserve"> PAGEREF _Toc219978245 \h </w:instrText>
        </w:r>
        <w:r>
          <w:rPr>
            <w:webHidden/>
          </w:rPr>
        </w:r>
        <w:r>
          <w:rPr>
            <w:webHidden/>
          </w:rPr>
          <w:fldChar w:fldCharType="separate"/>
        </w:r>
        <w:r>
          <w:rPr>
            <w:webHidden/>
          </w:rPr>
          <w:t>21</w:t>
        </w:r>
        <w:r>
          <w:rPr>
            <w:webHidden/>
          </w:rPr>
          <w:fldChar w:fldCharType="end"/>
        </w:r>
      </w:hyperlink>
    </w:p>
    <w:p w14:paraId="04F468CB" w14:textId="3DACA089"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46" w:history="1">
        <w:r w:rsidRPr="0090058E">
          <w:rPr>
            <w:rStyle w:val="Hyperlink"/>
          </w:rPr>
          <w:t>1.6.3</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Situational Awareness for Status of the System and Connected Subsystems</w:t>
        </w:r>
        <w:r>
          <w:rPr>
            <w:webHidden/>
          </w:rPr>
          <w:tab/>
        </w:r>
        <w:r>
          <w:rPr>
            <w:webHidden/>
          </w:rPr>
          <w:fldChar w:fldCharType="begin"/>
        </w:r>
        <w:r>
          <w:rPr>
            <w:webHidden/>
          </w:rPr>
          <w:instrText xml:space="preserve"> PAGEREF _Toc219978246 \h </w:instrText>
        </w:r>
        <w:r>
          <w:rPr>
            <w:webHidden/>
          </w:rPr>
        </w:r>
        <w:r>
          <w:rPr>
            <w:webHidden/>
          </w:rPr>
          <w:fldChar w:fldCharType="separate"/>
        </w:r>
        <w:r>
          <w:rPr>
            <w:webHidden/>
          </w:rPr>
          <w:t>24</w:t>
        </w:r>
        <w:r>
          <w:rPr>
            <w:webHidden/>
          </w:rPr>
          <w:fldChar w:fldCharType="end"/>
        </w:r>
      </w:hyperlink>
    </w:p>
    <w:p w14:paraId="2F64F0BD" w14:textId="2604157F"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47" w:history="1">
        <w:r w:rsidRPr="0090058E">
          <w:rPr>
            <w:rStyle w:val="Hyperlink"/>
          </w:rPr>
          <w:t>1.7</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Perform Automated Monitoring and Surveillance</w:t>
        </w:r>
        <w:r>
          <w:rPr>
            <w:webHidden/>
          </w:rPr>
          <w:tab/>
        </w:r>
        <w:r>
          <w:rPr>
            <w:webHidden/>
          </w:rPr>
          <w:fldChar w:fldCharType="begin"/>
        </w:r>
        <w:r>
          <w:rPr>
            <w:webHidden/>
          </w:rPr>
          <w:instrText xml:space="preserve"> PAGEREF _Toc219978247 \h </w:instrText>
        </w:r>
        <w:r>
          <w:rPr>
            <w:webHidden/>
          </w:rPr>
        </w:r>
        <w:r>
          <w:rPr>
            <w:webHidden/>
          </w:rPr>
          <w:fldChar w:fldCharType="separate"/>
        </w:r>
        <w:r>
          <w:rPr>
            <w:webHidden/>
          </w:rPr>
          <w:t>26</w:t>
        </w:r>
        <w:r>
          <w:rPr>
            <w:webHidden/>
          </w:rPr>
          <w:fldChar w:fldCharType="end"/>
        </w:r>
      </w:hyperlink>
    </w:p>
    <w:p w14:paraId="4E7456F4" w14:textId="370837D5"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48" w:history="1">
        <w:r w:rsidRPr="0090058E">
          <w:rPr>
            <w:rStyle w:val="Hyperlink"/>
          </w:rPr>
          <w:t>1.7.1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Create Areas and Geographical Shapes</w:t>
        </w:r>
        <w:r>
          <w:rPr>
            <w:webHidden/>
          </w:rPr>
          <w:tab/>
        </w:r>
        <w:r>
          <w:rPr>
            <w:webHidden/>
          </w:rPr>
          <w:fldChar w:fldCharType="begin"/>
        </w:r>
        <w:r>
          <w:rPr>
            <w:webHidden/>
          </w:rPr>
          <w:instrText xml:space="preserve"> PAGEREF _Toc219978248 \h </w:instrText>
        </w:r>
        <w:r>
          <w:rPr>
            <w:webHidden/>
          </w:rPr>
        </w:r>
        <w:r>
          <w:rPr>
            <w:webHidden/>
          </w:rPr>
          <w:fldChar w:fldCharType="separate"/>
        </w:r>
        <w:r>
          <w:rPr>
            <w:webHidden/>
          </w:rPr>
          <w:t>26</w:t>
        </w:r>
        <w:r>
          <w:rPr>
            <w:webHidden/>
          </w:rPr>
          <w:fldChar w:fldCharType="end"/>
        </w:r>
      </w:hyperlink>
    </w:p>
    <w:p w14:paraId="6038B5BE" w14:textId="6CFE6906"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49" w:history="1">
        <w:r w:rsidRPr="0090058E">
          <w:rPr>
            <w:rStyle w:val="Hyperlink"/>
          </w:rPr>
          <w:t>1.7.2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Geographical Surveillance</w:t>
        </w:r>
        <w:r>
          <w:rPr>
            <w:webHidden/>
          </w:rPr>
          <w:tab/>
        </w:r>
        <w:r>
          <w:rPr>
            <w:webHidden/>
          </w:rPr>
          <w:fldChar w:fldCharType="begin"/>
        </w:r>
        <w:r>
          <w:rPr>
            <w:webHidden/>
          </w:rPr>
          <w:instrText xml:space="preserve"> PAGEREF _Toc219978249 \h </w:instrText>
        </w:r>
        <w:r>
          <w:rPr>
            <w:webHidden/>
          </w:rPr>
        </w:r>
        <w:r>
          <w:rPr>
            <w:webHidden/>
          </w:rPr>
          <w:fldChar w:fldCharType="separate"/>
        </w:r>
        <w:r>
          <w:rPr>
            <w:webHidden/>
          </w:rPr>
          <w:t>26</w:t>
        </w:r>
        <w:r>
          <w:rPr>
            <w:webHidden/>
          </w:rPr>
          <w:fldChar w:fldCharType="end"/>
        </w:r>
      </w:hyperlink>
    </w:p>
    <w:p w14:paraId="7AA11176" w14:textId="3C4CAF0A"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50" w:history="1">
        <w:r w:rsidRPr="0090058E">
          <w:rPr>
            <w:rStyle w:val="Hyperlink"/>
          </w:rPr>
          <w:t>1.7.3</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Sudden Course/Speed Change</w:t>
        </w:r>
        <w:r>
          <w:rPr>
            <w:webHidden/>
          </w:rPr>
          <w:tab/>
        </w:r>
        <w:r>
          <w:rPr>
            <w:webHidden/>
          </w:rPr>
          <w:fldChar w:fldCharType="begin"/>
        </w:r>
        <w:r>
          <w:rPr>
            <w:webHidden/>
          </w:rPr>
          <w:instrText xml:space="preserve"> PAGEREF _Toc219978250 \h </w:instrText>
        </w:r>
        <w:r>
          <w:rPr>
            <w:webHidden/>
          </w:rPr>
        </w:r>
        <w:r>
          <w:rPr>
            <w:webHidden/>
          </w:rPr>
          <w:fldChar w:fldCharType="separate"/>
        </w:r>
        <w:r>
          <w:rPr>
            <w:webHidden/>
          </w:rPr>
          <w:t>27</w:t>
        </w:r>
        <w:r>
          <w:rPr>
            <w:webHidden/>
          </w:rPr>
          <w:fldChar w:fldCharType="end"/>
        </w:r>
      </w:hyperlink>
    </w:p>
    <w:p w14:paraId="1027DB19" w14:textId="14085142"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51" w:history="1">
        <w:r w:rsidRPr="0090058E">
          <w:rPr>
            <w:rStyle w:val="Hyperlink"/>
          </w:rPr>
          <w:t>1.7.4</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Evaluate Closest Point of Approach (CPA)</w:t>
        </w:r>
        <w:r>
          <w:rPr>
            <w:webHidden/>
          </w:rPr>
          <w:tab/>
        </w:r>
        <w:r>
          <w:rPr>
            <w:webHidden/>
          </w:rPr>
          <w:fldChar w:fldCharType="begin"/>
        </w:r>
        <w:r>
          <w:rPr>
            <w:webHidden/>
          </w:rPr>
          <w:instrText xml:space="preserve"> PAGEREF _Toc219978251 \h </w:instrText>
        </w:r>
        <w:r>
          <w:rPr>
            <w:webHidden/>
          </w:rPr>
        </w:r>
        <w:r>
          <w:rPr>
            <w:webHidden/>
          </w:rPr>
          <w:fldChar w:fldCharType="separate"/>
        </w:r>
        <w:r>
          <w:rPr>
            <w:webHidden/>
          </w:rPr>
          <w:t>27</w:t>
        </w:r>
        <w:r>
          <w:rPr>
            <w:webHidden/>
          </w:rPr>
          <w:fldChar w:fldCharType="end"/>
        </w:r>
      </w:hyperlink>
    </w:p>
    <w:p w14:paraId="640D120A" w14:textId="1998ED3F"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52" w:history="1">
        <w:r w:rsidRPr="0090058E">
          <w:rPr>
            <w:rStyle w:val="Hyperlink"/>
          </w:rPr>
          <w:t>1.7.5</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Identification of Suspicious Tracks</w:t>
        </w:r>
        <w:r>
          <w:rPr>
            <w:webHidden/>
          </w:rPr>
          <w:tab/>
        </w:r>
        <w:r>
          <w:rPr>
            <w:webHidden/>
          </w:rPr>
          <w:fldChar w:fldCharType="begin"/>
        </w:r>
        <w:r>
          <w:rPr>
            <w:webHidden/>
          </w:rPr>
          <w:instrText xml:space="preserve"> PAGEREF _Toc219978252 \h </w:instrText>
        </w:r>
        <w:r>
          <w:rPr>
            <w:webHidden/>
          </w:rPr>
        </w:r>
        <w:r>
          <w:rPr>
            <w:webHidden/>
          </w:rPr>
          <w:fldChar w:fldCharType="separate"/>
        </w:r>
        <w:r>
          <w:rPr>
            <w:webHidden/>
          </w:rPr>
          <w:t>27</w:t>
        </w:r>
        <w:r>
          <w:rPr>
            <w:webHidden/>
          </w:rPr>
          <w:fldChar w:fldCharType="end"/>
        </w:r>
      </w:hyperlink>
    </w:p>
    <w:p w14:paraId="647A002B" w14:textId="1168C95A"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53" w:history="1">
        <w:r w:rsidRPr="0090058E">
          <w:rPr>
            <w:rStyle w:val="Hyperlink"/>
          </w:rPr>
          <w:t>1.7.6</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Detection and Classification of Track Types</w:t>
        </w:r>
        <w:r>
          <w:rPr>
            <w:webHidden/>
          </w:rPr>
          <w:tab/>
        </w:r>
        <w:r>
          <w:rPr>
            <w:webHidden/>
          </w:rPr>
          <w:fldChar w:fldCharType="begin"/>
        </w:r>
        <w:r>
          <w:rPr>
            <w:webHidden/>
          </w:rPr>
          <w:instrText xml:space="preserve"> PAGEREF _Toc219978253 \h </w:instrText>
        </w:r>
        <w:r>
          <w:rPr>
            <w:webHidden/>
          </w:rPr>
        </w:r>
        <w:r>
          <w:rPr>
            <w:webHidden/>
          </w:rPr>
          <w:fldChar w:fldCharType="separate"/>
        </w:r>
        <w:r>
          <w:rPr>
            <w:webHidden/>
          </w:rPr>
          <w:t>28</w:t>
        </w:r>
        <w:r>
          <w:rPr>
            <w:webHidden/>
          </w:rPr>
          <w:fldChar w:fldCharType="end"/>
        </w:r>
      </w:hyperlink>
    </w:p>
    <w:p w14:paraId="37655919" w14:textId="58304A53"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54" w:history="1">
        <w:r w:rsidRPr="0090058E">
          <w:rPr>
            <w:rStyle w:val="Hyperlink"/>
          </w:rPr>
          <w:t>1.8</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Planning</w:t>
        </w:r>
        <w:r>
          <w:rPr>
            <w:webHidden/>
          </w:rPr>
          <w:tab/>
        </w:r>
        <w:r>
          <w:rPr>
            <w:webHidden/>
          </w:rPr>
          <w:fldChar w:fldCharType="begin"/>
        </w:r>
        <w:r>
          <w:rPr>
            <w:webHidden/>
          </w:rPr>
          <w:instrText xml:space="preserve"> PAGEREF _Toc219978254 \h </w:instrText>
        </w:r>
        <w:r>
          <w:rPr>
            <w:webHidden/>
          </w:rPr>
        </w:r>
        <w:r>
          <w:rPr>
            <w:webHidden/>
          </w:rPr>
          <w:fldChar w:fldCharType="separate"/>
        </w:r>
        <w:r>
          <w:rPr>
            <w:webHidden/>
          </w:rPr>
          <w:t>29</w:t>
        </w:r>
        <w:r>
          <w:rPr>
            <w:webHidden/>
          </w:rPr>
          <w:fldChar w:fldCharType="end"/>
        </w:r>
      </w:hyperlink>
    </w:p>
    <w:p w14:paraId="4617E800" w14:textId="4F87F827"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55" w:history="1">
        <w:r w:rsidRPr="0090058E">
          <w:rPr>
            <w:rStyle w:val="Hyperlink"/>
          </w:rPr>
          <w:t>1.8.1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Use Tactical Calculations</w:t>
        </w:r>
        <w:r>
          <w:rPr>
            <w:webHidden/>
          </w:rPr>
          <w:tab/>
        </w:r>
        <w:r>
          <w:rPr>
            <w:webHidden/>
          </w:rPr>
          <w:fldChar w:fldCharType="begin"/>
        </w:r>
        <w:r>
          <w:rPr>
            <w:webHidden/>
          </w:rPr>
          <w:instrText xml:space="preserve"> PAGEREF _Toc219978255 \h </w:instrText>
        </w:r>
        <w:r>
          <w:rPr>
            <w:webHidden/>
          </w:rPr>
        </w:r>
        <w:r>
          <w:rPr>
            <w:webHidden/>
          </w:rPr>
          <w:fldChar w:fldCharType="separate"/>
        </w:r>
        <w:r>
          <w:rPr>
            <w:webHidden/>
          </w:rPr>
          <w:t>29</w:t>
        </w:r>
        <w:r>
          <w:rPr>
            <w:webHidden/>
          </w:rPr>
          <w:fldChar w:fldCharType="end"/>
        </w:r>
      </w:hyperlink>
    </w:p>
    <w:p w14:paraId="1E2C32A0" w14:textId="114BD55A"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56" w:history="1">
        <w:r w:rsidRPr="0090058E">
          <w:rPr>
            <w:rStyle w:val="Hyperlink"/>
          </w:rPr>
          <w:t>1.8.2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Create Operational Patterns</w:t>
        </w:r>
        <w:r>
          <w:rPr>
            <w:webHidden/>
          </w:rPr>
          <w:tab/>
        </w:r>
        <w:r>
          <w:rPr>
            <w:webHidden/>
          </w:rPr>
          <w:fldChar w:fldCharType="begin"/>
        </w:r>
        <w:r>
          <w:rPr>
            <w:webHidden/>
          </w:rPr>
          <w:instrText xml:space="preserve"> PAGEREF _Toc219978256 \h </w:instrText>
        </w:r>
        <w:r>
          <w:rPr>
            <w:webHidden/>
          </w:rPr>
        </w:r>
        <w:r>
          <w:rPr>
            <w:webHidden/>
          </w:rPr>
          <w:fldChar w:fldCharType="separate"/>
        </w:r>
        <w:r>
          <w:rPr>
            <w:webHidden/>
          </w:rPr>
          <w:t>29</w:t>
        </w:r>
        <w:r>
          <w:rPr>
            <w:webHidden/>
          </w:rPr>
          <w:fldChar w:fldCharType="end"/>
        </w:r>
      </w:hyperlink>
    </w:p>
    <w:p w14:paraId="209EE9D0" w14:textId="54C0FCCA"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57" w:history="1">
        <w:r w:rsidRPr="0090058E">
          <w:rPr>
            <w:rStyle w:val="Hyperlink"/>
          </w:rPr>
          <w:t>1.9</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Fulfill an Operative Role</w:t>
        </w:r>
        <w:r>
          <w:rPr>
            <w:webHidden/>
          </w:rPr>
          <w:tab/>
        </w:r>
        <w:r>
          <w:rPr>
            <w:webHidden/>
          </w:rPr>
          <w:fldChar w:fldCharType="begin"/>
        </w:r>
        <w:r>
          <w:rPr>
            <w:webHidden/>
          </w:rPr>
          <w:instrText xml:space="preserve"> PAGEREF _Toc219978257 \h </w:instrText>
        </w:r>
        <w:r>
          <w:rPr>
            <w:webHidden/>
          </w:rPr>
        </w:r>
        <w:r>
          <w:rPr>
            <w:webHidden/>
          </w:rPr>
          <w:fldChar w:fldCharType="separate"/>
        </w:r>
        <w:r>
          <w:rPr>
            <w:webHidden/>
          </w:rPr>
          <w:t>30</w:t>
        </w:r>
        <w:r>
          <w:rPr>
            <w:webHidden/>
          </w:rPr>
          <w:fldChar w:fldCharType="end"/>
        </w:r>
      </w:hyperlink>
    </w:p>
    <w:p w14:paraId="0B7C8132" w14:textId="6CD11A03"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58" w:history="1">
        <w:r w:rsidRPr="0090058E">
          <w:rPr>
            <w:rStyle w:val="Hyperlink"/>
          </w:rPr>
          <w:t>1.9.1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Operator Setup</w:t>
        </w:r>
        <w:r>
          <w:rPr>
            <w:webHidden/>
          </w:rPr>
          <w:tab/>
        </w:r>
        <w:r>
          <w:rPr>
            <w:webHidden/>
          </w:rPr>
          <w:fldChar w:fldCharType="begin"/>
        </w:r>
        <w:r>
          <w:rPr>
            <w:webHidden/>
          </w:rPr>
          <w:instrText xml:space="preserve"> PAGEREF _Toc219978258 \h </w:instrText>
        </w:r>
        <w:r>
          <w:rPr>
            <w:webHidden/>
          </w:rPr>
        </w:r>
        <w:r>
          <w:rPr>
            <w:webHidden/>
          </w:rPr>
          <w:fldChar w:fldCharType="separate"/>
        </w:r>
        <w:r>
          <w:rPr>
            <w:webHidden/>
          </w:rPr>
          <w:t>30</w:t>
        </w:r>
        <w:r>
          <w:rPr>
            <w:webHidden/>
          </w:rPr>
          <w:fldChar w:fldCharType="end"/>
        </w:r>
      </w:hyperlink>
    </w:p>
    <w:p w14:paraId="42750A38" w14:textId="203EF01B"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59" w:history="1">
        <w:r w:rsidRPr="0090058E">
          <w:rPr>
            <w:rStyle w:val="Hyperlink"/>
          </w:rPr>
          <w:t>1.9.2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Support Helo Approach</w:t>
        </w:r>
        <w:r>
          <w:rPr>
            <w:webHidden/>
          </w:rPr>
          <w:tab/>
        </w:r>
        <w:r>
          <w:rPr>
            <w:webHidden/>
          </w:rPr>
          <w:fldChar w:fldCharType="begin"/>
        </w:r>
        <w:r>
          <w:rPr>
            <w:webHidden/>
          </w:rPr>
          <w:instrText xml:space="preserve"> PAGEREF _Toc219978259 \h </w:instrText>
        </w:r>
        <w:r>
          <w:rPr>
            <w:webHidden/>
          </w:rPr>
        </w:r>
        <w:r>
          <w:rPr>
            <w:webHidden/>
          </w:rPr>
          <w:fldChar w:fldCharType="separate"/>
        </w:r>
        <w:r>
          <w:rPr>
            <w:webHidden/>
          </w:rPr>
          <w:t>30</w:t>
        </w:r>
        <w:r>
          <w:rPr>
            <w:webHidden/>
          </w:rPr>
          <w:fldChar w:fldCharType="end"/>
        </w:r>
      </w:hyperlink>
    </w:p>
    <w:p w14:paraId="1F15E2E2" w14:textId="45E22C87"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60" w:history="1">
        <w:r w:rsidRPr="0090058E">
          <w:rPr>
            <w:rStyle w:val="Hyperlink"/>
          </w:rPr>
          <w:t>1.9.3</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Use an Unmanned Aircraft System</w:t>
        </w:r>
        <w:r>
          <w:rPr>
            <w:webHidden/>
          </w:rPr>
          <w:tab/>
        </w:r>
        <w:r>
          <w:rPr>
            <w:webHidden/>
          </w:rPr>
          <w:fldChar w:fldCharType="begin"/>
        </w:r>
        <w:r>
          <w:rPr>
            <w:webHidden/>
          </w:rPr>
          <w:instrText xml:space="preserve"> PAGEREF _Toc219978260 \h </w:instrText>
        </w:r>
        <w:r>
          <w:rPr>
            <w:webHidden/>
          </w:rPr>
        </w:r>
        <w:r>
          <w:rPr>
            <w:webHidden/>
          </w:rPr>
          <w:fldChar w:fldCharType="separate"/>
        </w:r>
        <w:r>
          <w:rPr>
            <w:webHidden/>
          </w:rPr>
          <w:t>31</w:t>
        </w:r>
        <w:r>
          <w:rPr>
            <w:webHidden/>
          </w:rPr>
          <w:fldChar w:fldCharType="end"/>
        </w:r>
      </w:hyperlink>
    </w:p>
    <w:p w14:paraId="25ADB818" w14:textId="0B07ED9D"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61" w:history="1">
        <w:r w:rsidRPr="0090058E">
          <w:rPr>
            <w:rStyle w:val="Hyperlink"/>
          </w:rPr>
          <w:t>1.10</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Execute Common Missions and Tasks</w:t>
        </w:r>
        <w:r>
          <w:rPr>
            <w:webHidden/>
          </w:rPr>
          <w:tab/>
        </w:r>
        <w:r>
          <w:rPr>
            <w:webHidden/>
          </w:rPr>
          <w:fldChar w:fldCharType="begin"/>
        </w:r>
        <w:r>
          <w:rPr>
            <w:webHidden/>
          </w:rPr>
          <w:instrText xml:space="preserve"> PAGEREF _Toc219978261 \h </w:instrText>
        </w:r>
        <w:r>
          <w:rPr>
            <w:webHidden/>
          </w:rPr>
        </w:r>
        <w:r>
          <w:rPr>
            <w:webHidden/>
          </w:rPr>
          <w:fldChar w:fldCharType="separate"/>
        </w:r>
        <w:r>
          <w:rPr>
            <w:webHidden/>
          </w:rPr>
          <w:t>32</w:t>
        </w:r>
        <w:r>
          <w:rPr>
            <w:webHidden/>
          </w:rPr>
          <w:fldChar w:fldCharType="end"/>
        </w:r>
      </w:hyperlink>
    </w:p>
    <w:p w14:paraId="147C28D8" w14:textId="30DD9A52"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62" w:history="1">
        <w:r w:rsidRPr="0090058E">
          <w:rPr>
            <w:rStyle w:val="Hyperlink"/>
          </w:rPr>
          <w:t>1.10.1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Execute SAR Missions</w:t>
        </w:r>
        <w:r>
          <w:rPr>
            <w:webHidden/>
          </w:rPr>
          <w:tab/>
        </w:r>
        <w:r>
          <w:rPr>
            <w:webHidden/>
          </w:rPr>
          <w:fldChar w:fldCharType="begin"/>
        </w:r>
        <w:r>
          <w:rPr>
            <w:webHidden/>
          </w:rPr>
          <w:instrText xml:space="preserve"> PAGEREF _Toc219978262 \h </w:instrText>
        </w:r>
        <w:r>
          <w:rPr>
            <w:webHidden/>
          </w:rPr>
        </w:r>
        <w:r>
          <w:rPr>
            <w:webHidden/>
          </w:rPr>
          <w:fldChar w:fldCharType="separate"/>
        </w:r>
        <w:r>
          <w:rPr>
            <w:webHidden/>
          </w:rPr>
          <w:t>32</w:t>
        </w:r>
        <w:r>
          <w:rPr>
            <w:webHidden/>
          </w:rPr>
          <w:fldChar w:fldCharType="end"/>
        </w:r>
      </w:hyperlink>
    </w:p>
    <w:p w14:paraId="7A379BD1" w14:textId="0A06973F"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63" w:history="1">
        <w:r w:rsidRPr="0090058E">
          <w:rPr>
            <w:rStyle w:val="Hyperlink"/>
          </w:rPr>
          <w:t>1.10.2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Designate a Target to a Remote System</w:t>
        </w:r>
        <w:r>
          <w:rPr>
            <w:webHidden/>
          </w:rPr>
          <w:tab/>
        </w:r>
        <w:r>
          <w:rPr>
            <w:webHidden/>
          </w:rPr>
          <w:fldChar w:fldCharType="begin"/>
        </w:r>
        <w:r>
          <w:rPr>
            <w:webHidden/>
          </w:rPr>
          <w:instrText xml:space="preserve"> PAGEREF _Toc219978263 \h </w:instrText>
        </w:r>
        <w:r>
          <w:rPr>
            <w:webHidden/>
          </w:rPr>
        </w:r>
        <w:r>
          <w:rPr>
            <w:webHidden/>
          </w:rPr>
          <w:fldChar w:fldCharType="separate"/>
        </w:r>
        <w:r>
          <w:rPr>
            <w:webHidden/>
          </w:rPr>
          <w:t>33</w:t>
        </w:r>
        <w:r>
          <w:rPr>
            <w:webHidden/>
          </w:rPr>
          <w:fldChar w:fldCharType="end"/>
        </w:r>
      </w:hyperlink>
    </w:p>
    <w:p w14:paraId="4261875A" w14:textId="20E9072D"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64" w:history="1">
        <w:r w:rsidRPr="0090058E">
          <w:rPr>
            <w:rStyle w:val="Hyperlink"/>
          </w:rPr>
          <w:t>1.11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Control and Monitor Sub-systems</w:t>
        </w:r>
        <w:r>
          <w:rPr>
            <w:webHidden/>
          </w:rPr>
          <w:tab/>
        </w:r>
        <w:r>
          <w:rPr>
            <w:webHidden/>
          </w:rPr>
          <w:fldChar w:fldCharType="begin"/>
        </w:r>
        <w:r>
          <w:rPr>
            <w:webHidden/>
          </w:rPr>
          <w:instrText xml:space="preserve"> PAGEREF _Toc219978264 \h </w:instrText>
        </w:r>
        <w:r>
          <w:rPr>
            <w:webHidden/>
          </w:rPr>
        </w:r>
        <w:r>
          <w:rPr>
            <w:webHidden/>
          </w:rPr>
          <w:fldChar w:fldCharType="separate"/>
        </w:r>
        <w:r>
          <w:rPr>
            <w:webHidden/>
          </w:rPr>
          <w:t>34</w:t>
        </w:r>
        <w:r>
          <w:rPr>
            <w:webHidden/>
          </w:rPr>
          <w:fldChar w:fldCharType="end"/>
        </w:r>
      </w:hyperlink>
    </w:p>
    <w:p w14:paraId="32926D39" w14:textId="6F8B4C28"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65" w:history="1">
        <w:r w:rsidRPr="0090058E">
          <w:rPr>
            <w:rStyle w:val="Hyperlink"/>
          </w:rPr>
          <w:t>1.12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Tactical Recording</w:t>
        </w:r>
        <w:r>
          <w:rPr>
            <w:webHidden/>
          </w:rPr>
          <w:tab/>
        </w:r>
        <w:r>
          <w:rPr>
            <w:webHidden/>
          </w:rPr>
          <w:fldChar w:fldCharType="begin"/>
        </w:r>
        <w:r>
          <w:rPr>
            <w:webHidden/>
          </w:rPr>
          <w:instrText xml:space="preserve"> PAGEREF _Toc219978265 \h </w:instrText>
        </w:r>
        <w:r>
          <w:rPr>
            <w:webHidden/>
          </w:rPr>
        </w:r>
        <w:r>
          <w:rPr>
            <w:webHidden/>
          </w:rPr>
          <w:fldChar w:fldCharType="separate"/>
        </w:r>
        <w:r>
          <w:rPr>
            <w:webHidden/>
          </w:rPr>
          <w:t>34</w:t>
        </w:r>
        <w:r>
          <w:rPr>
            <w:webHidden/>
          </w:rPr>
          <w:fldChar w:fldCharType="end"/>
        </w:r>
      </w:hyperlink>
    </w:p>
    <w:p w14:paraId="36750244" w14:textId="5FB72D37"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66" w:history="1">
        <w:r w:rsidRPr="0090058E">
          <w:rPr>
            <w:rStyle w:val="Hyperlink"/>
          </w:rPr>
          <w:t>1.12.1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Record Operational Data</w:t>
        </w:r>
        <w:r>
          <w:rPr>
            <w:webHidden/>
          </w:rPr>
          <w:tab/>
        </w:r>
        <w:r>
          <w:rPr>
            <w:webHidden/>
          </w:rPr>
          <w:fldChar w:fldCharType="begin"/>
        </w:r>
        <w:r>
          <w:rPr>
            <w:webHidden/>
          </w:rPr>
          <w:instrText xml:space="preserve"> PAGEREF _Toc219978266 \h </w:instrText>
        </w:r>
        <w:r>
          <w:rPr>
            <w:webHidden/>
          </w:rPr>
        </w:r>
        <w:r>
          <w:rPr>
            <w:webHidden/>
          </w:rPr>
          <w:fldChar w:fldCharType="separate"/>
        </w:r>
        <w:r>
          <w:rPr>
            <w:webHidden/>
          </w:rPr>
          <w:t>34</w:t>
        </w:r>
        <w:r>
          <w:rPr>
            <w:webHidden/>
          </w:rPr>
          <w:fldChar w:fldCharType="end"/>
        </w:r>
      </w:hyperlink>
    </w:p>
    <w:p w14:paraId="41E4CD62" w14:textId="0C4A776F"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67" w:history="1">
        <w:r w:rsidRPr="0090058E">
          <w:rPr>
            <w:rStyle w:val="Hyperlink"/>
          </w:rPr>
          <w:t>1.12.2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Replay Operational Data</w:t>
        </w:r>
        <w:r>
          <w:rPr>
            <w:webHidden/>
          </w:rPr>
          <w:tab/>
        </w:r>
        <w:r>
          <w:rPr>
            <w:webHidden/>
          </w:rPr>
          <w:fldChar w:fldCharType="begin"/>
        </w:r>
        <w:r>
          <w:rPr>
            <w:webHidden/>
          </w:rPr>
          <w:instrText xml:space="preserve"> PAGEREF _Toc219978267 \h </w:instrText>
        </w:r>
        <w:r>
          <w:rPr>
            <w:webHidden/>
          </w:rPr>
        </w:r>
        <w:r>
          <w:rPr>
            <w:webHidden/>
          </w:rPr>
          <w:fldChar w:fldCharType="separate"/>
        </w:r>
        <w:r>
          <w:rPr>
            <w:webHidden/>
          </w:rPr>
          <w:t>35</w:t>
        </w:r>
        <w:r>
          <w:rPr>
            <w:webHidden/>
          </w:rPr>
          <w:fldChar w:fldCharType="end"/>
        </w:r>
      </w:hyperlink>
    </w:p>
    <w:p w14:paraId="01A80AE9" w14:textId="3A8725D7"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68" w:history="1">
        <w:r w:rsidRPr="0090058E">
          <w:rPr>
            <w:rStyle w:val="Hyperlink"/>
          </w:rPr>
          <w:t>1.12.3</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Create Reports from Recorded Data</w:t>
        </w:r>
        <w:r>
          <w:rPr>
            <w:webHidden/>
          </w:rPr>
          <w:tab/>
        </w:r>
        <w:r>
          <w:rPr>
            <w:webHidden/>
          </w:rPr>
          <w:fldChar w:fldCharType="begin"/>
        </w:r>
        <w:r>
          <w:rPr>
            <w:webHidden/>
          </w:rPr>
          <w:instrText xml:space="preserve"> PAGEREF _Toc219978268 \h </w:instrText>
        </w:r>
        <w:r>
          <w:rPr>
            <w:webHidden/>
          </w:rPr>
        </w:r>
        <w:r>
          <w:rPr>
            <w:webHidden/>
          </w:rPr>
          <w:fldChar w:fldCharType="separate"/>
        </w:r>
        <w:r>
          <w:rPr>
            <w:webHidden/>
          </w:rPr>
          <w:t>36</w:t>
        </w:r>
        <w:r>
          <w:rPr>
            <w:webHidden/>
          </w:rPr>
          <w:fldChar w:fldCharType="end"/>
        </w:r>
      </w:hyperlink>
    </w:p>
    <w:p w14:paraId="26B74C1C" w14:textId="01386771"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69" w:history="1">
        <w:r w:rsidRPr="0090058E">
          <w:rPr>
            <w:rStyle w:val="Hyperlink"/>
          </w:rPr>
          <w:t>1.13</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Operator Workspace</w:t>
        </w:r>
        <w:r>
          <w:rPr>
            <w:webHidden/>
          </w:rPr>
          <w:tab/>
        </w:r>
        <w:r>
          <w:rPr>
            <w:webHidden/>
          </w:rPr>
          <w:fldChar w:fldCharType="begin"/>
        </w:r>
        <w:r>
          <w:rPr>
            <w:webHidden/>
          </w:rPr>
          <w:instrText xml:space="preserve"> PAGEREF _Toc219978269 \h </w:instrText>
        </w:r>
        <w:r>
          <w:rPr>
            <w:webHidden/>
          </w:rPr>
        </w:r>
        <w:r>
          <w:rPr>
            <w:webHidden/>
          </w:rPr>
          <w:fldChar w:fldCharType="separate"/>
        </w:r>
        <w:r>
          <w:rPr>
            <w:webHidden/>
          </w:rPr>
          <w:t>37</w:t>
        </w:r>
        <w:r>
          <w:rPr>
            <w:webHidden/>
          </w:rPr>
          <w:fldChar w:fldCharType="end"/>
        </w:r>
      </w:hyperlink>
    </w:p>
    <w:p w14:paraId="60EFA23E" w14:textId="4E8C76F9"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70" w:history="1">
        <w:r w:rsidRPr="0090058E">
          <w:rPr>
            <w:rStyle w:val="Hyperlink"/>
          </w:rPr>
          <w:t>1.13.1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Window Handling</w:t>
        </w:r>
        <w:r>
          <w:rPr>
            <w:webHidden/>
          </w:rPr>
          <w:tab/>
        </w:r>
        <w:r>
          <w:rPr>
            <w:webHidden/>
          </w:rPr>
          <w:fldChar w:fldCharType="begin"/>
        </w:r>
        <w:r>
          <w:rPr>
            <w:webHidden/>
          </w:rPr>
          <w:instrText xml:space="preserve"> PAGEREF _Toc219978270 \h </w:instrText>
        </w:r>
        <w:r>
          <w:rPr>
            <w:webHidden/>
          </w:rPr>
        </w:r>
        <w:r>
          <w:rPr>
            <w:webHidden/>
          </w:rPr>
          <w:fldChar w:fldCharType="separate"/>
        </w:r>
        <w:r>
          <w:rPr>
            <w:webHidden/>
          </w:rPr>
          <w:t>37</w:t>
        </w:r>
        <w:r>
          <w:rPr>
            <w:webHidden/>
          </w:rPr>
          <w:fldChar w:fldCharType="end"/>
        </w:r>
      </w:hyperlink>
    </w:p>
    <w:p w14:paraId="64300238" w14:textId="58335A6F"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71" w:history="1">
        <w:r w:rsidRPr="0090058E">
          <w:rPr>
            <w:rStyle w:val="Hyperlink"/>
          </w:rPr>
          <w:t>1.13.2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Use Keyboard Bindings and Shortcuts</w:t>
        </w:r>
        <w:r>
          <w:rPr>
            <w:webHidden/>
          </w:rPr>
          <w:tab/>
        </w:r>
        <w:r>
          <w:rPr>
            <w:webHidden/>
          </w:rPr>
          <w:fldChar w:fldCharType="begin"/>
        </w:r>
        <w:r>
          <w:rPr>
            <w:webHidden/>
          </w:rPr>
          <w:instrText xml:space="preserve"> PAGEREF _Toc219978271 \h </w:instrText>
        </w:r>
        <w:r>
          <w:rPr>
            <w:webHidden/>
          </w:rPr>
        </w:r>
        <w:r>
          <w:rPr>
            <w:webHidden/>
          </w:rPr>
          <w:fldChar w:fldCharType="separate"/>
        </w:r>
        <w:r>
          <w:rPr>
            <w:webHidden/>
          </w:rPr>
          <w:t>38</w:t>
        </w:r>
        <w:r>
          <w:rPr>
            <w:webHidden/>
          </w:rPr>
          <w:fldChar w:fldCharType="end"/>
        </w:r>
      </w:hyperlink>
    </w:p>
    <w:p w14:paraId="20D210D6" w14:textId="288CA98C"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72" w:history="1">
        <w:r w:rsidRPr="0090058E">
          <w:rPr>
            <w:rStyle w:val="Hyperlink"/>
          </w:rPr>
          <w:t>1.13.3</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Use a Pointing Device</w:t>
        </w:r>
        <w:r>
          <w:rPr>
            <w:webHidden/>
          </w:rPr>
          <w:tab/>
        </w:r>
        <w:r>
          <w:rPr>
            <w:webHidden/>
          </w:rPr>
          <w:fldChar w:fldCharType="begin"/>
        </w:r>
        <w:r>
          <w:rPr>
            <w:webHidden/>
          </w:rPr>
          <w:instrText xml:space="preserve"> PAGEREF _Toc219978272 \h </w:instrText>
        </w:r>
        <w:r>
          <w:rPr>
            <w:webHidden/>
          </w:rPr>
        </w:r>
        <w:r>
          <w:rPr>
            <w:webHidden/>
          </w:rPr>
          <w:fldChar w:fldCharType="separate"/>
        </w:r>
        <w:r>
          <w:rPr>
            <w:webHidden/>
          </w:rPr>
          <w:t>38</w:t>
        </w:r>
        <w:r>
          <w:rPr>
            <w:webHidden/>
          </w:rPr>
          <w:fldChar w:fldCharType="end"/>
        </w:r>
      </w:hyperlink>
    </w:p>
    <w:p w14:paraId="35DCAA33" w14:textId="3FE6334E"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73" w:history="1">
        <w:r w:rsidRPr="0090058E">
          <w:rPr>
            <w:rStyle w:val="Hyperlink"/>
          </w:rPr>
          <w:t>1.13.4</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Direct Touch-Screen Interaction</w:t>
        </w:r>
        <w:r>
          <w:rPr>
            <w:webHidden/>
          </w:rPr>
          <w:tab/>
        </w:r>
        <w:r>
          <w:rPr>
            <w:webHidden/>
          </w:rPr>
          <w:fldChar w:fldCharType="begin"/>
        </w:r>
        <w:r>
          <w:rPr>
            <w:webHidden/>
          </w:rPr>
          <w:instrText xml:space="preserve"> PAGEREF _Toc219978273 \h </w:instrText>
        </w:r>
        <w:r>
          <w:rPr>
            <w:webHidden/>
          </w:rPr>
        </w:r>
        <w:r>
          <w:rPr>
            <w:webHidden/>
          </w:rPr>
          <w:fldChar w:fldCharType="separate"/>
        </w:r>
        <w:r>
          <w:rPr>
            <w:webHidden/>
          </w:rPr>
          <w:t>38</w:t>
        </w:r>
        <w:r>
          <w:rPr>
            <w:webHidden/>
          </w:rPr>
          <w:fldChar w:fldCharType="end"/>
        </w:r>
      </w:hyperlink>
    </w:p>
    <w:p w14:paraId="6D7A32CD" w14:textId="455A2BF3"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74" w:history="1">
        <w:r w:rsidRPr="0090058E">
          <w:rPr>
            <w:rStyle w:val="Hyperlink"/>
          </w:rPr>
          <w:t>1.13.5</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Select Color Scheme</w:t>
        </w:r>
        <w:r>
          <w:rPr>
            <w:webHidden/>
          </w:rPr>
          <w:tab/>
        </w:r>
        <w:r>
          <w:rPr>
            <w:webHidden/>
          </w:rPr>
          <w:fldChar w:fldCharType="begin"/>
        </w:r>
        <w:r>
          <w:rPr>
            <w:webHidden/>
          </w:rPr>
          <w:instrText xml:space="preserve"> PAGEREF _Toc219978274 \h </w:instrText>
        </w:r>
        <w:r>
          <w:rPr>
            <w:webHidden/>
          </w:rPr>
        </w:r>
        <w:r>
          <w:rPr>
            <w:webHidden/>
          </w:rPr>
          <w:fldChar w:fldCharType="separate"/>
        </w:r>
        <w:r>
          <w:rPr>
            <w:webHidden/>
          </w:rPr>
          <w:t>39</w:t>
        </w:r>
        <w:r>
          <w:rPr>
            <w:webHidden/>
          </w:rPr>
          <w:fldChar w:fldCharType="end"/>
        </w:r>
      </w:hyperlink>
    </w:p>
    <w:p w14:paraId="03FBDF3B" w14:textId="6585D3FC"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75" w:history="1">
        <w:r w:rsidRPr="0090058E">
          <w:rPr>
            <w:rStyle w:val="Hyperlink"/>
          </w:rPr>
          <w:t>1.13.6</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Audiovisual Situation Awareness</w:t>
        </w:r>
        <w:r>
          <w:rPr>
            <w:webHidden/>
          </w:rPr>
          <w:tab/>
        </w:r>
        <w:r>
          <w:rPr>
            <w:webHidden/>
          </w:rPr>
          <w:fldChar w:fldCharType="begin"/>
        </w:r>
        <w:r>
          <w:rPr>
            <w:webHidden/>
          </w:rPr>
          <w:instrText xml:space="preserve"> PAGEREF _Toc219978275 \h </w:instrText>
        </w:r>
        <w:r>
          <w:rPr>
            <w:webHidden/>
          </w:rPr>
        </w:r>
        <w:r>
          <w:rPr>
            <w:webHidden/>
          </w:rPr>
          <w:fldChar w:fldCharType="separate"/>
        </w:r>
        <w:r>
          <w:rPr>
            <w:webHidden/>
          </w:rPr>
          <w:t>39</w:t>
        </w:r>
        <w:r>
          <w:rPr>
            <w:webHidden/>
          </w:rPr>
          <w:fldChar w:fldCharType="end"/>
        </w:r>
      </w:hyperlink>
    </w:p>
    <w:p w14:paraId="70AF9E8A" w14:textId="716107B8"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76" w:history="1">
        <w:r w:rsidRPr="0090058E">
          <w:rPr>
            <w:rStyle w:val="Hyperlink"/>
          </w:rPr>
          <w:t>1.14</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Control and Maintain the System</w:t>
        </w:r>
        <w:r>
          <w:rPr>
            <w:webHidden/>
          </w:rPr>
          <w:tab/>
        </w:r>
        <w:r>
          <w:rPr>
            <w:webHidden/>
          </w:rPr>
          <w:fldChar w:fldCharType="begin"/>
        </w:r>
        <w:r>
          <w:rPr>
            <w:webHidden/>
          </w:rPr>
          <w:instrText xml:space="preserve"> PAGEREF _Toc219978276 \h </w:instrText>
        </w:r>
        <w:r>
          <w:rPr>
            <w:webHidden/>
          </w:rPr>
        </w:r>
        <w:r>
          <w:rPr>
            <w:webHidden/>
          </w:rPr>
          <w:fldChar w:fldCharType="separate"/>
        </w:r>
        <w:r>
          <w:rPr>
            <w:webHidden/>
          </w:rPr>
          <w:t>39</w:t>
        </w:r>
        <w:r>
          <w:rPr>
            <w:webHidden/>
          </w:rPr>
          <w:fldChar w:fldCharType="end"/>
        </w:r>
      </w:hyperlink>
    </w:p>
    <w:p w14:paraId="1C62189C" w14:textId="5BC728D5"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77" w:history="1">
        <w:r w:rsidRPr="0090058E">
          <w:rPr>
            <w:rStyle w:val="Hyperlink"/>
          </w:rPr>
          <w:t>1.14.1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Brand System Configuration</w:t>
        </w:r>
        <w:r>
          <w:rPr>
            <w:webHidden/>
          </w:rPr>
          <w:tab/>
        </w:r>
        <w:r>
          <w:rPr>
            <w:webHidden/>
          </w:rPr>
          <w:fldChar w:fldCharType="begin"/>
        </w:r>
        <w:r>
          <w:rPr>
            <w:webHidden/>
          </w:rPr>
          <w:instrText xml:space="preserve"> PAGEREF _Toc219978277 \h </w:instrText>
        </w:r>
        <w:r>
          <w:rPr>
            <w:webHidden/>
          </w:rPr>
        </w:r>
        <w:r>
          <w:rPr>
            <w:webHidden/>
          </w:rPr>
          <w:fldChar w:fldCharType="separate"/>
        </w:r>
        <w:r>
          <w:rPr>
            <w:webHidden/>
          </w:rPr>
          <w:t>39</w:t>
        </w:r>
        <w:r>
          <w:rPr>
            <w:webHidden/>
          </w:rPr>
          <w:fldChar w:fldCharType="end"/>
        </w:r>
      </w:hyperlink>
    </w:p>
    <w:p w14:paraId="7A56D18A" w14:textId="1362A224" w:rsidR="00C06CC9" w:rsidRDefault="00C06CC9">
      <w:pPr>
        <w:pStyle w:val="TOC2"/>
        <w:rPr>
          <w:rFonts w:asciiTheme="minorHAnsi" w:eastAsiaTheme="minorEastAsia" w:hAnsiTheme="minorHAnsi" w:cstheme="minorBidi"/>
          <w:kern w:val="2"/>
          <w:sz w:val="24"/>
          <w:szCs w:val="24"/>
          <w:lang w:val="en-GB" w:eastAsia="en-GB"/>
          <w14:ligatures w14:val="standardContextual"/>
        </w:rPr>
      </w:pPr>
      <w:hyperlink w:anchor="_Toc219978278" w:history="1">
        <w:r w:rsidRPr="0090058E">
          <w:rPr>
            <w:rStyle w:val="Hyperlink"/>
          </w:rPr>
          <w:t>1.15</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System Interfaces</w:t>
        </w:r>
        <w:r>
          <w:rPr>
            <w:webHidden/>
          </w:rPr>
          <w:tab/>
        </w:r>
        <w:r>
          <w:rPr>
            <w:webHidden/>
          </w:rPr>
          <w:fldChar w:fldCharType="begin"/>
        </w:r>
        <w:r>
          <w:rPr>
            <w:webHidden/>
          </w:rPr>
          <w:instrText xml:space="preserve"> PAGEREF _Toc219978278 \h </w:instrText>
        </w:r>
        <w:r>
          <w:rPr>
            <w:webHidden/>
          </w:rPr>
        </w:r>
        <w:r>
          <w:rPr>
            <w:webHidden/>
          </w:rPr>
          <w:fldChar w:fldCharType="separate"/>
        </w:r>
        <w:r>
          <w:rPr>
            <w:webHidden/>
          </w:rPr>
          <w:t>40</w:t>
        </w:r>
        <w:r>
          <w:rPr>
            <w:webHidden/>
          </w:rPr>
          <w:fldChar w:fldCharType="end"/>
        </w:r>
      </w:hyperlink>
    </w:p>
    <w:p w14:paraId="6FB1962A" w14:textId="0C694B0F"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79" w:history="1">
        <w:r w:rsidRPr="0090058E">
          <w:rPr>
            <w:rStyle w:val="Hyperlink"/>
          </w:rPr>
          <w:t>1.15.1</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Target Sensors</w:t>
        </w:r>
        <w:r>
          <w:rPr>
            <w:webHidden/>
          </w:rPr>
          <w:tab/>
        </w:r>
        <w:r>
          <w:rPr>
            <w:webHidden/>
          </w:rPr>
          <w:fldChar w:fldCharType="begin"/>
        </w:r>
        <w:r>
          <w:rPr>
            <w:webHidden/>
          </w:rPr>
          <w:instrText xml:space="preserve"> PAGEREF _Toc219978279 \h </w:instrText>
        </w:r>
        <w:r>
          <w:rPr>
            <w:webHidden/>
          </w:rPr>
        </w:r>
        <w:r>
          <w:rPr>
            <w:webHidden/>
          </w:rPr>
          <w:fldChar w:fldCharType="separate"/>
        </w:r>
        <w:r>
          <w:rPr>
            <w:webHidden/>
          </w:rPr>
          <w:t>40</w:t>
        </w:r>
        <w:r>
          <w:rPr>
            <w:webHidden/>
          </w:rPr>
          <w:fldChar w:fldCharType="end"/>
        </w:r>
      </w:hyperlink>
    </w:p>
    <w:p w14:paraId="0ADAACFE" w14:textId="1AB43ED2"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80" w:history="1">
        <w:r w:rsidRPr="0090058E">
          <w:rPr>
            <w:rStyle w:val="Hyperlink"/>
          </w:rPr>
          <w:t>1.15.2</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Navigation and Environment</w:t>
        </w:r>
        <w:r>
          <w:rPr>
            <w:webHidden/>
          </w:rPr>
          <w:tab/>
        </w:r>
        <w:r>
          <w:rPr>
            <w:webHidden/>
          </w:rPr>
          <w:fldChar w:fldCharType="begin"/>
        </w:r>
        <w:r>
          <w:rPr>
            <w:webHidden/>
          </w:rPr>
          <w:instrText xml:space="preserve"> PAGEREF _Toc219978280 \h </w:instrText>
        </w:r>
        <w:r>
          <w:rPr>
            <w:webHidden/>
          </w:rPr>
        </w:r>
        <w:r>
          <w:rPr>
            <w:webHidden/>
          </w:rPr>
          <w:fldChar w:fldCharType="separate"/>
        </w:r>
        <w:r>
          <w:rPr>
            <w:webHidden/>
          </w:rPr>
          <w:t>40</w:t>
        </w:r>
        <w:r>
          <w:rPr>
            <w:webHidden/>
          </w:rPr>
          <w:fldChar w:fldCharType="end"/>
        </w:r>
      </w:hyperlink>
    </w:p>
    <w:p w14:paraId="022B36C3" w14:textId="549A7599" w:rsidR="00C06CC9" w:rsidRDefault="00C06CC9">
      <w:pPr>
        <w:pStyle w:val="TOC3"/>
        <w:rPr>
          <w:rFonts w:asciiTheme="minorHAnsi" w:eastAsiaTheme="minorEastAsia" w:hAnsiTheme="minorHAnsi" w:cstheme="minorBidi"/>
          <w:kern w:val="2"/>
          <w:sz w:val="24"/>
          <w:szCs w:val="24"/>
          <w:lang w:val="en-GB" w:eastAsia="en-GB"/>
          <w14:ligatures w14:val="standardContextual"/>
        </w:rPr>
      </w:pPr>
      <w:hyperlink w:anchor="_Toc219978281" w:history="1">
        <w:r w:rsidRPr="0090058E">
          <w:rPr>
            <w:rStyle w:val="Hyperlink"/>
          </w:rPr>
          <w:t>1.15.3</w:t>
        </w:r>
        <w:r>
          <w:rPr>
            <w:rFonts w:asciiTheme="minorHAnsi" w:eastAsiaTheme="minorEastAsia" w:hAnsiTheme="minorHAnsi" w:cstheme="minorBidi"/>
            <w:kern w:val="2"/>
            <w:sz w:val="24"/>
            <w:szCs w:val="24"/>
            <w:lang w:val="en-GB" w:eastAsia="en-GB"/>
            <w14:ligatures w14:val="standardContextual"/>
          </w:rPr>
          <w:tab/>
        </w:r>
        <w:r w:rsidRPr="0090058E">
          <w:rPr>
            <w:rStyle w:val="Hyperlink"/>
          </w:rPr>
          <w:t>Target Designation</w:t>
        </w:r>
        <w:r>
          <w:rPr>
            <w:webHidden/>
          </w:rPr>
          <w:tab/>
        </w:r>
        <w:r>
          <w:rPr>
            <w:webHidden/>
          </w:rPr>
          <w:fldChar w:fldCharType="begin"/>
        </w:r>
        <w:r>
          <w:rPr>
            <w:webHidden/>
          </w:rPr>
          <w:instrText xml:space="preserve"> PAGEREF _Toc219978281 \h </w:instrText>
        </w:r>
        <w:r>
          <w:rPr>
            <w:webHidden/>
          </w:rPr>
        </w:r>
        <w:r>
          <w:rPr>
            <w:webHidden/>
          </w:rPr>
          <w:fldChar w:fldCharType="separate"/>
        </w:r>
        <w:r>
          <w:rPr>
            <w:webHidden/>
          </w:rPr>
          <w:t>41</w:t>
        </w:r>
        <w:r>
          <w:rPr>
            <w:webHidden/>
          </w:rPr>
          <w:fldChar w:fldCharType="end"/>
        </w:r>
      </w:hyperlink>
    </w:p>
    <w:p w14:paraId="66A8ABF7" w14:textId="4EE089F1" w:rsidR="00A812CF" w:rsidRDefault="00000000" w:rsidP="0045289E">
      <w:pPr>
        <w:pStyle w:val="BodyText"/>
      </w:pPr>
      <w:r>
        <w:rPr>
          <w:b/>
          <w:bCs/>
          <w:noProof/>
        </w:rPr>
        <w:fldChar w:fldCharType="end"/>
      </w:r>
    </w:p>
    <w:p w14:paraId="6FDA0988" w14:textId="3D807B65" w:rsidR="00C06CC9" w:rsidRDefault="00C06CC9">
      <w:r>
        <w:br w:type="page"/>
      </w:r>
    </w:p>
    <w:p w14:paraId="015846B6" w14:textId="77777777" w:rsidR="00C06CC9" w:rsidRDefault="00C06CC9" w:rsidP="00C06CC9">
      <w:pPr>
        <w:pStyle w:val="Heading1"/>
      </w:pPr>
      <w:bookmarkStart w:id="0" w:name="_Toc219978232"/>
      <w:r>
        <w:lastRenderedPageBreak/>
        <w:t>Basic Naval C2</w:t>
      </w:r>
      <w:bookmarkEnd w:id="0"/>
    </w:p>
    <w:p w14:paraId="452793C1" w14:textId="77777777" w:rsidR="00C06CC9" w:rsidRDefault="00C06CC9" w:rsidP="00C06CC9">
      <w:pPr>
        <w:pStyle w:val="Heading2"/>
      </w:pPr>
      <w:bookmarkStart w:id="1" w:name="_Toc219978233"/>
      <w:r>
        <w:t>Introduction</w:t>
      </w:r>
      <w:bookmarkEnd w:id="1"/>
    </w:p>
    <w:p w14:paraId="6043A2B3" w14:textId="77777777" w:rsidR="00C06CC9" w:rsidRDefault="00C06CC9" w:rsidP="00C06CC9">
      <w:pPr>
        <w:pStyle w:val="Heading3"/>
      </w:pPr>
      <w:bookmarkStart w:id="2" w:name="_Toc219978234"/>
      <w:r>
        <w:t>Purpose</w:t>
      </w:r>
      <w:bookmarkEnd w:id="2"/>
    </w:p>
    <w:p w14:paraId="4E4DEF93" w14:textId="77777777" w:rsidR="00C06CC9" w:rsidRDefault="00C06CC9" w:rsidP="00C06CC9">
      <w:pPr>
        <w:pStyle w:val="DOORSComment"/>
      </w:pPr>
      <w:r>
        <w:t>To describe basic C2 functionality for Naval vessels via User Scenarios.</w:t>
      </w:r>
    </w:p>
    <w:p w14:paraId="5C504E1E" w14:textId="77777777" w:rsidR="00C06CC9" w:rsidRDefault="00C06CC9" w:rsidP="00C06CC9">
      <w:pPr>
        <w:pStyle w:val="Heading3"/>
      </w:pPr>
      <w:bookmarkStart w:id="3" w:name="_Toc219978235"/>
      <w:r>
        <w:t>Application</w:t>
      </w:r>
      <w:bookmarkEnd w:id="3"/>
    </w:p>
    <w:p w14:paraId="608E975F" w14:textId="77777777" w:rsidR="00C06CC9" w:rsidRDefault="00C06CC9" w:rsidP="00C06CC9">
      <w:pPr>
        <w:pStyle w:val="DOORSComment"/>
      </w:pPr>
      <w:r>
        <w:t>Used for communicating needs to system engineers, software developers, testers, and managers for Naval C2 products and projects.</w:t>
      </w:r>
    </w:p>
    <w:p w14:paraId="175FBC6F" w14:textId="77777777" w:rsidR="00C06CC9" w:rsidRDefault="00C06CC9" w:rsidP="00C06CC9">
      <w:pPr>
        <w:pStyle w:val="Heading2"/>
      </w:pPr>
      <w:bookmarkStart w:id="4" w:name="_Toc219978236"/>
      <w:r>
        <w:t>References</w:t>
      </w:r>
      <w:bookmarkEnd w:id="4"/>
    </w:p>
    <w:p w14:paraId="3949672A" w14:textId="77777777" w:rsidR="00C06CC9" w:rsidRDefault="00C06CC9" w:rsidP="00C06CC9">
      <w:pPr>
        <w:pStyle w:val="DOORSTable3"/>
      </w:pPr>
      <w:r>
        <w:rPr>
          <w:b/>
          <w:bCs/>
        </w:rPr>
        <w:t>Ref.</w:t>
      </w:r>
      <w:r>
        <w:rPr>
          <w:b/>
          <w:bCs/>
        </w:rPr>
        <w:tab/>
        <w:t>Doc. No.</w:t>
      </w:r>
      <w:r>
        <w:rPr>
          <w:b/>
          <w:bCs/>
        </w:rPr>
        <w:tab/>
        <w:t>Title</w:t>
      </w:r>
    </w:p>
    <w:p w14:paraId="3B8A8BFD" w14:textId="77777777" w:rsidR="00C06CC9" w:rsidRDefault="00C06CC9" w:rsidP="00C06CC9">
      <w:pPr>
        <w:pStyle w:val="DOORSTable3"/>
      </w:pPr>
      <w:r>
        <w:t>[BNCS]</w:t>
      </w:r>
      <w:r>
        <w:tab/>
        <w:t>2017969-DR</w:t>
      </w:r>
      <w:r>
        <w:tab/>
        <w:t>Basic Naval C2 Stakeholder Requirements</w:t>
      </w:r>
    </w:p>
    <w:p w14:paraId="52AC8431" w14:textId="77777777" w:rsidR="00C06CC9" w:rsidRDefault="00C06CC9" w:rsidP="00C06CC9">
      <w:pPr>
        <w:pStyle w:val="DOORSTable3"/>
      </w:pPr>
      <w:r>
        <w:t>[EM3000]</w:t>
      </w:r>
      <w:r>
        <w:tab/>
        <w:t>LC850-160692</w:t>
      </w:r>
      <w:r>
        <w:tab/>
        <w:t>Kongsberg SIMRAD EM Series Datagram formats - EM3000 excerpt</w:t>
      </w:r>
    </w:p>
    <w:p w14:paraId="604DC4E1" w14:textId="77777777" w:rsidR="00C06CC9" w:rsidRDefault="00C06CC9" w:rsidP="00C06CC9">
      <w:pPr>
        <w:pStyle w:val="DOORSTable3"/>
      </w:pPr>
      <w:r>
        <w:t>[MK27]</w:t>
      </w:r>
      <w:r>
        <w:tab/>
        <w:t>903334-DI</w:t>
      </w:r>
      <w:r>
        <w:tab/>
        <w:t>MK27-F GYRO ATTITUDE AND HEADING REFERENCE SYSTEM (AHRS)</w:t>
      </w:r>
    </w:p>
    <w:p w14:paraId="609C016D" w14:textId="77777777" w:rsidR="00C06CC9" w:rsidRDefault="00C06CC9" w:rsidP="00C06CC9">
      <w:pPr>
        <w:pStyle w:val="DOORSTable3"/>
      </w:pPr>
      <w:r>
        <w:t>[NMEA]</w:t>
      </w:r>
      <w:r>
        <w:tab/>
        <w:t>NMEA0183</w:t>
      </w:r>
    </w:p>
    <w:p w14:paraId="250F8FD9" w14:textId="77777777" w:rsidR="00C06CC9" w:rsidRDefault="00C06CC9" w:rsidP="00C06CC9">
      <w:pPr>
        <w:pStyle w:val="DOORSTable3"/>
      </w:pPr>
      <w:r>
        <w:t>[STD30MF]</w:t>
      </w:r>
      <w:r>
        <w:tab/>
        <w:t>1947046-DN</w:t>
      </w:r>
      <w:r>
        <w:tab/>
        <w:t>Raytheon Standard 30 MF 110-700 Operator and Service Manual</w:t>
      </w:r>
    </w:p>
    <w:p w14:paraId="5A17FF18" w14:textId="77777777" w:rsidR="00C06CC9" w:rsidRDefault="00C06CC9" w:rsidP="00C06CC9">
      <w:pPr>
        <w:pStyle w:val="Heading2"/>
      </w:pPr>
      <w:bookmarkStart w:id="5" w:name="_Toc219978237"/>
      <w:r>
        <w:t>Definitions</w:t>
      </w:r>
      <w:bookmarkEnd w:id="5"/>
    </w:p>
    <w:p w14:paraId="58D763AE" w14:textId="77777777" w:rsidR="00C06CC9" w:rsidRDefault="00C06CC9" w:rsidP="00C06CC9">
      <w:pPr>
        <w:pStyle w:val="DOORSTable2"/>
      </w:pPr>
      <w:r>
        <w:rPr>
          <w:b/>
          <w:bCs/>
        </w:rPr>
        <w:t>Term</w:t>
      </w:r>
      <w:r>
        <w:rPr>
          <w:b/>
          <w:bCs/>
        </w:rPr>
        <w:tab/>
        <w:t>Definition</w:t>
      </w:r>
    </w:p>
    <w:p w14:paraId="67D5089E" w14:textId="77777777" w:rsidR="00C06CC9" w:rsidRDefault="00C06CC9" w:rsidP="00C06CC9">
      <w:pPr>
        <w:pStyle w:val="DOORSTable2"/>
      </w:pPr>
      <w:r>
        <w:t>AAW</w:t>
      </w:r>
      <w:r>
        <w:tab/>
        <w:t>Anti Air Warfare</w:t>
      </w:r>
    </w:p>
    <w:p w14:paraId="5043F7AA" w14:textId="77777777" w:rsidR="00C06CC9" w:rsidRDefault="00C06CC9" w:rsidP="00C06CC9">
      <w:pPr>
        <w:pStyle w:val="DOORSTable2"/>
      </w:pPr>
      <w:r>
        <w:t>ADS-B</w:t>
      </w:r>
      <w:r>
        <w:tab/>
        <w:t>Automatic Dependent Surveillance - Broadcast</w:t>
      </w:r>
    </w:p>
    <w:p w14:paraId="69795246" w14:textId="77777777" w:rsidR="00C06CC9" w:rsidRDefault="00C06CC9" w:rsidP="00C06CC9">
      <w:pPr>
        <w:pStyle w:val="DOORSTable2"/>
      </w:pPr>
      <w:r>
        <w:t>ADT</w:t>
      </w:r>
      <w:r>
        <w:tab/>
        <w:t>Automatic Detection &amp; Tracking</w:t>
      </w:r>
    </w:p>
    <w:p w14:paraId="79FB6B70" w14:textId="77777777" w:rsidR="00C06CC9" w:rsidRDefault="00C06CC9" w:rsidP="00C06CC9">
      <w:pPr>
        <w:pStyle w:val="DOORSTable2"/>
      </w:pPr>
      <w:r>
        <w:t>AIS</w:t>
      </w:r>
      <w:r>
        <w:tab/>
        <w:t>(</w:t>
      </w:r>
      <w:r>
        <w:rPr>
          <w:i/>
          <w:iCs/>
        </w:rPr>
        <w:t>Universal Shipborne</w:t>
      </w:r>
      <w:r>
        <w:t>) Automatic Identification System</w:t>
      </w:r>
    </w:p>
    <w:p w14:paraId="1B70D4C2" w14:textId="77777777" w:rsidR="00C06CC9" w:rsidRDefault="00C06CC9" w:rsidP="00C06CC9">
      <w:pPr>
        <w:pStyle w:val="DOORSTable2"/>
      </w:pPr>
      <w:r>
        <w:t>AML</w:t>
      </w:r>
      <w:r>
        <w:tab/>
        <w:t>Additional Military Layers</w:t>
      </w:r>
    </w:p>
    <w:p w14:paraId="5CAE1A01" w14:textId="77777777" w:rsidR="00C06CC9" w:rsidRDefault="00C06CC9" w:rsidP="00C06CC9">
      <w:pPr>
        <w:pStyle w:val="DOORSTable2"/>
      </w:pPr>
      <w:r>
        <w:t>ARPA</w:t>
      </w:r>
      <w:r>
        <w:tab/>
        <w:t>Advanced Research Project Agency</w:t>
      </w:r>
    </w:p>
    <w:p w14:paraId="5F6D67FB" w14:textId="77777777" w:rsidR="00C06CC9" w:rsidRDefault="00C06CC9" w:rsidP="00C06CC9">
      <w:pPr>
        <w:pStyle w:val="DOORSTable2"/>
      </w:pPr>
      <w:proofErr w:type="spellStart"/>
      <w:r>
        <w:t>ASuW</w:t>
      </w:r>
      <w:proofErr w:type="spellEnd"/>
      <w:r>
        <w:tab/>
        <w:t>Anti Surface Warfare</w:t>
      </w:r>
    </w:p>
    <w:p w14:paraId="7430700F" w14:textId="77777777" w:rsidR="00C06CC9" w:rsidRDefault="00C06CC9" w:rsidP="00C06CC9">
      <w:pPr>
        <w:pStyle w:val="DOORSTable2"/>
      </w:pPr>
      <w:r>
        <w:t>ASW</w:t>
      </w:r>
      <w:r>
        <w:tab/>
        <w:t>Anti-Submarine Warfare</w:t>
      </w:r>
    </w:p>
    <w:p w14:paraId="76D3A917" w14:textId="77777777" w:rsidR="00C06CC9" w:rsidRDefault="00C06CC9" w:rsidP="00C06CC9">
      <w:pPr>
        <w:pStyle w:val="DOORSTable2"/>
      </w:pPr>
      <w:r>
        <w:t>BITE</w:t>
      </w:r>
      <w:r>
        <w:tab/>
        <w:t>Built-In Test Equipment</w:t>
      </w:r>
    </w:p>
    <w:p w14:paraId="2D56FC74" w14:textId="77777777" w:rsidR="00C06CC9" w:rsidRDefault="00C06CC9" w:rsidP="00C06CC9">
      <w:pPr>
        <w:pStyle w:val="DOORSTable2"/>
      </w:pPr>
      <w:r>
        <w:t>CPA</w:t>
      </w:r>
      <w:r>
        <w:tab/>
        <w:t>Closest Point of Approach</w:t>
      </w:r>
    </w:p>
    <w:p w14:paraId="2BCE2062" w14:textId="77777777" w:rsidR="00C06CC9" w:rsidRDefault="00C06CC9" w:rsidP="00C06CC9">
      <w:pPr>
        <w:pStyle w:val="DOORSTable2"/>
      </w:pPr>
      <w:r>
        <w:t>ECDIS</w:t>
      </w:r>
      <w:r>
        <w:tab/>
        <w:t>Electronic Chart Display and Information System</w:t>
      </w:r>
    </w:p>
    <w:p w14:paraId="2613DE7C" w14:textId="77777777" w:rsidR="00C06CC9" w:rsidRDefault="00C06CC9" w:rsidP="00C06CC9">
      <w:pPr>
        <w:pStyle w:val="DOORSTable2"/>
      </w:pPr>
      <w:r>
        <w:t>EPSG</w:t>
      </w:r>
      <w:r>
        <w:tab/>
        <w:t>European Petroleum Survey Group</w:t>
      </w:r>
    </w:p>
    <w:p w14:paraId="656313A3" w14:textId="77777777" w:rsidR="00C06CC9" w:rsidRDefault="00C06CC9" w:rsidP="00C06CC9">
      <w:pPr>
        <w:pStyle w:val="DOORSTable2"/>
      </w:pPr>
      <w:r>
        <w:t>ESM</w:t>
      </w:r>
      <w:r>
        <w:tab/>
        <w:t>Electronic Support Measures</w:t>
      </w:r>
    </w:p>
    <w:p w14:paraId="0C983B11" w14:textId="77777777" w:rsidR="00C06CC9" w:rsidRDefault="00C06CC9" w:rsidP="00C06CC9">
      <w:pPr>
        <w:pStyle w:val="DOORSTable2"/>
      </w:pPr>
      <w:r>
        <w:t>ETA</w:t>
      </w:r>
      <w:r>
        <w:tab/>
        <w:t>Estimated Time of Arrival</w:t>
      </w:r>
    </w:p>
    <w:p w14:paraId="6B3B6895" w14:textId="77777777" w:rsidR="00C06CC9" w:rsidRDefault="00C06CC9" w:rsidP="00C06CC9">
      <w:pPr>
        <w:pStyle w:val="DOORSTable2"/>
      </w:pPr>
      <w:r>
        <w:t>EW</w:t>
      </w:r>
      <w:r>
        <w:tab/>
        <w:t>Electronic Warfare</w:t>
      </w:r>
    </w:p>
    <w:p w14:paraId="39DE0FC3" w14:textId="77777777" w:rsidR="00C06CC9" w:rsidRDefault="00C06CC9" w:rsidP="00C06CC9">
      <w:pPr>
        <w:pStyle w:val="DOORSTable2"/>
      </w:pPr>
      <w:r>
        <w:t>FOV</w:t>
      </w:r>
      <w:r>
        <w:tab/>
        <w:t>Field of View</w:t>
      </w:r>
    </w:p>
    <w:p w14:paraId="6B9295A4" w14:textId="77777777" w:rsidR="00C06CC9" w:rsidRDefault="00C06CC9" w:rsidP="00C06CC9">
      <w:pPr>
        <w:pStyle w:val="DOORSTable2"/>
      </w:pPr>
      <w:r>
        <w:t>GIS</w:t>
      </w:r>
      <w:r>
        <w:tab/>
        <w:t>Geographic Information System</w:t>
      </w:r>
    </w:p>
    <w:p w14:paraId="0141D72A" w14:textId="77777777" w:rsidR="00C06CC9" w:rsidRDefault="00C06CC9" w:rsidP="00C06CC9">
      <w:pPr>
        <w:pStyle w:val="DOORSTable2"/>
      </w:pPr>
      <w:r>
        <w:t>GPS</w:t>
      </w:r>
      <w:r>
        <w:tab/>
        <w:t>Global Positioning System</w:t>
      </w:r>
    </w:p>
    <w:p w14:paraId="2535F81F" w14:textId="77777777" w:rsidR="00C06CC9" w:rsidRDefault="00C06CC9" w:rsidP="00C06CC9">
      <w:pPr>
        <w:pStyle w:val="DOORSTable2"/>
      </w:pPr>
      <w:r>
        <w:lastRenderedPageBreak/>
        <w:t>IFF</w:t>
      </w:r>
      <w:r>
        <w:tab/>
        <w:t>Identification Friend or Foe</w:t>
      </w:r>
    </w:p>
    <w:p w14:paraId="2E780F5A" w14:textId="77777777" w:rsidR="00C06CC9" w:rsidRDefault="00C06CC9" w:rsidP="00C06CC9">
      <w:pPr>
        <w:pStyle w:val="DOORSTable2"/>
      </w:pPr>
      <w:r>
        <w:t>IMO</w:t>
      </w:r>
      <w:r>
        <w:tab/>
        <w:t>International Maritime Organization</w:t>
      </w:r>
    </w:p>
    <w:p w14:paraId="40A5D5B9" w14:textId="77777777" w:rsidR="00C06CC9" w:rsidRDefault="00C06CC9" w:rsidP="00C06CC9">
      <w:pPr>
        <w:pStyle w:val="DOORSTable2"/>
      </w:pPr>
      <w:r>
        <w:t>IP</w:t>
      </w:r>
      <w:r>
        <w:tab/>
        <w:t>Internet Protocol</w:t>
      </w:r>
    </w:p>
    <w:p w14:paraId="6EBE4D4D" w14:textId="77777777" w:rsidR="00C06CC9" w:rsidRDefault="00C06CC9" w:rsidP="00C06CC9">
      <w:pPr>
        <w:pStyle w:val="DOORSTable2"/>
      </w:pPr>
      <w:r>
        <w:t>LAN</w:t>
      </w:r>
      <w:r>
        <w:tab/>
        <w:t>Local Area Network</w:t>
      </w:r>
    </w:p>
    <w:p w14:paraId="415BDBF7" w14:textId="77777777" w:rsidR="00C06CC9" w:rsidRDefault="00C06CC9" w:rsidP="00C06CC9">
      <w:pPr>
        <w:pStyle w:val="DOORSTable2"/>
      </w:pPr>
      <w:r>
        <w:t>MMSI</w:t>
      </w:r>
      <w:r>
        <w:tab/>
        <w:t>Maritime Mobile Service Identity</w:t>
      </w:r>
    </w:p>
    <w:p w14:paraId="199A2A49" w14:textId="77777777" w:rsidR="00C06CC9" w:rsidRDefault="00C06CC9" w:rsidP="00C06CC9">
      <w:pPr>
        <w:pStyle w:val="DOORSTable2"/>
      </w:pPr>
      <w:r>
        <w:t>MSSR</w:t>
      </w:r>
      <w:r>
        <w:tab/>
      </w:r>
      <w:proofErr w:type="spellStart"/>
      <w:r>
        <w:t>Monopulse</w:t>
      </w:r>
      <w:proofErr w:type="spellEnd"/>
      <w:r>
        <w:t xml:space="preserve"> Secondary Surveillance Radar</w:t>
      </w:r>
    </w:p>
    <w:p w14:paraId="3AA211CF" w14:textId="77777777" w:rsidR="00C06CC9" w:rsidRDefault="00C06CC9" w:rsidP="00C06CC9">
      <w:pPr>
        <w:pStyle w:val="DOORSTable2"/>
      </w:pPr>
      <w:r>
        <w:t>NMEA</w:t>
      </w:r>
      <w:r>
        <w:tab/>
        <w:t>National Marine Electronics Association</w:t>
      </w:r>
    </w:p>
    <w:p w14:paraId="38D193BB" w14:textId="77777777" w:rsidR="00C06CC9" w:rsidRDefault="00C06CC9" w:rsidP="00C06CC9">
      <w:pPr>
        <w:pStyle w:val="DOORSTable2"/>
      </w:pPr>
      <w:r>
        <w:t>NTDS</w:t>
      </w:r>
      <w:r>
        <w:tab/>
        <w:t>Naval Tactical Data System</w:t>
      </w:r>
    </w:p>
    <w:p w14:paraId="413B4554" w14:textId="77777777" w:rsidR="00C06CC9" w:rsidRDefault="00C06CC9" w:rsidP="00C06CC9">
      <w:pPr>
        <w:pStyle w:val="DOORSTable2"/>
      </w:pPr>
      <w:r>
        <w:t>PC</w:t>
      </w:r>
      <w:r>
        <w:tab/>
        <w:t>Personal Computer</w:t>
      </w:r>
    </w:p>
    <w:p w14:paraId="68A32950" w14:textId="77777777" w:rsidR="00C06CC9" w:rsidRDefault="00C06CC9" w:rsidP="00C06CC9">
      <w:pPr>
        <w:pStyle w:val="DOORSTable2"/>
      </w:pPr>
      <w:r>
        <w:t>PPI</w:t>
      </w:r>
      <w:r>
        <w:tab/>
        <w:t>Plan Position Indicator</w:t>
      </w:r>
    </w:p>
    <w:p w14:paraId="1818F8B3" w14:textId="77777777" w:rsidR="00C06CC9" w:rsidRDefault="00C06CC9" w:rsidP="00C06CC9">
      <w:pPr>
        <w:pStyle w:val="DOORSTable2"/>
      </w:pPr>
      <w:r>
        <w:t>RAM</w:t>
      </w:r>
      <w:r>
        <w:tab/>
        <w:t>Random Access Memory</w:t>
      </w:r>
    </w:p>
    <w:p w14:paraId="3C3D0196" w14:textId="77777777" w:rsidR="00C06CC9" w:rsidRDefault="00C06CC9" w:rsidP="00C06CC9">
      <w:pPr>
        <w:pStyle w:val="DOORSTable2"/>
      </w:pPr>
      <w:r>
        <w:t>RF</w:t>
      </w:r>
      <w:r>
        <w:tab/>
        <w:t>Radio Frequency</w:t>
      </w:r>
    </w:p>
    <w:p w14:paraId="38D18EB8" w14:textId="77777777" w:rsidR="00C06CC9" w:rsidRDefault="00C06CC9" w:rsidP="00C06CC9">
      <w:pPr>
        <w:pStyle w:val="DOORSTable2"/>
      </w:pPr>
      <w:r>
        <w:t>SAR</w:t>
      </w:r>
      <w:r>
        <w:tab/>
        <w:t xml:space="preserve">Search </w:t>
      </w:r>
      <w:proofErr w:type="gramStart"/>
      <w:r>
        <w:t>And</w:t>
      </w:r>
      <w:proofErr w:type="gramEnd"/>
      <w:r>
        <w:t xml:space="preserve"> Rescue</w:t>
      </w:r>
    </w:p>
    <w:p w14:paraId="67ED51F9" w14:textId="77777777" w:rsidR="00C06CC9" w:rsidRDefault="00C06CC9" w:rsidP="00C06CC9">
      <w:pPr>
        <w:pStyle w:val="DOORSTable2"/>
      </w:pPr>
      <w:r>
        <w:t>SE</w:t>
      </w:r>
      <w:r>
        <w:tab/>
        <w:t>System Engineer</w:t>
      </w:r>
    </w:p>
    <w:p w14:paraId="28DBDFEA" w14:textId="77777777" w:rsidR="00C06CC9" w:rsidRDefault="00C06CC9" w:rsidP="00C06CC9">
      <w:pPr>
        <w:pStyle w:val="DOORSTable2"/>
      </w:pPr>
      <w:r>
        <w:t>SW</w:t>
      </w:r>
      <w:r>
        <w:tab/>
        <w:t>Software</w:t>
      </w:r>
    </w:p>
    <w:p w14:paraId="0F15AD11" w14:textId="77777777" w:rsidR="00C06CC9" w:rsidRDefault="00C06CC9" w:rsidP="00C06CC9">
      <w:pPr>
        <w:pStyle w:val="DOORSTable2"/>
      </w:pPr>
      <w:r>
        <w:t>TCP</w:t>
      </w:r>
      <w:r>
        <w:tab/>
        <w:t>Transmission Control Protocol</w:t>
      </w:r>
    </w:p>
    <w:p w14:paraId="69487491" w14:textId="77777777" w:rsidR="00C06CC9" w:rsidRDefault="00C06CC9" w:rsidP="00C06CC9">
      <w:pPr>
        <w:pStyle w:val="DOORSTable2"/>
      </w:pPr>
      <w:r>
        <w:t>TCPA</w:t>
      </w:r>
      <w:r>
        <w:tab/>
        <w:t>Time to Closest Point of Approach</w:t>
      </w:r>
    </w:p>
    <w:p w14:paraId="72403A10" w14:textId="77777777" w:rsidR="00C06CC9" w:rsidRDefault="00C06CC9" w:rsidP="00C06CC9">
      <w:pPr>
        <w:pStyle w:val="DOORSTable2"/>
      </w:pPr>
      <w:r>
        <w:t>TV</w:t>
      </w:r>
      <w:r>
        <w:tab/>
        <w:t>Television</w:t>
      </w:r>
    </w:p>
    <w:p w14:paraId="2FE833E6" w14:textId="77777777" w:rsidR="00C06CC9" w:rsidRDefault="00C06CC9" w:rsidP="00C06CC9">
      <w:pPr>
        <w:pStyle w:val="DOORSTable2"/>
      </w:pPr>
      <w:r>
        <w:t>UAS</w:t>
      </w:r>
      <w:r>
        <w:tab/>
        <w:t>Unmanned Aircraft System</w:t>
      </w:r>
    </w:p>
    <w:p w14:paraId="16E9C02D" w14:textId="77777777" w:rsidR="00C06CC9" w:rsidRDefault="00C06CC9" w:rsidP="00C06CC9">
      <w:pPr>
        <w:pStyle w:val="DOORSTable2"/>
      </w:pPr>
      <w:r>
        <w:t>UI</w:t>
      </w:r>
      <w:r>
        <w:tab/>
        <w:t>User Interface</w:t>
      </w:r>
    </w:p>
    <w:p w14:paraId="3E323FC3" w14:textId="77777777" w:rsidR="00C06CC9" w:rsidRDefault="00C06CC9" w:rsidP="00C06CC9">
      <w:pPr>
        <w:pStyle w:val="DOORSTable2"/>
      </w:pPr>
      <w:r>
        <w:t>WGS-84</w:t>
      </w:r>
      <w:r>
        <w:tab/>
        <w:t>World Geodetic System 1984</w:t>
      </w:r>
    </w:p>
    <w:p w14:paraId="030E4996" w14:textId="77777777" w:rsidR="00C06CC9" w:rsidRDefault="00C06CC9" w:rsidP="00C06CC9">
      <w:pPr>
        <w:pStyle w:val="DOORSTable2"/>
      </w:pPr>
      <w:r>
        <w:t>XP</w:t>
      </w:r>
      <w:r>
        <w:tab/>
        <w:t>Extrapolation</w:t>
      </w:r>
    </w:p>
    <w:p w14:paraId="26D656B0" w14:textId="77777777" w:rsidR="00C06CC9" w:rsidRDefault="00C06CC9" w:rsidP="00C06CC9">
      <w:pPr>
        <w:pStyle w:val="Heading2"/>
      </w:pPr>
      <w:bookmarkStart w:id="6" w:name="_Toc219978238"/>
      <w:r>
        <w:t>Reader's guide</w:t>
      </w:r>
      <w:bookmarkEnd w:id="6"/>
    </w:p>
    <w:p w14:paraId="26B0462F" w14:textId="77777777" w:rsidR="00C06CC9" w:rsidRDefault="00C06CC9" w:rsidP="00C06CC9">
      <w:pPr>
        <w:pStyle w:val="Heading3"/>
      </w:pPr>
      <w:bookmarkStart w:id="7" w:name="_Toc219978239"/>
      <w:proofErr w:type="gramStart"/>
      <w:r>
        <w:t>Form</w:t>
      </w:r>
      <w:bookmarkEnd w:id="7"/>
      <w:proofErr w:type="gramEnd"/>
    </w:p>
    <w:p w14:paraId="59D56F2A" w14:textId="77777777" w:rsidR="00C06CC9" w:rsidRDefault="00C06CC9" w:rsidP="00C06CC9">
      <w:pPr>
        <w:pStyle w:val="DOORSComment"/>
      </w:pPr>
      <w:r>
        <w:t>In contrast to earlier specifications, requirements are given as user scenarios, and only aspects poorly suited for user scenarios are given as line requirements.</w:t>
      </w:r>
    </w:p>
    <w:p w14:paraId="0817FEF8" w14:textId="77777777" w:rsidR="00C06CC9" w:rsidRDefault="00C06CC9" w:rsidP="00C06CC9">
      <w:pPr>
        <w:pStyle w:val="DOORSComment"/>
      </w:pPr>
      <w:r>
        <w:t xml:space="preserve">The terms "shall" and "must" are used to specify mandatory aspects (i.e. for essential features), whereas the term "should", is used to denote desirable but non-essential aspects. The </w:t>
      </w:r>
      <w:proofErr w:type="gramStart"/>
      <w:r>
        <w:t>term</w:t>
      </w:r>
      <w:proofErr w:type="gramEnd"/>
      <w:r>
        <w:t xml:space="preserve"> "shall not" and "must not" are used to denote aspects that are unacceptable or prohibited.</w:t>
      </w:r>
    </w:p>
    <w:p w14:paraId="59623968" w14:textId="77777777" w:rsidR="00C06CC9" w:rsidRDefault="00C06CC9" w:rsidP="00C06CC9">
      <w:pPr>
        <w:pStyle w:val="DOORSComment"/>
      </w:pPr>
      <w:r>
        <w:t>For the user scenarios, the form is a base statement:</w:t>
      </w:r>
    </w:p>
    <w:p w14:paraId="0B36ECE0" w14:textId="77777777" w:rsidR="00C06CC9" w:rsidRDefault="00C06CC9" w:rsidP="00C06CC9">
      <w:pPr>
        <w:pStyle w:val="DOORSComment"/>
      </w:pPr>
      <w:r>
        <w:rPr>
          <w:i/>
          <w:iCs/>
        </w:rPr>
        <w:t>As a &lt;role&gt;, I want &lt;some goal&gt;, so that &lt;some reason/business value&gt;</w:t>
      </w:r>
    </w:p>
    <w:p w14:paraId="35E877FB" w14:textId="77777777" w:rsidR="00C06CC9" w:rsidRDefault="00C06CC9" w:rsidP="00C06CC9">
      <w:pPr>
        <w:pStyle w:val="DOORSComment"/>
      </w:pPr>
      <w:r>
        <w:t>followed by some comments giving context to the base statement.</w:t>
      </w:r>
    </w:p>
    <w:p w14:paraId="37BF3F35" w14:textId="77777777" w:rsidR="00C06CC9" w:rsidRDefault="00C06CC9" w:rsidP="00C06CC9">
      <w:pPr>
        <w:pStyle w:val="DOORSComment"/>
      </w:pPr>
      <w:r>
        <w:t xml:space="preserve">This shall be augmented with </w:t>
      </w:r>
      <w:proofErr w:type="gramStart"/>
      <w:r>
        <w:t>accept</w:t>
      </w:r>
      <w:proofErr w:type="gramEnd"/>
      <w:r>
        <w:t xml:space="preserve"> criteria that defines what must be fulfilled for the delivered functionality to be accepted. Accept criteria pertains to the solution, not the process.</w:t>
      </w:r>
    </w:p>
    <w:p w14:paraId="65A629ED" w14:textId="77777777" w:rsidR="00C06CC9" w:rsidRDefault="00C06CC9" w:rsidP="00C06CC9">
      <w:pPr>
        <w:pStyle w:val="DOORSComment"/>
      </w:pPr>
      <w:r>
        <w:t>To get sufficient coverage of needs, user scenarios can be at multiple abstraction levels. Each subsection shall act as Accept criteria for the overlying user scenario. Only the lowest level of Accept criteria are marked as Requirement.</w:t>
      </w:r>
    </w:p>
    <w:p w14:paraId="0E1D1DE3" w14:textId="77777777" w:rsidR="00C06CC9" w:rsidRDefault="00C06CC9" w:rsidP="00C06CC9">
      <w:pPr>
        <w:pStyle w:val="DOORSComment"/>
      </w:pPr>
      <w:r>
        <w:t xml:space="preserve">Please note that a user scenario is not meant to be a </w:t>
      </w:r>
      <w:r>
        <w:rPr>
          <w:b/>
          <w:bCs/>
        </w:rPr>
        <w:t>complete</w:t>
      </w:r>
      <w:r>
        <w:t xml:space="preserve"> specification. Rather, it </w:t>
      </w:r>
      <w:proofErr w:type="gramStart"/>
      <w:r>
        <w:t>shall</w:t>
      </w:r>
      <w:proofErr w:type="gramEnd"/>
      <w:r>
        <w:t xml:space="preserve"> be a vehicle for conversation between developers/architects and "customers", and the accept </w:t>
      </w:r>
      <w:r>
        <w:lastRenderedPageBreak/>
        <w:t>criteria shall specify only the truly important parts - not everything the author can possibly think of.</w:t>
      </w:r>
    </w:p>
    <w:p w14:paraId="2D2DCAAC" w14:textId="77777777" w:rsidR="00C06CC9" w:rsidRDefault="00C06CC9" w:rsidP="00C06CC9">
      <w:pPr>
        <w:pStyle w:val="Heading3"/>
      </w:pPr>
      <w:bookmarkStart w:id="8" w:name="_Toc219978240"/>
      <w:r>
        <w:t>Product Tiers</w:t>
      </w:r>
      <w:bookmarkEnd w:id="8"/>
    </w:p>
    <w:p w14:paraId="0BE75597" w14:textId="77777777" w:rsidR="00C06CC9" w:rsidRDefault="00C06CC9" w:rsidP="00C06CC9">
      <w:pPr>
        <w:pStyle w:val="DOORSComment"/>
      </w:pPr>
      <w:r>
        <w:t>When this document is viewed with product tier markers, the following definition applies:</w:t>
      </w:r>
    </w:p>
    <w:p w14:paraId="61B0EB33" w14:textId="77777777" w:rsidR="00C06CC9" w:rsidRDefault="00C06CC9" w:rsidP="00C06CC9">
      <w:pPr>
        <w:pStyle w:val="DOORSTable2"/>
      </w:pPr>
      <w:r>
        <w:rPr>
          <w:b/>
          <w:bCs/>
        </w:rPr>
        <w:t>Code</w:t>
      </w:r>
      <w:r>
        <w:rPr>
          <w:b/>
          <w:bCs/>
        </w:rPr>
        <w:tab/>
        <w:t>Definition</w:t>
      </w:r>
    </w:p>
    <w:p w14:paraId="10D0F5F6" w14:textId="77777777" w:rsidR="00C06CC9" w:rsidRDefault="00C06CC9" w:rsidP="00C06CC9">
      <w:pPr>
        <w:pStyle w:val="DOORSTable2"/>
      </w:pPr>
      <w:r>
        <w:t>D</w:t>
      </w:r>
      <w:r>
        <w:tab/>
        <w:t>Part of the RDN platforms</w:t>
      </w:r>
    </w:p>
    <w:p w14:paraId="0D9201C5" w14:textId="77777777" w:rsidR="00C06CC9" w:rsidRDefault="00C06CC9" w:rsidP="00C06CC9">
      <w:pPr>
        <w:pStyle w:val="DOORSTable2"/>
      </w:pPr>
      <w:r>
        <w:t>P</w:t>
      </w:r>
      <w:r>
        <w:tab/>
        <w:t>Part of the Patrol product tier</w:t>
      </w:r>
    </w:p>
    <w:p w14:paraId="4C7421A3" w14:textId="77777777" w:rsidR="00C06CC9" w:rsidRDefault="00C06CC9" w:rsidP="00C06CC9">
      <w:pPr>
        <w:pStyle w:val="DOORSTable2"/>
      </w:pPr>
      <w:r>
        <w:t>L</w:t>
      </w:r>
      <w:r>
        <w:tab/>
        <w:t>Part of the Light Combat product tier</w:t>
      </w:r>
    </w:p>
    <w:p w14:paraId="26191743" w14:textId="77777777" w:rsidR="00C06CC9" w:rsidRDefault="00C06CC9" w:rsidP="00C06CC9">
      <w:pPr>
        <w:pStyle w:val="Heading3"/>
      </w:pPr>
      <w:bookmarkStart w:id="9" w:name="_Toc219978241"/>
      <w:r>
        <w:t>General Structure of User Scenario Break-down</w:t>
      </w:r>
      <w:bookmarkEnd w:id="9"/>
    </w:p>
    <w:p w14:paraId="7C6E4497" w14:textId="77777777" w:rsidR="00C06CC9" w:rsidRDefault="00C06CC9" w:rsidP="00C06CC9">
      <w:pPr>
        <w:pStyle w:val="DOORSComment"/>
      </w:pPr>
      <w:r>
        <w:t>The Basic Naval C2 User Scenarios are outlined in the following sections according to the following main topics:</w:t>
      </w:r>
    </w:p>
    <w:p w14:paraId="201EC7DC" w14:textId="77777777" w:rsidR="00C06CC9" w:rsidRDefault="00C06CC9" w:rsidP="00C06CC9">
      <w:pPr>
        <w:pStyle w:val="DOORSIndentForBullet"/>
      </w:pPr>
      <w:r>
        <w:tab/>
        <w:t>•</w:t>
      </w:r>
      <w:r>
        <w:tab/>
      </w:r>
      <w:r>
        <w:rPr>
          <w:b/>
          <w:bCs/>
        </w:rPr>
        <w:t>Get and Maintain Situational Awareness</w:t>
      </w:r>
    </w:p>
    <w:p w14:paraId="325E1913" w14:textId="77777777" w:rsidR="00C06CC9" w:rsidRDefault="00C06CC9" w:rsidP="00C06CC9">
      <w:pPr>
        <w:pStyle w:val="DOORSIndentForBullet"/>
      </w:pPr>
      <w:r>
        <w:tab/>
        <w:t>•</w:t>
      </w:r>
      <w:r>
        <w:tab/>
      </w:r>
      <w:r>
        <w:rPr>
          <w:b/>
          <w:bCs/>
        </w:rPr>
        <w:t>Perform Automated Monitoring and Surveillance</w:t>
      </w:r>
    </w:p>
    <w:p w14:paraId="297398F7" w14:textId="77777777" w:rsidR="00C06CC9" w:rsidRDefault="00C06CC9" w:rsidP="00C06CC9">
      <w:pPr>
        <w:pStyle w:val="DOORSIndentForBullet"/>
      </w:pPr>
      <w:r>
        <w:tab/>
        <w:t>•</w:t>
      </w:r>
      <w:r>
        <w:tab/>
      </w:r>
      <w:r>
        <w:rPr>
          <w:b/>
          <w:bCs/>
        </w:rPr>
        <w:t>Planning</w:t>
      </w:r>
    </w:p>
    <w:p w14:paraId="0983DA67" w14:textId="77777777" w:rsidR="00C06CC9" w:rsidRDefault="00C06CC9" w:rsidP="00C06CC9">
      <w:pPr>
        <w:pStyle w:val="DOORSIndentForBullet"/>
      </w:pPr>
      <w:r>
        <w:tab/>
        <w:t>•</w:t>
      </w:r>
      <w:r>
        <w:tab/>
      </w:r>
      <w:r>
        <w:rPr>
          <w:b/>
          <w:bCs/>
        </w:rPr>
        <w:t>Fulfill an Operative Role</w:t>
      </w:r>
    </w:p>
    <w:p w14:paraId="3819B6BE" w14:textId="77777777" w:rsidR="00C06CC9" w:rsidRDefault="00C06CC9" w:rsidP="00C06CC9">
      <w:pPr>
        <w:pStyle w:val="DOORSIndentForBullet"/>
      </w:pPr>
      <w:r>
        <w:tab/>
        <w:t>•</w:t>
      </w:r>
      <w:r>
        <w:tab/>
      </w:r>
      <w:r>
        <w:rPr>
          <w:b/>
          <w:bCs/>
        </w:rPr>
        <w:t>Execute Common Missions and Tasks</w:t>
      </w:r>
    </w:p>
    <w:p w14:paraId="492FA127" w14:textId="77777777" w:rsidR="00C06CC9" w:rsidRDefault="00C06CC9" w:rsidP="00C06CC9">
      <w:pPr>
        <w:pStyle w:val="DOORSIndentForBullet"/>
      </w:pPr>
      <w:r>
        <w:tab/>
        <w:t>•</w:t>
      </w:r>
      <w:r>
        <w:tab/>
      </w:r>
      <w:r>
        <w:rPr>
          <w:b/>
          <w:bCs/>
        </w:rPr>
        <w:t>Control and Monitor Sub-systems</w:t>
      </w:r>
    </w:p>
    <w:p w14:paraId="28D66FE4" w14:textId="77777777" w:rsidR="00C06CC9" w:rsidRDefault="00C06CC9" w:rsidP="00C06CC9">
      <w:pPr>
        <w:pStyle w:val="DOORSIndentForBullet"/>
      </w:pPr>
      <w:r>
        <w:tab/>
        <w:t>•</w:t>
      </w:r>
      <w:r>
        <w:tab/>
      </w:r>
      <w:r>
        <w:rPr>
          <w:b/>
          <w:bCs/>
        </w:rPr>
        <w:t>Tactical Recording</w:t>
      </w:r>
    </w:p>
    <w:p w14:paraId="7736CBF0" w14:textId="77777777" w:rsidR="00C06CC9" w:rsidRDefault="00C06CC9" w:rsidP="00C06CC9">
      <w:pPr>
        <w:pStyle w:val="DOORSIndentForBullet"/>
      </w:pPr>
      <w:r>
        <w:tab/>
        <w:t>•</w:t>
      </w:r>
      <w:r>
        <w:tab/>
      </w:r>
      <w:r>
        <w:rPr>
          <w:b/>
          <w:bCs/>
        </w:rPr>
        <w:t>Operator Workspace</w:t>
      </w:r>
    </w:p>
    <w:p w14:paraId="6D673C72" w14:textId="77777777" w:rsidR="00C06CC9" w:rsidRDefault="00C06CC9" w:rsidP="00C06CC9">
      <w:pPr>
        <w:pStyle w:val="DOORSIndentForBullet"/>
      </w:pPr>
      <w:r>
        <w:tab/>
        <w:t>•</w:t>
      </w:r>
      <w:r>
        <w:tab/>
      </w:r>
      <w:r>
        <w:rPr>
          <w:b/>
          <w:bCs/>
        </w:rPr>
        <w:t>Control and Maintain the System</w:t>
      </w:r>
    </w:p>
    <w:p w14:paraId="68658E20" w14:textId="77777777" w:rsidR="00C06CC9" w:rsidRDefault="00C06CC9" w:rsidP="00C06CC9">
      <w:pPr>
        <w:pStyle w:val="DOORSIndentForBullet"/>
      </w:pPr>
      <w:r>
        <w:tab/>
        <w:t>•</w:t>
      </w:r>
      <w:r>
        <w:tab/>
      </w:r>
      <w:r>
        <w:rPr>
          <w:b/>
          <w:bCs/>
        </w:rPr>
        <w:t>Training and Simulation</w:t>
      </w:r>
    </w:p>
    <w:p w14:paraId="46B65310" w14:textId="77777777" w:rsidR="00C06CC9" w:rsidRDefault="00C06CC9" w:rsidP="00C06CC9">
      <w:pPr>
        <w:pStyle w:val="DOORSIndentForBullet"/>
      </w:pPr>
      <w:r>
        <w:tab/>
        <w:t>•</w:t>
      </w:r>
      <w:r>
        <w:tab/>
      </w:r>
      <w:r>
        <w:rPr>
          <w:b/>
          <w:bCs/>
        </w:rPr>
        <w:t>System Interfaces</w:t>
      </w:r>
    </w:p>
    <w:p w14:paraId="1366AC69" w14:textId="77777777" w:rsidR="00C06CC9" w:rsidRDefault="00C06CC9" w:rsidP="00C06CC9">
      <w:pPr>
        <w:pStyle w:val="Heading2"/>
      </w:pPr>
      <w:bookmarkStart w:id="10" w:name="_Toc219978242"/>
      <w:r>
        <w:t>Roles/Personas</w:t>
      </w:r>
      <w:bookmarkEnd w:id="10"/>
    </w:p>
    <w:p w14:paraId="074514E9" w14:textId="77777777" w:rsidR="00C06CC9" w:rsidRDefault="00C06CC9" w:rsidP="00C06CC9">
      <w:pPr>
        <w:pStyle w:val="DOORSComment"/>
      </w:pPr>
      <w:r>
        <w:t>This section outlines the user types that are stakeholders in a Naval C2 system.</w:t>
      </w:r>
    </w:p>
    <w:p w14:paraId="5607039E" w14:textId="77777777" w:rsidR="00C06CC9" w:rsidRDefault="00C06CC9" w:rsidP="00C06CC9">
      <w:pPr>
        <w:pStyle w:val="DOORSTable2"/>
      </w:pPr>
      <w:r>
        <w:rPr>
          <w:b/>
          <w:bCs/>
        </w:rPr>
        <w:t>Role</w:t>
      </w:r>
      <w:r>
        <w:rPr>
          <w:b/>
          <w:bCs/>
        </w:rPr>
        <w:tab/>
        <w:t>Definition</w:t>
      </w:r>
    </w:p>
    <w:p w14:paraId="0597D4EA" w14:textId="77777777" w:rsidR="00C06CC9" w:rsidRDefault="00C06CC9" w:rsidP="00C06CC9">
      <w:pPr>
        <w:pStyle w:val="DOORSTable2"/>
      </w:pPr>
      <w:r>
        <w:t>Operator</w:t>
      </w:r>
      <w:r>
        <w:tab/>
        <w:t>Normal non-privileged runtime user of the system.</w:t>
      </w:r>
    </w:p>
    <w:p w14:paraId="568340FB" w14:textId="77777777" w:rsidR="00C06CC9" w:rsidRDefault="00C06CC9" w:rsidP="00C06CC9">
      <w:pPr>
        <w:pStyle w:val="DOORSTable2"/>
      </w:pPr>
      <w:r>
        <w:t>EW Operator</w:t>
      </w:r>
      <w:r>
        <w:tab/>
      </w:r>
      <w:proofErr w:type="spellStart"/>
      <w:r>
        <w:t>Operator</w:t>
      </w:r>
      <w:proofErr w:type="spellEnd"/>
      <w:r>
        <w:t xml:space="preserve"> in charge of handling EW lines</w:t>
      </w:r>
    </w:p>
    <w:p w14:paraId="2A33B50C" w14:textId="77777777" w:rsidR="00C06CC9" w:rsidRDefault="00C06CC9" w:rsidP="00C06CC9">
      <w:pPr>
        <w:pStyle w:val="DOORSTable2"/>
      </w:pPr>
      <w:r>
        <w:t>Helicopter Control Officer</w:t>
      </w:r>
      <w:r>
        <w:tab/>
        <w:t xml:space="preserve">Helicopter Control Officer is as Operator but also </w:t>
      </w:r>
      <w:proofErr w:type="gramStart"/>
      <w:r>
        <w:t>specialize</w:t>
      </w:r>
      <w:proofErr w:type="gramEnd"/>
      <w:r>
        <w:t xml:space="preserve"> in guiding helicopter landings.</w:t>
      </w:r>
    </w:p>
    <w:p w14:paraId="3AFD49A0" w14:textId="77777777" w:rsidR="00C06CC9" w:rsidRDefault="00C06CC9" w:rsidP="00C06CC9">
      <w:pPr>
        <w:pStyle w:val="DOORSTable2"/>
      </w:pPr>
      <w:r>
        <w:t>Navigator</w:t>
      </w:r>
      <w:r>
        <w:tab/>
        <w:t>Operator in charge of navigation</w:t>
      </w:r>
    </w:p>
    <w:p w14:paraId="2BF84B7D" w14:textId="77777777" w:rsidR="00C06CC9" w:rsidRDefault="00C06CC9" w:rsidP="00C06CC9">
      <w:pPr>
        <w:pStyle w:val="DOORSTable2"/>
      </w:pPr>
      <w:r>
        <w:t>Picture Compiler</w:t>
      </w:r>
      <w:r>
        <w:tab/>
        <w:t xml:space="preserve">Operator in charge of creating the recognized situation picture, typically divided in the </w:t>
      </w:r>
      <w:proofErr w:type="spellStart"/>
      <w:r>
        <w:t>warfares</w:t>
      </w:r>
      <w:proofErr w:type="spellEnd"/>
      <w:r>
        <w:t xml:space="preserve"> AAW, </w:t>
      </w:r>
      <w:proofErr w:type="spellStart"/>
      <w:r>
        <w:t>ASuW</w:t>
      </w:r>
      <w:proofErr w:type="spellEnd"/>
      <w:r>
        <w:t xml:space="preserve"> and ASW.</w:t>
      </w:r>
    </w:p>
    <w:p w14:paraId="33C09D79" w14:textId="77777777" w:rsidR="00C06CC9" w:rsidRDefault="00C06CC9" w:rsidP="00C06CC9">
      <w:pPr>
        <w:pStyle w:val="DOORSTable2"/>
      </w:pPr>
      <w:r>
        <w:t>Security Administrator</w:t>
      </w:r>
      <w:r>
        <w:tab/>
        <w:t xml:space="preserve">Same as Operator, except this role has higher privileges than Operators to manage the security privileges of Operators. </w:t>
      </w:r>
    </w:p>
    <w:p w14:paraId="1ED43B43" w14:textId="77777777" w:rsidR="00C06CC9" w:rsidRDefault="00C06CC9" w:rsidP="00C06CC9">
      <w:pPr>
        <w:pStyle w:val="DOORSTable2"/>
      </w:pPr>
      <w:r>
        <w:t>System Technician</w:t>
      </w:r>
      <w:r>
        <w:tab/>
        <w:t>Technical operator in charge of installation and maintenance of the system.</w:t>
      </w:r>
    </w:p>
    <w:p w14:paraId="1BA6DAE2" w14:textId="77777777" w:rsidR="00C06CC9" w:rsidRDefault="00C06CC9" w:rsidP="00C06CC9">
      <w:pPr>
        <w:pStyle w:val="DOORSTable2"/>
      </w:pPr>
      <w:r>
        <w:t>System Configurator</w:t>
      </w:r>
      <w:r>
        <w:tab/>
        <w:t xml:space="preserve">Supplier </w:t>
      </w:r>
      <w:proofErr w:type="gramStart"/>
      <w:r>
        <w:t>employee</w:t>
      </w:r>
      <w:proofErr w:type="gramEnd"/>
      <w:r>
        <w:t xml:space="preserve"> that (at pre-delivery time or at least off-line) configures or sets up the system. Normally SW developers or SEs</w:t>
      </w:r>
    </w:p>
    <w:p w14:paraId="22B790E0" w14:textId="77777777" w:rsidR="00C06CC9" w:rsidRDefault="00C06CC9" w:rsidP="00C06CC9">
      <w:pPr>
        <w:pStyle w:val="DOORSTable2"/>
      </w:pPr>
      <w:r>
        <w:t>Training Instructor</w:t>
      </w:r>
      <w:r>
        <w:tab/>
      </w:r>
      <w:proofErr w:type="spellStart"/>
      <w:r>
        <w:t>Instructor</w:t>
      </w:r>
      <w:proofErr w:type="spellEnd"/>
      <w:r>
        <w:t xml:space="preserve"> working on a training site</w:t>
      </w:r>
    </w:p>
    <w:p w14:paraId="234E60BE" w14:textId="77777777" w:rsidR="00C06CC9" w:rsidRDefault="00C06CC9" w:rsidP="00C06CC9">
      <w:pPr>
        <w:pStyle w:val="Heading2"/>
      </w:pPr>
      <w:bookmarkStart w:id="11" w:name="_Toc219978243"/>
      <w:r>
        <w:lastRenderedPageBreak/>
        <w:t>Get and Maintain Situational Awareness</w:t>
      </w:r>
      <w:bookmarkEnd w:id="11"/>
    </w:p>
    <w:p w14:paraId="4496C49B" w14:textId="77777777" w:rsidR="00C06CC9" w:rsidRDefault="00C06CC9" w:rsidP="00C06CC9">
      <w:pPr>
        <w:pStyle w:val="DOORSComment"/>
      </w:pPr>
      <w:r>
        <w:t>[BNCS119] As an Operator, I want to obtain and maintain situational awareness, so that I can quickly and reliably fulfill my missions.</w:t>
      </w:r>
    </w:p>
    <w:p w14:paraId="495DA47C" w14:textId="77777777" w:rsidR="00C06CC9" w:rsidRDefault="00C06CC9" w:rsidP="00C06CC9">
      <w:pPr>
        <w:pStyle w:val="DOORSComment"/>
      </w:pPr>
      <w:r>
        <w:t>----------------------------------------</w:t>
      </w:r>
    </w:p>
    <w:p w14:paraId="4D015EA3" w14:textId="77777777" w:rsidR="00C06CC9" w:rsidRDefault="00C06CC9" w:rsidP="00C06CC9">
      <w:pPr>
        <w:pStyle w:val="DOORSComment"/>
      </w:pPr>
      <w:r>
        <w:t>Situation awareness covers knowledge about other entities in the area as well as knowledge about own ships environment and battle capabilities.</w:t>
      </w:r>
    </w:p>
    <w:p w14:paraId="03E46516" w14:textId="77777777" w:rsidR="00C06CC9" w:rsidRDefault="00C06CC9" w:rsidP="00C06CC9">
      <w:pPr>
        <w:pStyle w:val="Heading3"/>
      </w:pPr>
      <w:bookmarkStart w:id="12" w:name="_Toc219978244"/>
      <w:r>
        <w:t>Situational Awareness for Entities Around Me</w:t>
      </w:r>
      <w:bookmarkEnd w:id="12"/>
    </w:p>
    <w:p w14:paraId="42573989" w14:textId="77777777" w:rsidR="00C06CC9" w:rsidRDefault="00C06CC9" w:rsidP="00C06CC9">
      <w:pPr>
        <w:pStyle w:val="DOORSComment"/>
      </w:pPr>
      <w:r>
        <w:t>[BNCS121] As an Operator, I want to have situational awareness related to entities around me, specifically their location and movement, their affiliation (e.g. friends or hostile) and their type, so that I can concentrate on the entities relevant for my mission.</w:t>
      </w:r>
    </w:p>
    <w:p w14:paraId="134DB334" w14:textId="77777777" w:rsidR="00C06CC9" w:rsidRDefault="00C06CC9" w:rsidP="00C06CC9">
      <w:pPr>
        <w:pStyle w:val="DOORSComment"/>
      </w:pPr>
      <w:r>
        <w:t>----------------------------------------</w:t>
      </w:r>
    </w:p>
    <w:p w14:paraId="0A63CB8B" w14:textId="77777777" w:rsidR="00C06CC9" w:rsidRDefault="00C06CC9" w:rsidP="00C06CC9">
      <w:pPr>
        <w:pStyle w:val="DOORSComment"/>
      </w:pPr>
      <w:r>
        <w:t>The system collects all the information coming from the individual sensors and communication channels and displays it on a map.</w:t>
      </w:r>
    </w:p>
    <w:p w14:paraId="0C264B9E" w14:textId="77777777" w:rsidR="00C06CC9" w:rsidRDefault="00C06CC9" w:rsidP="00C06CC9">
      <w:pPr>
        <w:pStyle w:val="Heading4"/>
      </w:pPr>
      <w:r>
        <w:t>View Maps on Situation Display</w:t>
      </w:r>
    </w:p>
    <w:p w14:paraId="21624731" w14:textId="77777777" w:rsidR="00C06CC9" w:rsidRDefault="00C06CC9" w:rsidP="00C06CC9">
      <w:pPr>
        <w:pStyle w:val="DOORSComment"/>
      </w:pPr>
      <w:r>
        <w:t xml:space="preserve">[BNCS195] As an Operator, I want to manage maps and how they are displayed </w:t>
      </w:r>
      <w:proofErr w:type="gramStart"/>
      <w:r>
        <w:t>in order to</w:t>
      </w:r>
      <w:proofErr w:type="gramEnd"/>
      <w:r>
        <w:t xml:space="preserve"> give me optimal situational awareness.</w:t>
      </w:r>
    </w:p>
    <w:p w14:paraId="0F63E438" w14:textId="77777777" w:rsidR="00C06CC9" w:rsidRDefault="00C06CC9" w:rsidP="00C06CC9">
      <w:pPr>
        <w:pStyle w:val="DOORSComment"/>
      </w:pPr>
      <w:r>
        <w:t>----------------------------------------</w:t>
      </w:r>
    </w:p>
    <w:p w14:paraId="49FE22D9" w14:textId="77777777" w:rsidR="00C06CC9" w:rsidRDefault="00C06CC9" w:rsidP="00C06CC9">
      <w:pPr>
        <w:pStyle w:val="DOORSComment"/>
      </w:pPr>
      <w:r>
        <w:t xml:space="preserve">The information shown about a location is geographic info </w:t>
      </w:r>
      <w:proofErr w:type="gramStart"/>
      <w:r>
        <w:t>in</w:t>
      </w:r>
      <w:proofErr w:type="gramEnd"/>
      <w:r>
        <w:t xml:space="preserve"> the map and any other GIS data loaded, i.e. wrecks, depth, wind, etc.</w:t>
      </w:r>
    </w:p>
    <w:p w14:paraId="4719936D" w14:textId="77777777" w:rsidR="00C06CC9" w:rsidRDefault="00C06CC9" w:rsidP="00C06CC9">
      <w:pPr>
        <w:pStyle w:val="Heading5"/>
      </w:pPr>
      <w:r>
        <w:t>Select Map Projection</w:t>
      </w:r>
    </w:p>
    <w:p w14:paraId="50DF3A7E" w14:textId="77777777" w:rsidR="00C06CC9" w:rsidRDefault="00C06CC9" w:rsidP="00C06CC9">
      <w:pPr>
        <w:pStyle w:val="DOORSComment"/>
      </w:pPr>
      <w:r>
        <w:t xml:space="preserve">[BNCS199] As an Operator, I want to select a map projection that fits my area of operation </w:t>
      </w:r>
      <w:proofErr w:type="gramStart"/>
      <w:r>
        <w:t>in order to</w:t>
      </w:r>
      <w:proofErr w:type="gramEnd"/>
      <w:r>
        <w:t xml:space="preserve"> give me optimal situational awareness.</w:t>
      </w:r>
    </w:p>
    <w:p w14:paraId="5C16F06E" w14:textId="77777777" w:rsidR="00C06CC9" w:rsidRDefault="00C06CC9" w:rsidP="00C06CC9">
      <w:pPr>
        <w:pStyle w:val="DOORSComment"/>
      </w:pPr>
      <w:r>
        <w:t>----------------------------------------</w:t>
      </w:r>
    </w:p>
    <w:p w14:paraId="22B96FCD" w14:textId="77777777" w:rsidR="00C06CC9" w:rsidRDefault="00C06CC9" w:rsidP="00C06CC9">
      <w:pPr>
        <w:pStyle w:val="DOORSComment"/>
      </w:pPr>
      <w:r>
        <w:t>The system supports different projections of data on the situation display. Both maps and graphical layer objects are displayed in accordance with the selected map projection.</w:t>
      </w:r>
    </w:p>
    <w:p w14:paraId="31A6D78F" w14:textId="77777777" w:rsidR="00C06CC9" w:rsidRDefault="00C06CC9" w:rsidP="00C06CC9">
      <w:pPr>
        <w:pStyle w:val="DOORSComment"/>
      </w:pPr>
      <w:r>
        <w:rPr>
          <w:b/>
          <w:bCs/>
        </w:rPr>
        <w:t>Accept Criteria</w:t>
      </w:r>
    </w:p>
    <w:p w14:paraId="44C4E635" w14:textId="77777777" w:rsidR="00C06CC9" w:rsidRDefault="00C06CC9" w:rsidP="00C06CC9">
      <w:pPr>
        <w:pStyle w:val="DOORSIndentForBullet"/>
      </w:pPr>
      <w:r>
        <w:rPr>
          <w:vertAlign w:val="superscript"/>
        </w:rPr>
        <w:t>BNC177</w:t>
      </w:r>
      <w:r>
        <w:tab/>
        <w:t>•</w:t>
      </w:r>
      <w:r>
        <w:tab/>
        <w:t>I want to be able to control the map scale, i.e. zoom in and out.</w:t>
      </w:r>
    </w:p>
    <w:p w14:paraId="229C4172" w14:textId="77777777" w:rsidR="00C06CC9" w:rsidRDefault="00C06CC9" w:rsidP="00C06CC9">
      <w:pPr>
        <w:pStyle w:val="DOORSIndentForBullet"/>
      </w:pPr>
      <w:r>
        <w:rPr>
          <w:vertAlign w:val="superscript"/>
        </w:rPr>
        <w:t>BNC178</w:t>
      </w:r>
      <w:r>
        <w:tab/>
        <w:t>•</w:t>
      </w:r>
      <w:r>
        <w:tab/>
        <w:t>I want to be able to select the projection I prefer.</w:t>
      </w:r>
    </w:p>
    <w:p w14:paraId="68449318" w14:textId="77777777" w:rsidR="00C06CC9" w:rsidRDefault="00C06CC9" w:rsidP="00C06CC9">
      <w:pPr>
        <w:pStyle w:val="DOORSIndentForBullet"/>
      </w:pPr>
      <w:r>
        <w:rPr>
          <w:vertAlign w:val="superscript"/>
        </w:rPr>
        <w:t>BNC179</w:t>
      </w:r>
      <w:r>
        <w:tab/>
        <w:t>•</w:t>
      </w:r>
      <w:r>
        <w:tab/>
        <w:t>I want to be able to display maps using EPSG:4326 (Equidistant Cylindrical) projection.</w:t>
      </w:r>
    </w:p>
    <w:p w14:paraId="76DD7FEA" w14:textId="77777777" w:rsidR="00C06CC9" w:rsidRDefault="00C06CC9" w:rsidP="00C06CC9">
      <w:pPr>
        <w:pStyle w:val="DOORSIndentForBullet"/>
      </w:pPr>
      <w:r>
        <w:rPr>
          <w:vertAlign w:val="superscript"/>
        </w:rPr>
        <w:t>BNC182</w:t>
      </w:r>
      <w:r>
        <w:tab/>
        <w:t>•</w:t>
      </w:r>
      <w:r>
        <w:tab/>
        <w:t>I want to be able to display maps using EPSG:3395 (WGS84 / World Mercator) projection.</w:t>
      </w:r>
    </w:p>
    <w:p w14:paraId="4601B12E" w14:textId="77777777" w:rsidR="00C06CC9" w:rsidRDefault="00C06CC9" w:rsidP="00C06CC9">
      <w:pPr>
        <w:pStyle w:val="DOORSIndentForBullet"/>
      </w:pPr>
      <w:r>
        <w:rPr>
          <w:vertAlign w:val="superscript"/>
        </w:rPr>
        <w:t>BNC184</w:t>
      </w:r>
      <w:r>
        <w:tab/>
        <w:t>•</w:t>
      </w:r>
      <w:r>
        <w:tab/>
        <w:t>I want to be able to see the coordinates of the point that has been clicked.</w:t>
      </w:r>
    </w:p>
    <w:p w14:paraId="688EDA9D" w14:textId="77777777" w:rsidR="00C06CC9" w:rsidRDefault="00C06CC9" w:rsidP="00C06CC9">
      <w:pPr>
        <w:pStyle w:val="DOORSIndentForBullet"/>
      </w:pPr>
      <w:r>
        <w:rPr>
          <w:vertAlign w:val="superscript"/>
        </w:rPr>
        <w:t>BNC185</w:t>
      </w:r>
      <w:r>
        <w:tab/>
        <w:t>•</w:t>
      </w:r>
      <w:r>
        <w:tab/>
        <w:t>If additional information about the point is available, I want to see that information too.</w:t>
      </w:r>
    </w:p>
    <w:p w14:paraId="08E128B6" w14:textId="77777777" w:rsidR="00C06CC9" w:rsidRDefault="00C06CC9" w:rsidP="00C06CC9">
      <w:pPr>
        <w:pStyle w:val="Heading5"/>
      </w:pPr>
      <w:r>
        <w:t>Select Map Orientation</w:t>
      </w:r>
    </w:p>
    <w:p w14:paraId="6BDDE0F7" w14:textId="77777777" w:rsidR="00C06CC9" w:rsidRDefault="00C06CC9" w:rsidP="00C06CC9">
      <w:pPr>
        <w:pStyle w:val="DOORSComment"/>
      </w:pPr>
      <w:r>
        <w:t>[BNCS209] As an Operator, I want to select the orientation (rotation mode) of the map so that I can select the orientation that makes most sense for my current task.</w:t>
      </w:r>
    </w:p>
    <w:p w14:paraId="52C5C2EE" w14:textId="77777777" w:rsidR="00C06CC9" w:rsidRDefault="00C06CC9" w:rsidP="00C06CC9">
      <w:pPr>
        <w:pStyle w:val="DOORSComment"/>
      </w:pPr>
      <w:r>
        <w:t>----------------------------------------</w:t>
      </w:r>
    </w:p>
    <w:p w14:paraId="23ED8B9B" w14:textId="77777777" w:rsidR="00C06CC9" w:rsidRDefault="00C06CC9" w:rsidP="00C06CC9">
      <w:pPr>
        <w:pStyle w:val="DOORSComment"/>
      </w:pPr>
      <w:r>
        <w:lastRenderedPageBreak/>
        <w:t>Rotation mode can be North Up (fixed rotation with northernmost maps part towards the window top), Heading Up (rotation automatically follows the heading of own ship) or free rotation, where the map rotation is directly controlled by the operator.</w:t>
      </w:r>
    </w:p>
    <w:p w14:paraId="446720FD" w14:textId="77777777" w:rsidR="00C06CC9" w:rsidRDefault="00C06CC9" w:rsidP="00C06CC9">
      <w:pPr>
        <w:pStyle w:val="DOORSComment"/>
      </w:pPr>
      <w:r>
        <w:rPr>
          <w:b/>
          <w:bCs/>
        </w:rPr>
        <w:t>Accept Criteria</w:t>
      </w:r>
    </w:p>
    <w:p w14:paraId="3DCE7717" w14:textId="77777777" w:rsidR="00C06CC9" w:rsidRDefault="00C06CC9" w:rsidP="00C06CC9">
      <w:pPr>
        <w:pStyle w:val="DOORSIndentForBullet"/>
      </w:pPr>
      <w:r>
        <w:rPr>
          <w:vertAlign w:val="superscript"/>
        </w:rPr>
        <w:t>BNC191</w:t>
      </w:r>
      <w:r>
        <w:tab/>
        <w:t>•</w:t>
      </w:r>
      <w:r>
        <w:tab/>
        <w:t>I want to be able to switch between “North up”, "Heading up” and “Free rotation”.</w:t>
      </w:r>
    </w:p>
    <w:p w14:paraId="105FE9A8" w14:textId="77777777" w:rsidR="00C06CC9" w:rsidRDefault="00C06CC9" w:rsidP="00C06CC9">
      <w:pPr>
        <w:pStyle w:val="DOORSIndentForBullet"/>
      </w:pPr>
      <w:r>
        <w:rPr>
          <w:vertAlign w:val="superscript"/>
        </w:rPr>
        <w:t>BNC192</w:t>
      </w:r>
      <w:r>
        <w:tab/>
        <w:t>•</w:t>
      </w:r>
      <w:r>
        <w:tab/>
        <w:t>I want to be able to see a compass indication with true north on the situation display.</w:t>
      </w:r>
    </w:p>
    <w:p w14:paraId="6B992094" w14:textId="77777777" w:rsidR="00C06CC9" w:rsidRDefault="00C06CC9" w:rsidP="00C06CC9">
      <w:pPr>
        <w:pStyle w:val="Heading5"/>
      </w:pPr>
      <w:r>
        <w:t>Select Map Movement</w:t>
      </w:r>
    </w:p>
    <w:p w14:paraId="4A17547E" w14:textId="77777777" w:rsidR="00C06CC9" w:rsidRDefault="00C06CC9" w:rsidP="00C06CC9">
      <w:pPr>
        <w:pStyle w:val="DOORSComment"/>
      </w:pPr>
      <w:r>
        <w:t>[BNCS213] As an Operator, I want to select the map movement mode, so that relevant parts of the map are automatically in view without requiring me to manually pan the map.</w:t>
      </w:r>
    </w:p>
    <w:p w14:paraId="1897225A" w14:textId="77777777" w:rsidR="00C06CC9" w:rsidRDefault="00C06CC9" w:rsidP="00C06CC9">
      <w:pPr>
        <w:pStyle w:val="DOORSComment"/>
      </w:pPr>
      <w:r>
        <w:rPr>
          <w:b/>
          <w:bCs/>
        </w:rPr>
        <w:t>Accept Criteria</w:t>
      </w:r>
    </w:p>
    <w:p w14:paraId="57E1B978" w14:textId="77777777" w:rsidR="00C06CC9" w:rsidRDefault="00C06CC9" w:rsidP="00C06CC9">
      <w:pPr>
        <w:pStyle w:val="DOORSIndentForBullet"/>
      </w:pPr>
      <w:r>
        <w:rPr>
          <w:vertAlign w:val="superscript"/>
        </w:rPr>
        <w:t>BNC200</w:t>
      </w:r>
      <w:r>
        <w:tab/>
        <w:t>•</w:t>
      </w:r>
      <w:r>
        <w:tab/>
        <w:t>I want to be able to select True Motion (center is controlled by the operator).</w:t>
      </w:r>
    </w:p>
    <w:p w14:paraId="49C90292" w14:textId="77777777" w:rsidR="00C06CC9" w:rsidRDefault="00C06CC9" w:rsidP="00C06CC9">
      <w:pPr>
        <w:pStyle w:val="DOORSIndentForBullet"/>
      </w:pPr>
      <w:r>
        <w:rPr>
          <w:vertAlign w:val="superscript"/>
        </w:rPr>
        <w:t>BNC201</w:t>
      </w:r>
      <w:r>
        <w:tab/>
        <w:t>•</w:t>
      </w:r>
      <w:r>
        <w:tab/>
        <w:t>I want to be able to select Relative motion (centered on own ship).</w:t>
      </w:r>
    </w:p>
    <w:p w14:paraId="437FBF86" w14:textId="77777777" w:rsidR="00C06CC9" w:rsidRDefault="00C06CC9" w:rsidP="00C06CC9">
      <w:pPr>
        <w:pStyle w:val="Heading5"/>
      </w:pPr>
      <w:r>
        <w:t>Select What Map I Want to Use</w:t>
      </w:r>
    </w:p>
    <w:p w14:paraId="079DE820" w14:textId="77777777" w:rsidR="00C06CC9" w:rsidRDefault="00C06CC9" w:rsidP="00C06CC9">
      <w:pPr>
        <w:pStyle w:val="DOORSComment"/>
      </w:pPr>
      <w:r>
        <w:t xml:space="preserve">[BNCS201] As an Operator, I want to see and select among </w:t>
      </w:r>
      <w:proofErr w:type="gramStart"/>
      <w:r>
        <w:t>map</w:t>
      </w:r>
      <w:proofErr w:type="gramEnd"/>
      <w:r>
        <w:t xml:space="preserve"> and sea chart data, so that I can work with a map that suits the current situation.</w:t>
      </w:r>
    </w:p>
    <w:p w14:paraId="526B0458" w14:textId="77777777" w:rsidR="00C06CC9" w:rsidRDefault="00C06CC9" w:rsidP="00C06CC9">
      <w:pPr>
        <w:pStyle w:val="DOORSComment"/>
      </w:pPr>
      <w:r>
        <w:t>----------------------------------------</w:t>
      </w:r>
    </w:p>
    <w:p w14:paraId="37047520" w14:textId="77777777" w:rsidR="00C06CC9" w:rsidRDefault="00C06CC9" w:rsidP="00C06CC9">
      <w:pPr>
        <w:pStyle w:val="DOORSComment"/>
      </w:pPr>
      <w:r>
        <w:t>The system supports the display of maps and sea charts that comply with document "IHO Transfer Standard for Digital Hydrographic Data, S-57" 400-XI-1996 and map encryption according to IHO S-63, “IHO Data Protection Scheme".</w:t>
      </w:r>
    </w:p>
    <w:p w14:paraId="52B661EC" w14:textId="77777777" w:rsidR="00C06CC9" w:rsidRDefault="00C06CC9" w:rsidP="00C06CC9">
      <w:pPr>
        <w:pStyle w:val="DOORSComment"/>
      </w:pPr>
      <w:r>
        <w:rPr>
          <w:b/>
          <w:bCs/>
        </w:rPr>
        <w:t>Accept Criteria</w:t>
      </w:r>
    </w:p>
    <w:p w14:paraId="07F4D3CC" w14:textId="77777777" w:rsidR="00C06CC9" w:rsidRDefault="00C06CC9" w:rsidP="00C06CC9">
      <w:pPr>
        <w:pStyle w:val="DOORSIndentForBullet"/>
      </w:pPr>
      <w:r>
        <w:rPr>
          <w:vertAlign w:val="superscript"/>
        </w:rPr>
        <w:t>BNC211</w:t>
      </w:r>
      <w:r>
        <w:tab/>
        <w:t>•</w:t>
      </w:r>
      <w:r>
        <w:tab/>
        <w:t>I want to be able to use both S57 and S63 sea charts.</w:t>
      </w:r>
    </w:p>
    <w:p w14:paraId="5A0432F0" w14:textId="77777777" w:rsidR="00C06CC9" w:rsidRDefault="00C06CC9" w:rsidP="00C06CC9">
      <w:pPr>
        <w:pStyle w:val="DOORSIndentForBullet"/>
      </w:pPr>
      <w:r>
        <w:rPr>
          <w:vertAlign w:val="superscript"/>
        </w:rPr>
        <w:t>BNC212</w:t>
      </w:r>
      <w:r>
        <w:tab/>
        <w:t>•</w:t>
      </w:r>
      <w:r>
        <w:tab/>
        <w:t>I want to be able to monitor error messages according to "IHO Data Protection" in case of failure in presenting the S-63 map information.</w:t>
      </w:r>
    </w:p>
    <w:p w14:paraId="62848999" w14:textId="77777777" w:rsidR="00C06CC9" w:rsidRDefault="00C06CC9" w:rsidP="00C06CC9">
      <w:pPr>
        <w:pStyle w:val="DOORSIndentForBullet"/>
      </w:pPr>
      <w:r>
        <w:rPr>
          <w:vertAlign w:val="superscript"/>
        </w:rPr>
        <w:t>BNC214</w:t>
      </w:r>
      <w:r>
        <w:tab/>
        <w:t>•</w:t>
      </w:r>
      <w:r>
        <w:tab/>
        <w:t>I want to be able to inspect S-63 map user permits.</w:t>
      </w:r>
    </w:p>
    <w:p w14:paraId="106DC76B" w14:textId="77777777" w:rsidR="00C06CC9" w:rsidRDefault="00C06CC9" w:rsidP="00C06CC9">
      <w:pPr>
        <w:pStyle w:val="DOORSIndentForBullet"/>
      </w:pPr>
      <w:r>
        <w:rPr>
          <w:vertAlign w:val="superscript"/>
        </w:rPr>
        <w:t>BNC216</w:t>
      </w:r>
      <w:r>
        <w:tab/>
        <w:t>•</w:t>
      </w:r>
      <w:r>
        <w:tab/>
        <w:t>I want to see detailed information for data embedded into the sea charts as provided by the map supplier, by selecting them or via mouseover.</w:t>
      </w:r>
    </w:p>
    <w:p w14:paraId="0E546DA0" w14:textId="77777777" w:rsidR="00C06CC9" w:rsidRDefault="00C06CC9" w:rsidP="00C06CC9">
      <w:pPr>
        <w:pStyle w:val="DOORSIndentForBullet"/>
      </w:pPr>
      <w:r>
        <w:rPr>
          <w:vertAlign w:val="superscript"/>
        </w:rPr>
        <w:t>BNC217</w:t>
      </w:r>
      <w:r>
        <w:tab/>
        <w:t>•</w:t>
      </w:r>
      <w:r>
        <w:tab/>
        <w:t xml:space="preserve">I want to customize and visualize the sea chart water depth levels </w:t>
      </w:r>
      <w:proofErr w:type="gramStart"/>
      <w:r>
        <w:t>so as to</w:t>
      </w:r>
      <w:proofErr w:type="gramEnd"/>
      <w:r>
        <w:t xml:space="preserve"> achieve awareness related to where potential threats could be located, or potential illegal actions could occur.</w:t>
      </w:r>
    </w:p>
    <w:p w14:paraId="5B918A14" w14:textId="77777777" w:rsidR="00C06CC9" w:rsidRDefault="00C06CC9" w:rsidP="00C06CC9">
      <w:pPr>
        <w:pStyle w:val="Heading5"/>
      </w:pPr>
      <w:r>
        <w:t>Select Between Predefined Sea Chart Feature Sets</w:t>
      </w:r>
    </w:p>
    <w:p w14:paraId="689C1280" w14:textId="77777777" w:rsidR="00C06CC9" w:rsidRDefault="00C06CC9" w:rsidP="00C06CC9">
      <w:pPr>
        <w:pStyle w:val="DOORSComment"/>
      </w:pPr>
      <w:r>
        <w:t xml:space="preserve">[BNCS205] As an Operator, I want to control the sea chart detail level (i.e. how many and which chart </w:t>
      </w:r>
      <w:proofErr w:type="gramStart"/>
      <w:r>
        <w:t>features that</w:t>
      </w:r>
      <w:proofErr w:type="gramEnd"/>
      <w:r>
        <w:t xml:space="preserve"> are shown) so that my situation display is </w:t>
      </w:r>
      <w:proofErr w:type="gramStart"/>
      <w:r>
        <w:t>clean, and</w:t>
      </w:r>
      <w:proofErr w:type="gramEnd"/>
      <w:r>
        <w:t xml:space="preserve"> not cluttered with irrelevant features.</w:t>
      </w:r>
    </w:p>
    <w:p w14:paraId="570A2687" w14:textId="77777777" w:rsidR="00C06CC9" w:rsidRDefault="00C06CC9" w:rsidP="00C06CC9">
      <w:pPr>
        <w:pStyle w:val="DOORSComment"/>
      </w:pPr>
      <w:r>
        <w:t>----------------------------------------</w:t>
      </w:r>
    </w:p>
    <w:p w14:paraId="546F3823" w14:textId="77777777" w:rsidR="00C06CC9" w:rsidRDefault="00C06CC9" w:rsidP="00C06CC9">
      <w:pPr>
        <w:pStyle w:val="DOORSComment"/>
      </w:pPr>
      <w:r>
        <w:t>The operator can control the level of detail for sea chart information.</w:t>
      </w:r>
    </w:p>
    <w:p w14:paraId="786FE631" w14:textId="77777777" w:rsidR="00C06CC9" w:rsidRDefault="00C06CC9" w:rsidP="00C06CC9">
      <w:pPr>
        <w:pStyle w:val="DOORSIndentForBullet"/>
      </w:pPr>
      <w:r>
        <w:tab/>
        <w:t>•</w:t>
      </w:r>
      <w:r>
        <w:tab/>
        <w:t>Shorelines - means background changes color to blue and world shape map is displayed. If there is sea chart coverage (e.g. S57/S63) of the current location on the system, I want the more detailed land shape from the sea chart and harbors to be shown.</w:t>
      </w:r>
    </w:p>
    <w:p w14:paraId="0F2BCD3B" w14:textId="77777777" w:rsidR="00C06CC9" w:rsidRDefault="00C06CC9" w:rsidP="00C06CC9">
      <w:pPr>
        <w:pStyle w:val="DOORSIndentForBullet"/>
      </w:pPr>
      <w:r>
        <w:lastRenderedPageBreak/>
        <w:tab/>
        <w:t>•</w:t>
      </w:r>
      <w:r>
        <w:tab/>
        <w:t>Sea Charts - means background changes color to blue and world shape map is displayed. If there is sea chart coverage (e.g. S57/S63) of the current location on the system, I want the sea charts to be shown.</w:t>
      </w:r>
    </w:p>
    <w:p w14:paraId="356A6B8F" w14:textId="77777777" w:rsidR="00C06CC9" w:rsidRDefault="00C06CC9" w:rsidP="00C06CC9">
      <w:pPr>
        <w:pStyle w:val="DOORSComment"/>
      </w:pPr>
      <w:r>
        <w:rPr>
          <w:b/>
          <w:bCs/>
        </w:rPr>
        <w:t>Accept Criteria</w:t>
      </w:r>
    </w:p>
    <w:p w14:paraId="2D0E8C0A" w14:textId="77777777" w:rsidR="00C06CC9" w:rsidRDefault="00C06CC9" w:rsidP="00C06CC9">
      <w:pPr>
        <w:pStyle w:val="DOORSIndentForBullet"/>
      </w:pPr>
      <w:r>
        <w:rPr>
          <w:vertAlign w:val="superscript"/>
        </w:rPr>
        <w:t>BNC226</w:t>
      </w:r>
      <w:r>
        <w:tab/>
        <w:t>•</w:t>
      </w:r>
      <w:r>
        <w:tab/>
        <w:t>I want to be able to select between shoreline and sea chart presentation.</w:t>
      </w:r>
    </w:p>
    <w:p w14:paraId="0F6DC9C6" w14:textId="77777777" w:rsidR="00C06CC9" w:rsidRDefault="00C06CC9" w:rsidP="00C06CC9">
      <w:pPr>
        <w:pStyle w:val="DOORSIndentForBullet"/>
      </w:pPr>
      <w:r>
        <w:rPr>
          <w:vertAlign w:val="superscript"/>
        </w:rPr>
        <w:t>BNC229</w:t>
      </w:r>
      <w:r>
        <w:tab/>
        <w:t>•</w:t>
      </w:r>
      <w:r>
        <w:tab/>
        <w:t>I want to be able to select a feature set with features suitable for surface warfare (i.e. a set of features with only surface relevant content).</w:t>
      </w:r>
    </w:p>
    <w:p w14:paraId="12668791" w14:textId="77777777" w:rsidR="00C06CC9" w:rsidRDefault="00C06CC9" w:rsidP="00C06CC9">
      <w:pPr>
        <w:pStyle w:val="DOORSIndentForBullet"/>
      </w:pPr>
      <w:r>
        <w:rPr>
          <w:vertAlign w:val="superscript"/>
        </w:rPr>
        <w:t>BNC230</w:t>
      </w:r>
      <w:r>
        <w:tab/>
        <w:t>•</w:t>
      </w:r>
      <w:r>
        <w:tab/>
        <w:t>I want to be able to select a feature set with features suitable for air warfare (i.e. a set of features, with only air relevant content, e.g. airports, towers/lighthouses etc.).</w:t>
      </w:r>
    </w:p>
    <w:p w14:paraId="1AAC9799" w14:textId="77777777" w:rsidR="00C06CC9" w:rsidRDefault="00C06CC9" w:rsidP="00C06CC9">
      <w:pPr>
        <w:pStyle w:val="Heading5"/>
      </w:pPr>
      <w:r>
        <w:t>Create Measurement Vectors</w:t>
      </w:r>
    </w:p>
    <w:p w14:paraId="070B2E5E" w14:textId="77777777" w:rsidR="00C06CC9" w:rsidRDefault="00C06CC9" w:rsidP="00C06CC9">
      <w:pPr>
        <w:pStyle w:val="DOORSComment"/>
      </w:pPr>
      <w:r>
        <w:t>[BNCS219] As an Operator, I want to measure distance between entities and the relative/absolute angles for getting a better situational awareness.</w:t>
      </w:r>
    </w:p>
    <w:p w14:paraId="4ECB01C1" w14:textId="77777777" w:rsidR="00C06CC9" w:rsidRDefault="00C06CC9" w:rsidP="00C06CC9">
      <w:pPr>
        <w:pStyle w:val="DOORSComment"/>
      </w:pPr>
      <w:r>
        <w:t>----------------------------------------</w:t>
      </w:r>
    </w:p>
    <w:p w14:paraId="5951B51F" w14:textId="77777777" w:rsidR="00C06CC9" w:rsidRDefault="00C06CC9" w:rsidP="00C06CC9">
      <w:pPr>
        <w:pStyle w:val="DOORSComment"/>
      </w:pPr>
      <w:r>
        <w:t>Measurement vectors can be defined for each operator. The operator can attach the foot-point and apex of a measurement vector individually to either of the following: a track, a defined reference position, a fixed position or the pointing device symbol.</w:t>
      </w:r>
    </w:p>
    <w:p w14:paraId="2E11B5C3" w14:textId="77777777" w:rsidR="00C06CC9" w:rsidRDefault="00C06CC9" w:rsidP="00C06CC9">
      <w:pPr>
        <w:pStyle w:val="DOORSComment"/>
      </w:pPr>
      <w:r>
        <w:rPr>
          <w:b/>
          <w:bCs/>
        </w:rPr>
        <w:t>Accept Criteria</w:t>
      </w:r>
    </w:p>
    <w:p w14:paraId="3BAB0E5B" w14:textId="77777777" w:rsidR="00C06CC9" w:rsidRDefault="00C06CC9" w:rsidP="00C06CC9">
      <w:pPr>
        <w:pStyle w:val="DOORSIndentForBullet"/>
      </w:pPr>
      <w:r>
        <w:rPr>
          <w:vertAlign w:val="superscript"/>
        </w:rPr>
        <w:t>BNC256</w:t>
      </w:r>
      <w:r>
        <w:tab/>
        <w:t>•</w:t>
      </w:r>
      <w:r>
        <w:tab/>
        <w:t>I want to be able to create measurement vectors between any combination of two mobile (i.e. tracks) or fixed (i.e. map points) positions.</w:t>
      </w:r>
    </w:p>
    <w:p w14:paraId="2B8B7AC9" w14:textId="77777777" w:rsidR="00C06CC9" w:rsidRDefault="00C06CC9" w:rsidP="00C06CC9">
      <w:pPr>
        <w:pStyle w:val="DOORSIndentForBullet"/>
      </w:pPr>
      <w:r>
        <w:rPr>
          <w:vertAlign w:val="superscript"/>
        </w:rPr>
        <w:t>BNC257</w:t>
      </w:r>
      <w:r>
        <w:tab/>
        <w:t>•</w:t>
      </w:r>
      <w:r>
        <w:tab/>
        <w:t>I want the vector and its labels/data to be rendered while I construct it (I may not always finish it) for maximizing interactivity.</w:t>
      </w:r>
    </w:p>
    <w:p w14:paraId="4732C3C2" w14:textId="77777777" w:rsidR="00C06CC9" w:rsidRDefault="00C06CC9" w:rsidP="00C06CC9">
      <w:pPr>
        <w:pStyle w:val="DOORSIndentForBullet"/>
      </w:pPr>
      <w:r>
        <w:rPr>
          <w:vertAlign w:val="superscript"/>
        </w:rPr>
        <w:t>BNC258</w:t>
      </w:r>
      <w:r>
        <w:tab/>
        <w:t>•</w:t>
      </w:r>
      <w:r>
        <w:tab/>
        <w:t>I want to be able to monitor bearing/range for defined measurement vectors.</w:t>
      </w:r>
    </w:p>
    <w:p w14:paraId="384A8FE9" w14:textId="77777777" w:rsidR="00C06CC9" w:rsidRDefault="00C06CC9" w:rsidP="00C06CC9">
      <w:pPr>
        <w:pStyle w:val="DOORSIndentForBullet"/>
      </w:pPr>
      <w:r>
        <w:rPr>
          <w:vertAlign w:val="superscript"/>
        </w:rPr>
        <w:t>BNC259</w:t>
      </w:r>
      <w:r>
        <w:tab/>
        <w:t>•</w:t>
      </w:r>
      <w:r>
        <w:tab/>
        <w:t>I want the measurement vector angle to be relative to North.</w:t>
      </w:r>
    </w:p>
    <w:p w14:paraId="0743DD52" w14:textId="77777777" w:rsidR="00C06CC9" w:rsidRDefault="00C06CC9" w:rsidP="00C06CC9">
      <w:pPr>
        <w:pStyle w:val="DOORSIndentForBullet"/>
      </w:pPr>
      <w:r>
        <w:rPr>
          <w:vertAlign w:val="superscript"/>
        </w:rPr>
        <w:t>BNC261</w:t>
      </w:r>
      <w:r>
        <w:tab/>
        <w:t>•</w:t>
      </w:r>
      <w:r>
        <w:tab/>
        <w:t>I want the measurement vector distance to be calculated as an orthodrome (great circle) distance.</w:t>
      </w:r>
    </w:p>
    <w:p w14:paraId="72C60AD0" w14:textId="77777777" w:rsidR="00C06CC9" w:rsidRDefault="00C06CC9" w:rsidP="00C06CC9">
      <w:pPr>
        <w:pStyle w:val="DOORSIndentForBullet"/>
      </w:pPr>
      <w:r>
        <w:rPr>
          <w:vertAlign w:val="superscript"/>
        </w:rPr>
        <w:t>BNC262</w:t>
      </w:r>
      <w:r>
        <w:tab/>
        <w:t>•</w:t>
      </w:r>
      <w:r>
        <w:tab/>
        <w:t>I want to be able to move the start/end point of a measurement vector using the pointing device for maximizing interactivity.</w:t>
      </w:r>
    </w:p>
    <w:p w14:paraId="33F05AFC" w14:textId="77777777" w:rsidR="00C06CC9" w:rsidRDefault="00C06CC9" w:rsidP="00C06CC9">
      <w:pPr>
        <w:pStyle w:val="DOORSIndentForBullet"/>
      </w:pPr>
      <w:r>
        <w:rPr>
          <w:vertAlign w:val="superscript"/>
        </w:rPr>
        <w:t>BNC266</w:t>
      </w:r>
      <w:r>
        <w:tab/>
        <w:t>•</w:t>
      </w:r>
      <w:r>
        <w:tab/>
        <w:t>I want to be able to show/hide measurement vectors.</w:t>
      </w:r>
    </w:p>
    <w:p w14:paraId="75D8D382" w14:textId="77777777" w:rsidR="00C06CC9" w:rsidRDefault="00C06CC9" w:rsidP="00C06CC9">
      <w:pPr>
        <w:pStyle w:val="DOORSIndentForBullet"/>
      </w:pPr>
      <w:r>
        <w:rPr>
          <w:vertAlign w:val="superscript"/>
        </w:rPr>
        <w:t>BNC267</w:t>
      </w:r>
      <w:r>
        <w:tab/>
        <w:t>•</w:t>
      </w:r>
      <w:r>
        <w:tab/>
        <w:t>I want to be able to update and delete measurement vectors.</w:t>
      </w:r>
    </w:p>
    <w:p w14:paraId="5B66C78A" w14:textId="77777777" w:rsidR="00C06CC9" w:rsidRDefault="00C06CC9" w:rsidP="00C06CC9">
      <w:pPr>
        <w:pStyle w:val="Heading5"/>
      </w:pPr>
      <w:r>
        <w:t>Create and Use Map Overlays</w:t>
      </w:r>
    </w:p>
    <w:p w14:paraId="26108D31" w14:textId="77777777" w:rsidR="00C06CC9" w:rsidRDefault="00C06CC9" w:rsidP="00C06CC9">
      <w:pPr>
        <w:pStyle w:val="DOORSComment"/>
      </w:pPr>
      <w:r>
        <w:t>[BNCS223] As an Operator, I want to create and show map overlays on the situation display, so that I can illustrate geographical objectives.</w:t>
      </w:r>
    </w:p>
    <w:p w14:paraId="3CF42DF6" w14:textId="77777777" w:rsidR="00C06CC9" w:rsidRDefault="00C06CC9" w:rsidP="00C06CC9">
      <w:pPr>
        <w:pStyle w:val="DOORSComment"/>
      </w:pPr>
      <w:r>
        <w:t>----------------------------------------</w:t>
      </w:r>
    </w:p>
    <w:p w14:paraId="3ACAE7C3" w14:textId="77777777" w:rsidR="00C06CC9" w:rsidRDefault="00C06CC9" w:rsidP="00C06CC9">
      <w:pPr>
        <w:pStyle w:val="DOORSComment"/>
      </w:pPr>
      <w:r>
        <w:t xml:space="preserve">Overlays can be viewed as geographical scratch pads that enable the operator to draw additional maps and symbols. Overlays are constructed by symbols and lines of different </w:t>
      </w:r>
      <w:proofErr w:type="gramStart"/>
      <w:r>
        <w:t>type</w:t>
      </w:r>
      <w:proofErr w:type="gramEnd"/>
      <w:r>
        <w:t xml:space="preserve"> and </w:t>
      </w:r>
      <w:proofErr w:type="gramStart"/>
      <w:r>
        <w:t>color</w:t>
      </w:r>
      <w:proofErr w:type="gramEnd"/>
      <w:r>
        <w:t xml:space="preserve"> as selected by the operator.</w:t>
      </w:r>
    </w:p>
    <w:p w14:paraId="5D3CDA9A" w14:textId="77777777" w:rsidR="00C06CC9" w:rsidRDefault="00C06CC9" w:rsidP="00C06CC9">
      <w:pPr>
        <w:pStyle w:val="DOORSComment"/>
      </w:pPr>
      <w:r>
        <w:rPr>
          <w:b/>
          <w:bCs/>
        </w:rPr>
        <w:t>Accept Criteria</w:t>
      </w:r>
    </w:p>
    <w:p w14:paraId="4E114F09" w14:textId="77777777" w:rsidR="00C06CC9" w:rsidRDefault="00C06CC9" w:rsidP="00C06CC9">
      <w:pPr>
        <w:pStyle w:val="DOORSIndentForBullet"/>
      </w:pPr>
      <w:r>
        <w:rPr>
          <w:vertAlign w:val="superscript"/>
        </w:rPr>
        <w:t>BNC288</w:t>
      </w:r>
      <w:r>
        <w:tab/>
        <w:t>•</w:t>
      </w:r>
      <w:r>
        <w:tab/>
        <w:t>I want to create a named map overlay.</w:t>
      </w:r>
    </w:p>
    <w:p w14:paraId="4307B7A9" w14:textId="77777777" w:rsidR="00C06CC9" w:rsidRDefault="00C06CC9" w:rsidP="00C06CC9">
      <w:pPr>
        <w:pStyle w:val="DOORSIndentForBullet"/>
      </w:pPr>
      <w:r>
        <w:rPr>
          <w:vertAlign w:val="superscript"/>
        </w:rPr>
        <w:t>BNC289</w:t>
      </w:r>
      <w:r>
        <w:tab/>
        <w:t>•</w:t>
      </w:r>
      <w:r>
        <w:tab/>
        <w:t>I want polygon-defined areas and polylines to be available as graphics primitives.</w:t>
      </w:r>
    </w:p>
    <w:p w14:paraId="7EBC9834" w14:textId="77777777" w:rsidR="00C06CC9" w:rsidRDefault="00C06CC9" w:rsidP="00C06CC9">
      <w:pPr>
        <w:pStyle w:val="DOORSIndentForBullet"/>
      </w:pPr>
      <w:r>
        <w:rPr>
          <w:vertAlign w:val="superscript"/>
        </w:rPr>
        <w:lastRenderedPageBreak/>
        <w:t>BNC292</w:t>
      </w:r>
      <w:r>
        <w:tab/>
        <w:t>•</w:t>
      </w:r>
      <w:r>
        <w:tab/>
        <w:t>I want to be able to reference the graphic to a geographical position (applicable only for circle pattern)</w:t>
      </w:r>
    </w:p>
    <w:p w14:paraId="2508D15E" w14:textId="77777777" w:rsidR="00C06CC9" w:rsidRDefault="00C06CC9" w:rsidP="00C06CC9">
      <w:pPr>
        <w:pStyle w:val="DOORSIndentForBullet"/>
      </w:pPr>
      <w:r>
        <w:rPr>
          <w:vertAlign w:val="superscript"/>
        </w:rPr>
        <w:t>BNC294</w:t>
      </w:r>
      <w:r>
        <w:tab/>
        <w:t>•</w:t>
      </w:r>
      <w:r>
        <w:tab/>
        <w:t>I want to be able to show/hide each map overlay individually per console.</w:t>
      </w:r>
    </w:p>
    <w:p w14:paraId="1588751F" w14:textId="77777777" w:rsidR="00C06CC9" w:rsidRDefault="00C06CC9" w:rsidP="00C06CC9">
      <w:pPr>
        <w:pStyle w:val="DOORSIndentForBullet"/>
      </w:pPr>
      <w:r>
        <w:rPr>
          <w:vertAlign w:val="superscript"/>
        </w:rPr>
        <w:t>BNC295</w:t>
      </w:r>
      <w:r>
        <w:tab/>
        <w:t>•</w:t>
      </w:r>
      <w:r>
        <w:tab/>
        <w:t>I want to be able to update and delete map overlays.</w:t>
      </w:r>
    </w:p>
    <w:p w14:paraId="6BD03C38" w14:textId="77777777" w:rsidR="00C06CC9" w:rsidRDefault="00C06CC9" w:rsidP="00C06CC9">
      <w:pPr>
        <w:pStyle w:val="DOORSIndentForBullet"/>
      </w:pPr>
      <w:r>
        <w:rPr>
          <w:vertAlign w:val="superscript"/>
        </w:rPr>
        <w:t>BNC296</w:t>
      </w:r>
      <w:r>
        <w:tab/>
        <w:t>•</w:t>
      </w:r>
      <w:r>
        <w:tab/>
        <w:t>I want the system to persist defined map overlays across restarts.</w:t>
      </w:r>
    </w:p>
    <w:p w14:paraId="6A59B0C8" w14:textId="77777777" w:rsidR="00C06CC9" w:rsidRDefault="00C06CC9" w:rsidP="00C06CC9">
      <w:pPr>
        <w:pStyle w:val="Heading5"/>
      </w:pPr>
      <w:r>
        <w:t>View Radar Video</w:t>
      </w:r>
    </w:p>
    <w:p w14:paraId="0E7E7354" w14:textId="77777777" w:rsidR="00C06CC9" w:rsidRDefault="00C06CC9" w:rsidP="00C06CC9">
      <w:pPr>
        <w:pStyle w:val="DOORSComment"/>
      </w:pPr>
      <w:r>
        <w:t>[BNCS286] As an Operator, I want to view radar video as an overlay on my sea chart, allowing me to verify that all relevant echoes have been automatically converted to tracks.</w:t>
      </w:r>
    </w:p>
    <w:p w14:paraId="33B1074F" w14:textId="77777777" w:rsidR="00C06CC9" w:rsidRDefault="00C06CC9" w:rsidP="00C06CC9">
      <w:pPr>
        <w:pStyle w:val="DOORSComment"/>
      </w:pPr>
      <w:r>
        <w:t>----------------------------------------</w:t>
      </w:r>
    </w:p>
    <w:p w14:paraId="31017821" w14:textId="77777777" w:rsidR="00C06CC9" w:rsidRDefault="00C06CC9" w:rsidP="00C06CC9">
      <w:pPr>
        <w:pStyle w:val="DOORSComment"/>
      </w:pPr>
      <w:r>
        <w:t>The console can present the radar video on the situation display in PPI format</w:t>
      </w:r>
    </w:p>
    <w:p w14:paraId="48CA15E5" w14:textId="77777777" w:rsidR="00C06CC9" w:rsidRDefault="00C06CC9" w:rsidP="00C06CC9">
      <w:pPr>
        <w:pStyle w:val="DOORSComment"/>
      </w:pPr>
      <w:r>
        <w:rPr>
          <w:b/>
          <w:bCs/>
        </w:rPr>
        <w:t>Accept Criteria</w:t>
      </w:r>
    </w:p>
    <w:p w14:paraId="7F069DA3" w14:textId="77777777" w:rsidR="00C06CC9" w:rsidRDefault="00C06CC9" w:rsidP="00C06CC9">
      <w:pPr>
        <w:pStyle w:val="DOORSIndentForBullet"/>
      </w:pPr>
      <w:r>
        <w:rPr>
          <w:vertAlign w:val="superscript"/>
        </w:rPr>
        <w:t>BNC464</w:t>
      </w:r>
      <w:r>
        <w:tab/>
        <w:t>•</w:t>
      </w:r>
      <w:r>
        <w:tab/>
        <w:t xml:space="preserve">I want to be able to show/hide </w:t>
      </w:r>
      <w:proofErr w:type="gramStart"/>
      <w:r>
        <w:t>presentation</w:t>
      </w:r>
      <w:proofErr w:type="gramEnd"/>
      <w:r>
        <w:t xml:space="preserve"> of radar </w:t>
      </w:r>
      <w:proofErr w:type="gramStart"/>
      <w:r>
        <w:t>video</w:t>
      </w:r>
      <w:proofErr w:type="gramEnd"/>
      <w:r>
        <w:t>.</w:t>
      </w:r>
    </w:p>
    <w:p w14:paraId="02E103F0" w14:textId="77777777" w:rsidR="00C06CC9" w:rsidRDefault="00C06CC9" w:rsidP="00C06CC9">
      <w:pPr>
        <w:pStyle w:val="DOORSIndentForBullet"/>
      </w:pPr>
      <w:r>
        <w:rPr>
          <w:vertAlign w:val="superscript"/>
        </w:rPr>
        <w:t>BNC465</w:t>
      </w:r>
      <w:r>
        <w:tab/>
        <w:t>•</w:t>
      </w:r>
      <w:r>
        <w:tab/>
        <w:t>When more than one source of radar video is available, I want to be able to select which one of them to display, independent of the choice of other operators.</w:t>
      </w:r>
    </w:p>
    <w:p w14:paraId="0FF81146" w14:textId="77777777" w:rsidR="00C06CC9" w:rsidRDefault="00C06CC9" w:rsidP="00C06CC9">
      <w:pPr>
        <w:pStyle w:val="DOORSIndentForBullet"/>
      </w:pPr>
      <w:r>
        <w:rPr>
          <w:vertAlign w:val="superscript"/>
        </w:rPr>
        <w:t>BNC466</w:t>
      </w:r>
      <w:r>
        <w:tab/>
        <w:t>•</w:t>
      </w:r>
      <w:r>
        <w:tab/>
        <w:t>I want to be able to show two radar signals simultaneously.</w:t>
      </w:r>
    </w:p>
    <w:p w14:paraId="179E8B2B" w14:textId="77777777" w:rsidR="00C06CC9" w:rsidRDefault="00C06CC9" w:rsidP="00C06CC9">
      <w:pPr>
        <w:pStyle w:val="Heading5"/>
      </w:pPr>
      <w:r>
        <w:t>Adjust Radar Video Display Parameters</w:t>
      </w:r>
    </w:p>
    <w:p w14:paraId="3D822F7B" w14:textId="77777777" w:rsidR="00C06CC9" w:rsidRDefault="00C06CC9" w:rsidP="00C06CC9">
      <w:pPr>
        <w:pStyle w:val="DOORSComment"/>
      </w:pPr>
      <w:r>
        <w:t>[BNCS288] As an Operator, I want to control the display of radar video, e.g. intensity, afterglow time/color of current scan and afterglow time/color of previous scans, so that the display is as clear as possible on different backgrounds.</w:t>
      </w:r>
    </w:p>
    <w:p w14:paraId="098125FD" w14:textId="77777777" w:rsidR="00C06CC9" w:rsidRDefault="00C06CC9" w:rsidP="00C06CC9">
      <w:pPr>
        <w:pStyle w:val="DOORSComment"/>
      </w:pPr>
      <w:r>
        <w:t>----------------------------------------</w:t>
      </w:r>
    </w:p>
    <w:p w14:paraId="6463EDBC" w14:textId="77777777" w:rsidR="00C06CC9" w:rsidRDefault="00C06CC9" w:rsidP="00C06CC9">
      <w:pPr>
        <w:pStyle w:val="DOORSComment"/>
      </w:pPr>
      <w:r>
        <w:t>The operator can control radar video generation for each radar, and final presentation at each console.</w:t>
      </w:r>
    </w:p>
    <w:p w14:paraId="39A12225" w14:textId="77777777" w:rsidR="00C06CC9" w:rsidRDefault="00C06CC9" w:rsidP="00C06CC9">
      <w:pPr>
        <w:pStyle w:val="DOORSComment"/>
      </w:pPr>
      <w:r>
        <w:rPr>
          <w:b/>
          <w:bCs/>
        </w:rPr>
        <w:t>Accept Criteria</w:t>
      </w:r>
    </w:p>
    <w:p w14:paraId="2CFE987A" w14:textId="77777777" w:rsidR="00C06CC9" w:rsidRDefault="00C06CC9" w:rsidP="00C06CC9">
      <w:pPr>
        <w:pStyle w:val="DOORSIndentForBullet"/>
      </w:pPr>
      <w:r>
        <w:rPr>
          <w:vertAlign w:val="superscript"/>
        </w:rPr>
        <w:t>BNC476</w:t>
      </w:r>
      <w:r>
        <w:tab/>
        <w:t>•</w:t>
      </w:r>
      <w:r>
        <w:tab/>
        <w:t>I want to be able to adjust radar video after glow color of current scan for spotting radar reflections.</w:t>
      </w:r>
    </w:p>
    <w:p w14:paraId="65F36B30" w14:textId="77777777" w:rsidR="00C06CC9" w:rsidRDefault="00C06CC9" w:rsidP="00C06CC9">
      <w:pPr>
        <w:pStyle w:val="DOORSIndentForBullet"/>
      </w:pPr>
      <w:r>
        <w:rPr>
          <w:vertAlign w:val="superscript"/>
        </w:rPr>
        <w:t>BNC477</w:t>
      </w:r>
      <w:r>
        <w:tab/>
        <w:t>•</w:t>
      </w:r>
      <w:r>
        <w:tab/>
        <w:t xml:space="preserve">I want to be able to adjust radar video after glow color of previous scans </w:t>
      </w:r>
      <w:proofErr w:type="gramStart"/>
      <w:r>
        <w:t>for confirming</w:t>
      </w:r>
      <w:proofErr w:type="gramEnd"/>
      <w:r>
        <w:t xml:space="preserve"> whether radar reflections are consistent in time and space.</w:t>
      </w:r>
    </w:p>
    <w:p w14:paraId="68F6E1E9" w14:textId="77777777" w:rsidR="00C06CC9" w:rsidRDefault="00C06CC9" w:rsidP="00C06CC9">
      <w:pPr>
        <w:pStyle w:val="DOORSIndentForBullet"/>
      </w:pPr>
      <w:r>
        <w:rPr>
          <w:vertAlign w:val="superscript"/>
        </w:rPr>
        <w:t>BNC478</w:t>
      </w:r>
      <w:r>
        <w:tab/>
        <w:t>•</w:t>
      </w:r>
      <w:r>
        <w:tab/>
        <w:t>I want to be able to adjust the time taken for the previous scans to disappear from the Radar Video display for decluttering the radar video view.</w:t>
      </w:r>
    </w:p>
    <w:p w14:paraId="7BDBCD55" w14:textId="77777777" w:rsidR="00C06CC9" w:rsidRDefault="00C06CC9" w:rsidP="00C06CC9">
      <w:pPr>
        <w:pStyle w:val="DOORSIndentForBullet"/>
      </w:pPr>
      <w:r>
        <w:rPr>
          <w:vertAlign w:val="superscript"/>
        </w:rPr>
        <w:t>BNC479</w:t>
      </w:r>
      <w:r>
        <w:tab/>
        <w:t>•</w:t>
      </w:r>
      <w:r>
        <w:tab/>
        <w:t>I want to be able to adjust the added gain to the radar video picture for distinguishing weak radar echoes.</w:t>
      </w:r>
    </w:p>
    <w:p w14:paraId="73807BA0" w14:textId="77777777" w:rsidR="00C06CC9" w:rsidRDefault="00C06CC9" w:rsidP="00C06CC9">
      <w:pPr>
        <w:pStyle w:val="DOORSIndentForBullet"/>
      </w:pPr>
      <w:r>
        <w:rPr>
          <w:vertAlign w:val="superscript"/>
        </w:rPr>
        <w:t>BNC480</w:t>
      </w:r>
      <w:r>
        <w:tab/>
        <w:t>•</w:t>
      </w:r>
      <w:r>
        <w:tab/>
        <w:t>I want to be able to adjust the added color intensity to the radar video picture for distinguishing weak radar echoes.</w:t>
      </w:r>
    </w:p>
    <w:p w14:paraId="1AABA943" w14:textId="77777777" w:rsidR="00C06CC9" w:rsidRDefault="00C06CC9" w:rsidP="00C06CC9">
      <w:pPr>
        <w:pStyle w:val="DOORSIndentForBullet"/>
      </w:pPr>
      <w:r>
        <w:rPr>
          <w:vertAlign w:val="superscript"/>
        </w:rPr>
        <w:t>BNC481</w:t>
      </w:r>
      <w:r>
        <w:tab/>
        <w:t>•</w:t>
      </w:r>
      <w:r>
        <w:tab/>
        <w:t>I want to be able to control the radar video's overall sensitivity (gain).</w:t>
      </w:r>
    </w:p>
    <w:p w14:paraId="02B79DAA" w14:textId="77777777" w:rsidR="00C06CC9" w:rsidRDefault="00C06CC9" w:rsidP="00C06CC9">
      <w:pPr>
        <w:pStyle w:val="DOORSIndentForBullet"/>
      </w:pPr>
      <w:r>
        <w:rPr>
          <w:vertAlign w:val="superscript"/>
        </w:rPr>
        <w:t>BNC482</w:t>
      </w:r>
      <w:r>
        <w:tab/>
        <w:t>•</w:t>
      </w:r>
      <w:r>
        <w:tab/>
        <w:t>I want to be able to control the radar video's range dependent attenuation of sea-based clutter.</w:t>
      </w:r>
    </w:p>
    <w:p w14:paraId="659A4E30" w14:textId="77777777" w:rsidR="00C06CC9" w:rsidRDefault="00C06CC9" w:rsidP="00C06CC9">
      <w:pPr>
        <w:pStyle w:val="DOORSIndentForBullet"/>
      </w:pPr>
      <w:r>
        <w:rPr>
          <w:vertAlign w:val="superscript"/>
        </w:rPr>
        <w:t>BNC483</w:t>
      </w:r>
      <w:r>
        <w:tab/>
        <w:t>•</w:t>
      </w:r>
      <w:r>
        <w:tab/>
        <w:t>I want to be able to control the radar video's suppression for extended rain clutter.</w:t>
      </w:r>
    </w:p>
    <w:p w14:paraId="749A7EE1" w14:textId="77777777" w:rsidR="00C06CC9" w:rsidRDefault="00C06CC9" w:rsidP="00C06CC9">
      <w:pPr>
        <w:pStyle w:val="DOORSIndentForBullet"/>
      </w:pPr>
      <w:r>
        <w:rPr>
          <w:vertAlign w:val="superscript"/>
        </w:rPr>
        <w:t>BNC484</w:t>
      </w:r>
      <w:r>
        <w:tab/>
        <w:t>•</w:t>
      </w:r>
      <w:r>
        <w:tab/>
        <w:t>I want to be able to control the tracker's air and surface sensitivity.</w:t>
      </w:r>
    </w:p>
    <w:p w14:paraId="6576C02C" w14:textId="77777777" w:rsidR="00C06CC9" w:rsidRDefault="00C06CC9" w:rsidP="00C06CC9">
      <w:pPr>
        <w:pStyle w:val="DOORSIndentForBullet"/>
      </w:pPr>
      <w:r>
        <w:rPr>
          <w:vertAlign w:val="superscript"/>
        </w:rPr>
        <w:t>BNC486</w:t>
      </w:r>
      <w:r>
        <w:tab/>
        <w:t>•</w:t>
      </w:r>
      <w:r>
        <w:tab/>
        <w:t>I want to be able to zoom in/out on the radar video picture for close inspection of radar video echoes.</w:t>
      </w:r>
    </w:p>
    <w:p w14:paraId="03E7B98B" w14:textId="77777777" w:rsidR="00C06CC9" w:rsidRDefault="00C06CC9" w:rsidP="00C06CC9">
      <w:pPr>
        <w:pStyle w:val="Heading4"/>
      </w:pPr>
      <w:r>
        <w:lastRenderedPageBreak/>
        <w:t>View Entities on Situation Display</w:t>
      </w:r>
    </w:p>
    <w:p w14:paraId="798C969E" w14:textId="77777777" w:rsidR="00C06CC9" w:rsidRDefault="00C06CC9" w:rsidP="00C06CC9">
      <w:pPr>
        <w:pStyle w:val="DOORSComment"/>
      </w:pPr>
      <w:r>
        <w:t>[BNCS721] As an Operator, I want to have a geographical display containing tracks and bearing lines, so I have the best possible overview of the entities relevant for my mission.</w:t>
      </w:r>
    </w:p>
    <w:p w14:paraId="68D6FC5D" w14:textId="77777777" w:rsidR="00C06CC9" w:rsidRDefault="00C06CC9" w:rsidP="00C06CC9">
      <w:pPr>
        <w:pStyle w:val="DOORSComment"/>
      </w:pPr>
      <w:r>
        <w:t>----------------------------------------</w:t>
      </w:r>
    </w:p>
    <w:p w14:paraId="457CC6B9" w14:textId="77777777" w:rsidR="00C06CC9" w:rsidRDefault="00C06CC9" w:rsidP="00C06CC9">
      <w:pPr>
        <w:pStyle w:val="DOORSComment"/>
      </w:pPr>
      <w:r>
        <w:t>Various information gathered from available sensors are presented graphically on the situation display according to their geographic location.</w:t>
      </w:r>
    </w:p>
    <w:p w14:paraId="027C312C" w14:textId="77777777" w:rsidR="00C06CC9" w:rsidRDefault="00C06CC9" w:rsidP="00C06CC9">
      <w:pPr>
        <w:pStyle w:val="Heading5"/>
      </w:pPr>
      <w:r>
        <w:t>View Tracks on Situation Display</w:t>
      </w:r>
    </w:p>
    <w:p w14:paraId="6F480168" w14:textId="77777777" w:rsidR="00C06CC9" w:rsidRDefault="00C06CC9" w:rsidP="00C06CC9">
      <w:pPr>
        <w:pStyle w:val="DOORSComment"/>
      </w:pPr>
      <w:r>
        <w:t>[BNCS242] As an Operator, I want to view tracks known by the system on a sea chart, so that I can quickly comprehend the situation.</w:t>
      </w:r>
    </w:p>
    <w:p w14:paraId="7AF52CE9" w14:textId="77777777" w:rsidR="00C06CC9" w:rsidRDefault="00C06CC9" w:rsidP="00C06CC9">
      <w:pPr>
        <w:pStyle w:val="DOORSComment"/>
      </w:pPr>
      <w:r>
        <w:t>----------------------------------------</w:t>
      </w:r>
    </w:p>
    <w:p w14:paraId="4C06753B" w14:textId="77777777" w:rsidR="00C06CC9" w:rsidRDefault="00C06CC9" w:rsidP="00C06CC9">
      <w:pPr>
        <w:pStyle w:val="DOORSComment"/>
      </w:pPr>
      <w:r>
        <w:t>Tracks are represented by track symbols on the situation display. The shape and color of the track symbol reflect the track’s type and identity respectively.</w:t>
      </w:r>
    </w:p>
    <w:p w14:paraId="115F445C" w14:textId="77777777" w:rsidR="00C06CC9" w:rsidRDefault="00C06CC9" w:rsidP="00C06CC9">
      <w:pPr>
        <w:pStyle w:val="DOORSComment"/>
      </w:pPr>
      <w:r>
        <w:t xml:space="preserve">The operator can </w:t>
      </w:r>
      <w:proofErr w:type="gramStart"/>
      <w:r>
        <w:t>for individual category and identity combinations select dot presentation</w:t>
      </w:r>
      <w:proofErr w:type="gramEnd"/>
      <w:r>
        <w:t>. For dot presentation the symbol shape is fixed, and the color reflects the track's identity.</w:t>
      </w:r>
    </w:p>
    <w:p w14:paraId="41D276F4" w14:textId="77777777" w:rsidR="00C06CC9" w:rsidRDefault="00C06CC9" w:rsidP="00C06CC9">
      <w:pPr>
        <w:pStyle w:val="DOORSComment"/>
      </w:pPr>
      <w:r>
        <w:t>For individual track categories, the operator can configure a track label, which is displayed adjacent to the track symbol.</w:t>
      </w:r>
    </w:p>
    <w:p w14:paraId="007C787C" w14:textId="77777777" w:rsidR="00C06CC9" w:rsidRDefault="00C06CC9" w:rsidP="00C06CC9">
      <w:pPr>
        <w:pStyle w:val="DOORSComment"/>
      </w:pPr>
      <w:r>
        <w:t>From the situation display, the operator can select one or more tracks and call up key information for a particular track.</w:t>
      </w:r>
    </w:p>
    <w:p w14:paraId="6399ADB9" w14:textId="77777777" w:rsidR="00C06CC9" w:rsidRDefault="00C06CC9" w:rsidP="00C06CC9">
      <w:pPr>
        <w:pStyle w:val="DOORSComment"/>
      </w:pPr>
      <w:r>
        <w:rPr>
          <w:b/>
          <w:bCs/>
        </w:rPr>
        <w:t>Accept Criteria</w:t>
      </w:r>
    </w:p>
    <w:p w14:paraId="306E1A64" w14:textId="77777777" w:rsidR="00C06CC9" w:rsidRDefault="00C06CC9" w:rsidP="00C06CC9">
      <w:pPr>
        <w:pStyle w:val="DOORSIndentForBullet"/>
      </w:pPr>
      <w:r>
        <w:rPr>
          <w:vertAlign w:val="superscript"/>
        </w:rPr>
        <w:t>BNC349</w:t>
      </w:r>
      <w:r>
        <w:tab/>
        <w:t>•</w:t>
      </w:r>
      <w:r>
        <w:tab/>
        <w:t xml:space="preserve">I want to be able to use a symbology compliant with NTDS or MIL2525 rev C or later. Only symbols - tactical graphics </w:t>
      </w:r>
      <w:proofErr w:type="gramStart"/>
      <w:r>
        <w:t>not</w:t>
      </w:r>
      <w:proofErr w:type="gramEnd"/>
      <w:r>
        <w:t xml:space="preserve"> required.</w:t>
      </w:r>
    </w:p>
    <w:p w14:paraId="54CEF64E" w14:textId="77777777" w:rsidR="00C06CC9" w:rsidRDefault="00C06CC9" w:rsidP="00C06CC9">
      <w:pPr>
        <w:pStyle w:val="DOORSIndentForBullet"/>
      </w:pPr>
      <w:r>
        <w:rPr>
          <w:vertAlign w:val="superscript"/>
        </w:rPr>
        <w:t>BNC350</w:t>
      </w:r>
      <w:r>
        <w:tab/>
        <w:t>•</w:t>
      </w:r>
      <w:r>
        <w:tab/>
        <w:t xml:space="preserve">I want a track symbology that distinguishes between different </w:t>
      </w:r>
      <w:proofErr w:type="gramStart"/>
      <w:r>
        <w:t>identity</w:t>
      </w:r>
      <w:proofErr w:type="gramEnd"/>
      <w:r>
        <w:t xml:space="preserve">, category, and </w:t>
      </w:r>
      <w:proofErr w:type="gramStart"/>
      <w:r>
        <w:t>type</w:t>
      </w:r>
      <w:proofErr w:type="gramEnd"/>
      <w:r>
        <w:t>.</w:t>
      </w:r>
    </w:p>
    <w:p w14:paraId="3ADCA1A6" w14:textId="77777777" w:rsidR="00C06CC9" w:rsidRDefault="00C06CC9" w:rsidP="00C06CC9">
      <w:pPr>
        <w:pStyle w:val="DOORSIndentForBullet"/>
      </w:pPr>
      <w:r>
        <w:rPr>
          <w:vertAlign w:val="superscript"/>
        </w:rPr>
        <w:t>BNC351</w:t>
      </w:r>
      <w:r>
        <w:tab/>
        <w:t>•</w:t>
      </w:r>
      <w:r>
        <w:tab/>
        <w:t>I want a track symbol size that balances the need for space for info against cluttering.</w:t>
      </w:r>
    </w:p>
    <w:p w14:paraId="408BC066" w14:textId="77777777" w:rsidR="00C06CC9" w:rsidRDefault="00C06CC9" w:rsidP="00C06CC9">
      <w:pPr>
        <w:pStyle w:val="DOORSIndentForBullet"/>
      </w:pPr>
      <w:r>
        <w:rPr>
          <w:vertAlign w:val="superscript"/>
        </w:rPr>
        <w:t>BNC2628</w:t>
      </w:r>
      <w:r>
        <w:tab/>
        <w:t>•</w:t>
      </w:r>
      <w:r>
        <w:tab/>
        <w:t>I want to be able to adjust the size of track symbols on the situational display, with changes saved per console and persisting across operational use.</w:t>
      </w:r>
    </w:p>
    <w:p w14:paraId="4A9F2383" w14:textId="77777777" w:rsidR="00C06CC9" w:rsidRDefault="00C06CC9" w:rsidP="00C06CC9">
      <w:pPr>
        <w:pStyle w:val="DOORSIndentForBullet"/>
      </w:pPr>
      <w:r>
        <w:rPr>
          <w:vertAlign w:val="superscript"/>
        </w:rPr>
        <w:t>BNC354</w:t>
      </w:r>
      <w:r>
        <w:tab/>
        <w:t>•</w:t>
      </w:r>
      <w:r>
        <w:tab/>
        <w:t>I want a label, which provides key info for each track, presented adjacent to the track symbol.</w:t>
      </w:r>
    </w:p>
    <w:p w14:paraId="32CDAD29" w14:textId="77777777" w:rsidR="00C06CC9" w:rsidRDefault="00C06CC9" w:rsidP="00C06CC9">
      <w:pPr>
        <w:pStyle w:val="DOORSIndentForBullet"/>
      </w:pPr>
      <w:r>
        <w:rPr>
          <w:vertAlign w:val="superscript"/>
        </w:rPr>
        <w:t>BNC357</w:t>
      </w:r>
      <w:r>
        <w:tab/>
        <w:t>•</w:t>
      </w:r>
      <w:r>
        <w:tab/>
        <w:t>I want to see an XP vector starting from the middle of the track's symbol, oriented along the track's course and proportional in length to the track's speed is drawn on the situation display.</w:t>
      </w:r>
    </w:p>
    <w:p w14:paraId="5A043F97" w14:textId="77777777" w:rsidR="00C06CC9" w:rsidRDefault="00C06CC9" w:rsidP="00C06CC9">
      <w:pPr>
        <w:pStyle w:val="DOORSIndentForBullet"/>
      </w:pPr>
      <w:r>
        <w:rPr>
          <w:vertAlign w:val="superscript"/>
        </w:rPr>
        <w:t>BNC358</w:t>
      </w:r>
      <w:r>
        <w:tab/>
        <w:t>•</w:t>
      </w:r>
      <w:r>
        <w:tab/>
        <w:t xml:space="preserve">I want that the relationship between XP vector length and track speed is well defined, e.g. indicate the track position in 1 </w:t>
      </w:r>
      <w:proofErr w:type="gramStart"/>
      <w:r>
        <w:t>minutes</w:t>
      </w:r>
      <w:proofErr w:type="gramEnd"/>
      <w:r>
        <w:t xml:space="preserve"> time. The definition shall be documented in the help/documentation.</w:t>
      </w:r>
    </w:p>
    <w:p w14:paraId="53CD5268" w14:textId="77777777" w:rsidR="00C06CC9" w:rsidRDefault="00C06CC9" w:rsidP="00C06CC9">
      <w:pPr>
        <w:pStyle w:val="DOORSIndentForBullet"/>
      </w:pPr>
      <w:r>
        <w:rPr>
          <w:vertAlign w:val="superscript"/>
        </w:rPr>
        <w:t>BNC2430</w:t>
      </w:r>
      <w:r>
        <w:tab/>
        <w:t>•</w:t>
      </w:r>
      <w:r>
        <w:tab/>
        <w:t xml:space="preserve">I </w:t>
      </w:r>
      <w:proofErr w:type="gramStart"/>
      <w:r>
        <w:t>want that</w:t>
      </w:r>
      <w:proofErr w:type="gramEnd"/>
      <w:r>
        <w:t xml:space="preserve"> lost tracks </w:t>
      </w:r>
      <w:proofErr w:type="gramStart"/>
      <w:r>
        <w:t>are</w:t>
      </w:r>
      <w:proofErr w:type="gramEnd"/>
      <w:r>
        <w:t xml:space="preserve"> presented blinking at the latest registered position on the situation display.</w:t>
      </w:r>
    </w:p>
    <w:p w14:paraId="29B95ED0" w14:textId="77777777" w:rsidR="00C06CC9" w:rsidRDefault="00C06CC9" w:rsidP="00C06CC9">
      <w:pPr>
        <w:pStyle w:val="DOORSIndentForBullet"/>
      </w:pPr>
      <w:r>
        <w:rPr>
          <w:vertAlign w:val="superscript"/>
        </w:rPr>
        <w:t>BNC366</w:t>
      </w:r>
      <w:r>
        <w:tab/>
        <w:t>•</w:t>
      </w:r>
      <w:r>
        <w:tab/>
        <w:t xml:space="preserve">I want to be able to view detailed information like track positions as bearing/range from </w:t>
      </w:r>
      <w:proofErr w:type="gramStart"/>
      <w:r>
        <w:t>own-unit</w:t>
      </w:r>
      <w:proofErr w:type="gramEnd"/>
      <w:r>
        <w:t>.</w:t>
      </w:r>
    </w:p>
    <w:p w14:paraId="43EE5A8D" w14:textId="77777777" w:rsidR="00C06CC9" w:rsidRDefault="00C06CC9" w:rsidP="00C06CC9">
      <w:pPr>
        <w:pStyle w:val="Heading5"/>
      </w:pPr>
      <w:r>
        <w:t>View Bearing Lines on Situation Display</w:t>
      </w:r>
    </w:p>
    <w:p w14:paraId="6C606912" w14:textId="77777777" w:rsidR="00C06CC9" w:rsidRDefault="00C06CC9" w:rsidP="00C06CC9">
      <w:pPr>
        <w:pStyle w:val="DOORSComment"/>
      </w:pPr>
      <w:r>
        <w:t>[BNCS655] As an Operator, I want to view bearing lines on the situation display, so I can quickly identify direction of the received RF signals indicating presence of other units.</w:t>
      </w:r>
    </w:p>
    <w:p w14:paraId="5C136371" w14:textId="77777777" w:rsidR="00C06CC9" w:rsidRDefault="00C06CC9" w:rsidP="00C06CC9">
      <w:pPr>
        <w:pStyle w:val="DOORSComment"/>
      </w:pPr>
      <w:r>
        <w:lastRenderedPageBreak/>
        <w:t>----------------------------------------</w:t>
      </w:r>
    </w:p>
    <w:p w14:paraId="11AFD520" w14:textId="77777777" w:rsidR="00C06CC9" w:rsidRDefault="00C06CC9" w:rsidP="00C06CC9">
      <w:pPr>
        <w:pStyle w:val="DOORSComment"/>
      </w:pPr>
      <w:r>
        <w:rPr>
          <w:b/>
          <w:bCs/>
        </w:rPr>
        <w:t>Accept Criteria</w:t>
      </w:r>
    </w:p>
    <w:p w14:paraId="3AD5A6ED" w14:textId="77777777" w:rsidR="00C06CC9" w:rsidRDefault="00C06CC9" w:rsidP="00C06CC9">
      <w:pPr>
        <w:pStyle w:val="DOORSIndentForBullet"/>
      </w:pPr>
      <w:r>
        <w:rPr>
          <w:vertAlign w:val="superscript"/>
        </w:rPr>
        <w:t>BNC375</w:t>
      </w:r>
      <w:r>
        <w:tab/>
        <w:t>•</w:t>
      </w:r>
      <w:r>
        <w:tab/>
        <w:t>I want EW bearing lines received from the ESM System to use consistent symbology with the rest of the system.</w:t>
      </w:r>
    </w:p>
    <w:p w14:paraId="08CFE1D6" w14:textId="77777777" w:rsidR="00C06CC9" w:rsidRDefault="00C06CC9" w:rsidP="00C06CC9">
      <w:pPr>
        <w:pStyle w:val="DOORSIndentForBullet"/>
      </w:pPr>
      <w:r>
        <w:rPr>
          <w:vertAlign w:val="superscript"/>
        </w:rPr>
        <w:t>BNC376</w:t>
      </w:r>
      <w:r>
        <w:tab/>
        <w:t>•</w:t>
      </w:r>
      <w:r>
        <w:tab/>
        <w:t>I want the EW line's contextual information to be populated with the data received from the ESM System.</w:t>
      </w:r>
    </w:p>
    <w:p w14:paraId="33ECB2E5" w14:textId="77777777" w:rsidR="00C06CC9" w:rsidRDefault="00C06CC9" w:rsidP="00C06CC9">
      <w:pPr>
        <w:pStyle w:val="DOORSIndentForBullet"/>
      </w:pPr>
      <w:r>
        <w:rPr>
          <w:vertAlign w:val="superscript"/>
        </w:rPr>
        <w:t>BNC377</w:t>
      </w:r>
      <w:r>
        <w:tab/>
        <w:t>•</w:t>
      </w:r>
      <w:r>
        <w:tab/>
        <w:t>I want to be able to see bearing lines presented on the situation display as lines emanating from its foot-point and with a direction corresponding to its bearing.</w:t>
      </w:r>
    </w:p>
    <w:p w14:paraId="231D6838" w14:textId="77777777" w:rsidR="00C06CC9" w:rsidRDefault="00C06CC9" w:rsidP="00C06CC9">
      <w:pPr>
        <w:pStyle w:val="Heading5"/>
      </w:pPr>
      <w:r>
        <w:t>Apply Track/Bearing Line Filters</w:t>
      </w:r>
    </w:p>
    <w:p w14:paraId="09F48648" w14:textId="77777777" w:rsidR="00C06CC9" w:rsidRDefault="00C06CC9" w:rsidP="00C06CC9">
      <w:pPr>
        <w:pStyle w:val="DOORSComment"/>
      </w:pPr>
      <w:r>
        <w:t>[BNCS260] As an Operator, I want to limit display of tracks and bearing lines on the situation display via filters, so that I only view the ones relevant for my current operative task/role.</w:t>
      </w:r>
    </w:p>
    <w:p w14:paraId="39F3846B" w14:textId="77777777" w:rsidR="00C06CC9" w:rsidRDefault="00C06CC9" w:rsidP="00C06CC9">
      <w:pPr>
        <w:pStyle w:val="DOORSComment"/>
      </w:pPr>
      <w:r>
        <w:t>----------------------------------------</w:t>
      </w:r>
    </w:p>
    <w:p w14:paraId="54A5F6B4" w14:textId="77777777" w:rsidR="00C06CC9" w:rsidRDefault="00C06CC9" w:rsidP="00C06CC9">
      <w:pPr>
        <w:pStyle w:val="DOORSComment"/>
      </w:pPr>
      <w:r>
        <w:t>The purpose of the filtering function is to reduce the amount of information presented to the operator to what he needs, and as little as possible beyond that.</w:t>
      </w:r>
    </w:p>
    <w:p w14:paraId="7EE3B67A" w14:textId="77777777" w:rsidR="00C06CC9" w:rsidRDefault="00C06CC9" w:rsidP="00C06CC9">
      <w:pPr>
        <w:pStyle w:val="DOORSComment"/>
      </w:pPr>
      <w:r>
        <w:t>The principle chosen is that of subtractive filtering, i.e. when no filter function is selected, all tracks selected are shown.</w:t>
      </w:r>
    </w:p>
    <w:p w14:paraId="1FB8777B" w14:textId="77777777" w:rsidR="00C06CC9" w:rsidRDefault="00C06CC9" w:rsidP="00C06CC9">
      <w:pPr>
        <w:pStyle w:val="DOORSComment"/>
      </w:pPr>
      <w:r>
        <w:rPr>
          <w:b/>
          <w:bCs/>
        </w:rPr>
        <w:t>Accept Criteria</w:t>
      </w:r>
    </w:p>
    <w:p w14:paraId="0270599C" w14:textId="77777777" w:rsidR="00C06CC9" w:rsidRDefault="00C06CC9" w:rsidP="00C06CC9">
      <w:pPr>
        <w:pStyle w:val="DOORSIndentForBullet"/>
      </w:pPr>
      <w:r>
        <w:rPr>
          <w:vertAlign w:val="superscript"/>
        </w:rPr>
        <w:t>BNC390</w:t>
      </w:r>
      <w:r>
        <w:tab/>
        <w:t>•</w:t>
      </w:r>
      <w:r>
        <w:tab/>
        <w:t>I want the system to show all tracks and bearing lines by default.</w:t>
      </w:r>
    </w:p>
    <w:p w14:paraId="5BE4D05D" w14:textId="77777777" w:rsidR="00C06CC9" w:rsidRDefault="00C06CC9" w:rsidP="00C06CC9">
      <w:pPr>
        <w:pStyle w:val="DOORSIndentForBullet"/>
      </w:pPr>
      <w:r>
        <w:rPr>
          <w:vertAlign w:val="superscript"/>
        </w:rPr>
        <w:t>BNC392</w:t>
      </w:r>
      <w:r>
        <w:tab/>
        <w:t>•</w:t>
      </w:r>
      <w:r>
        <w:tab/>
        <w:t>I want to be able to filter on Category, Identity and on Source.</w:t>
      </w:r>
    </w:p>
    <w:p w14:paraId="4F102D37" w14:textId="77777777" w:rsidR="00C06CC9" w:rsidRDefault="00C06CC9" w:rsidP="00C06CC9">
      <w:pPr>
        <w:pStyle w:val="DOORSIndentForBullet"/>
      </w:pPr>
      <w:r>
        <w:rPr>
          <w:vertAlign w:val="superscript"/>
        </w:rPr>
        <w:t>BNC393</w:t>
      </w:r>
      <w:r>
        <w:tab/>
        <w:t>•</w:t>
      </w:r>
      <w:r>
        <w:tab/>
        <w:t xml:space="preserve">I want the situation display to </w:t>
      </w:r>
      <w:proofErr w:type="gramStart"/>
      <w:r>
        <w:t>shown</w:t>
      </w:r>
      <w:proofErr w:type="gramEnd"/>
      <w:r>
        <w:t xml:space="preserve"> only the items that match the selected Category values AND the selected Identity values AND the selected Source values AND any special filters that I have selected.</w:t>
      </w:r>
    </w:p>
    <w:p w14:paraId="74A6E9E4" w14:textId="77777777" w:rsidR="00C06CC9" w:rsidRDefault="00C06CC9" w:rsidP="00C06CC9">
      <w:pPr>
        <w:pStyle w:val="DOORSIndentForBullet"/>
      </w:pPr>
      <w:r>
        <w:rPr>
          <w:vertAlign w:val="superscript"/>
        </w:rPr>
        <w:t>BNC394</w:t>
      </w:r>
      <w:r>
        <w:tab/>
        <w:t>•</w:t>
      </w:r>
      <w:r>
        <w:tab/>
        <w:t>I want to be able to select a special filter "Silent" that shows tracks that are not actively sending/replying to data (i.e. where neither ADS-B nor AIS is in the data source list and where the set of associated IFF replies is empty).</w:t>
      </w:r>
    </w:p>
    <w:p w14:paraId="6E856905" w14:textId="77777777" w:rsidR="00C06CC9" w:rsidRDefault="00C06CC9" w:rsidP="00C06CC9">
      <w:pPr>
        <w:pStyle w:val="Heading5"/>
      </w:pPr>
      <w:r>
        <w:t>View Track History</w:t>
      </w:r>
    </w:p>
    <w:p w14:paraId="4353B365" w14:textId="77777777" w:rsidR="00C06CC9" w:rsidRDefault="00C06CC9" w:rsidP="00C06CC9">
      <w:pPr>
        <w:pStyle w:val="DOORSComment"/>
      </w:pPr>
      <w:r>
        <w:t>[BNCS250] As an Operator, I want to view the historic trajectory of a track, so that I can see where it is coming from and possibly where it is headed.</w:t>
      </w:r>
    </w:p>
    <w:p w14:paraId="41861393" w14:textId="77777777" w:rsidR="00C06CC9" w:rsidRDefault="00C06CC9" w:rsidP="00C06CC9">
      <w:pPr>
        <w:pStyle w:val="DOORSComment"/>
      </w:pPr>
      <w:r>
        <w:t>----------------------------------------</w:t>
      </w:r>
    </w:p>
    <w:p w14:paraId="02AE5ACA" w14:textId="77777777" w:rsidR="00C06CC9" w:rsidRDefault="00C06CC9" w:rsidP="00C06CC9">
      <w:pPr>
        <w:pStyle w:val="DOORSComment"/>
      </w:pPr>
      <w:r>
        <w:t>The recent track position history can be displayed on the situation display.</w:t>
      </w:r>
    </w:p>
    <w:p w14:paraId="19591277" w14:textId="77777777" w:rsidR="00C06CC9" w:rsidRDefault="00C06CC9" w:rsidP="00C06CC9">
      <w:pPr>
        <w:pStyle w:val="DOORSComment"/>
      </w:pPr>
      <w:r>
        <w:rPr>
          <w:b/>
          <w:bCs/>
        </w:rPr>
        <w:t>Configuration Variance</w:t>
      </w:r>
    </w:p>
    <w:p w14:paraId="5682E050" w14:textId="77777777" w:rsidR="00C06CC9" w:rsidRDefault="00C06CC9" w:rsidP="00C06CC9">
      <w:pPr>
        <w:pStyle w:val="DOORSIndentForBullet"/>
      </w:pPr>
      <w:r>
        <w:rPr>
          <w:vertAlign w:val="superscript"/>
        </w:rPr>
        <w:t>BNC403</w:t>
      </w:r>
      <w:r>
        <w:tab/>
        <w:t>•</w:t>
      </w:r>
      <w:r>
        <w:tab/>
        <w:t>Availability of long-term history shall be configurable.</w:t>
      </w:r>
    </w:p>
    <w:p w14:paraId="0A228F41" w14:textId="77777777" w:rsidR="00C06CC9" w:rsidRDefault="00C06CC9" w:rsidP="00C06CC9">
      <w:pPr>
        <w:pStyle w:val="DOORSComment"/>
      </w:pPr>
      <w:r>
        <w:rPr>
          <w:b/>
          <w:bCs/>
        </w:rPr>
        <w:t>Accept Criteria</w:t>
      </w:r>
    </w:p>
    <w:p w14:paraId="24FE4C2E" w14:textId="77777777" w:rsidR="00C06CC9" w:rsidRDefault="00C06CC9" w:rsidP="00C06CC9">
      <w:pPr>
        <w:pStyle w:val="DOORSIndentForBullet"/>
      </w:pPr>
      <w:r>
        <w:rPr>
          <w:vertAlign w:val="superscript"/>
        </w:rPr>
        <w:t>BNC405</w:t>
      </w:r>
      <w:r>
        <w:tab/>
        <w:t>•</w:t>
      </w:r>
      <w:r>
        <w:tab/>
        <w:t>I want to be able to show/hide presentation of track history.</w:t>
      </w:r>
    </w:p>
    <w:p w14:paraId="62497F8B" w14:textId="77777777" w:rsidR="00C06CC9" w:rsidRDefault="00C06CC9" w:rsidP="00C06CC9">
      <w:pPr>
        <w:pStyle w:val="DOORSIndentForBullet"/>
      </w:pPr>
      <w:r>
        <w:rPr>
          <w:vertAlign w:val="superscript"/>
        </w:rPr>
        <w:t>BNC406</w:t>
      </w:r>
      <w:r>
        <w:tab/>
        <w:t>•</w:t>
      </w:r>
      <w:r>
        <w:tab/>
        <w:t>I want to see a polyline joining the past positions of the track on the situation display.</w:t>
      </w:r>
    </w:p>
    <w:p w14:paraId="414726CF" w14:textId="77777777" w:rsidR="00C06CC9" w:rsidRDefault="00C06CC9" w:rsidP="00C06CC9">
      <w:pPr>
        <w:pStyle w:val="Heading5"/>
      </w:pPr>
      <w:r>
        <w:t>View IFF Plots</w:t>
      </w:r>
    </w:p>
    <w:p w14:paraId="6492063E" w14:textId="77777777" w:rsidR="00C06CC9" w:rsidRDefault="00C06CC9" w:rsidP="00C06CC9">
      <w:pPr>
        <w:pStyle w:val="DOORSComment"/>
      </w:pPr>
      <w:r>
        <w:t>[BNCS246] As an Operator, I want the system to present IFF plots and codes, so that I can detect e.g. a hijack code that is sent only once or twice and does not qualify as a track.</w:t>
      </w:r>
    </w:p>
    <w:p w14:paraId="0B4D1875" w14:textId="77777777" w:rsidR="00C06CC9" w:rsidRDefault="00C06CC9" w:rsidP="00C06CC9">
      <w:pPr>
        <w:pStyle w:val="DOORSComment"/>
      </w:pPr>
      <w:r>
        <w:lastRenderedPageBreak/>
        <w:t>----------------------------------------</w:t>
      </w:r>
    </w:p>
    <w:p w14:paraId="60687CC9" w14:textId="77777777" w:rsidR="00C06CC9" w:rsidRDefault="00C06CC9" w:rsidP="00C06CC9">
      <w:pPr>
        <w:pStyle w:val="DOORSComment"/>
      </w:pPr>
      <w:r>
        <w:t>IFF plots and codes from the MSSR2000 IFF interrogator can be displayed on the situation display for a specified time.</w:t>
      </w:r>
    </w:p>
    <w:p w14:paraId="55E6415A" w14:textId="77777777" w:rsidR="00C06CC9" w:rsidRDefault="00C06CC9" w:rsidP="00C06CC9">
      <w:pPr>
        <w:pStyle w:val="DOORSComment"/>
      </w:pPr>
      <w:r>
        <w:rPr>
          <w:b/>
          <w:bCs/>
        </w:rPr>
        <w:t>Accept Criteria</w:t>
      </w:r>
    </w:p>
    <w:p w14:paraId="5A84C6B2" w14:textId="77777777" w:rsidR="00C06CC9" w:rsidRDefault="00C06CC9" w:rsidP="00C06CC9">
      <w:pPr>
        <w:pStyle w:val="DOORSIndentForBullet"/>
      </w:pPr>
      <w:r>
        <w:rPr>
          <w:vertAlign w:val="superscript"/>
        </w:rPr>
        <w:t>BNC445</w:t>
      </w:r>
      <w:r>
        <w:tab/>
        <w:t>•</w:t>
      </w:r>
      <w:r>
        <w:tab/>
        <w:t>I want to have IFF plots in case e.g. a hijack code is sent only once or twice and does not qualify as a track.</w:t>
      </w:r>
    </w:p>
    <w:p w14:paraId="452B711D" w14:textId="77777777" w:rsidR="00C06CC9" w:rsidRDefault="00C06CC9" w:rsidP="00C06CC9">
      <w:pPr>
        <w:pStyle w:val="DOORSIndentForBullet"/>
      </w:pPr>
      <w:r>
        <w:rPr>
          <w:vertAlign w:val="superscript"/>
        </w:rPr>
        <w:t>BNC446</w:t>
      </w:r>
      <w:r>
        <w:tab/>
        <w:t>•</w:t>
      </w:r>
      <w:r>
        <w:tab/>
        <w:t>I want to be able to show/hide IFF plots.</w:t>
      </w:r>
    </w:p>
    <w:p w14:paraId="6F1917EF" w14:textId="77777777" w:rsidR="00C06CC9" w:rsidRDefault="00C06CC9" w:rsidP="00C06CC9">
      <w:pPr>
        <w:pStyle w:val="Heading5"/>
      </w:pPr>
      <w:r>
        <w:t>View Jam Strobes</w:t>
      </w:r>
    </w:p>
    <w:p w14:paraId="45E3FA1B" w14:textId="77777777" w:rsidR="00C06CC9" w:rsidRDefault="00C06CC9" w:rsidP="00C06CC9">
      <w:pPr>
        <w:pStyle w:val="DOORSComment"/>
      </w:pPr>
      <w:r>
        <w:t>[BNCS256] As an Operator, I want the system to present jam strobes, so that I can detect jamming entities.</w:t>
      </w:r>
    </w:p>
    <w:p w14:paraId="4292E019" w14:textId="77777777" w:rsidR="00C06CC9" w:rsidRDefault="00C06CC9" w:rsidP="00C06CC9">
      <w:pPr>
        <w:pStyle w:val="DOORSComment"/>
      </w:pPr>
      <w:r>
        <w:t>----------------------------------------</w:t>
      </w:r>
    </w:p>
    <w:p w14:paraId="2DB12DB6" w14:textId="77777777" w:rsidR="00C06CC9" w:rsidRDefault="00C06CC9" w:rsidP="00C06CC9">
      <w:pPr>
        <w:pStyle w:val="DOORSComment"/>
      </w:pPr>
      <w:r>
        <w:t>Jamming strobe information from a Surveillance Radar or MSSR2000 IFF interrogator can be displayed on the situation display for a specified time.</w:t>
      </w:r>
    </w:p>
    <w:p w14:paraId="3C9A5800" w14:textId="77777777" w:rsidR="00C06CC9" w:rsidRDefault="00C06CC9" w:rsidP="00C06CC9">
      <w:pPr>
        <w:pStyle w:val="DOORSComment"/>
      </w:pPr>
      <w:r>
        <w:rPr>
          <w:b/>
          <w:bCs/>
        </w:rPr>
        <w:t>Accept Criteria</w:t>
      </w:r>
    </w:p>
    <w:p w14:paraId="4476377D" w14:textId="77777777" w:rsidR="00C06CC9" w:rsidRDefault="00C06CC9" w:rsidP="00C06CC9">
      <w:pPr>
        <w:pStyle w:val="DOORSIndentForBullet"/>
      </w:pPr>
      <w:r>
        <w:rPr>
          <w:vertAlign w:val="superscript"/>
        </w:rPr>
        <w:t>BNC455</w:t>
      </w:r>
      <w:r>
        <w:tab/>
        <w:t>•</w:t>
      </w:r>
      <w:r>
        <w:tab/>
        <w:t>I want to be able to view jam strobes from an integrated IFF interrogator.</w:t>
      </w:r>
    </w:p>
    <w:p w14:paraId="613DDADE" w14:textId="77777777" w:rsidR="00C06CC9" w:rsidRDefault="00C06CC9" w:rsidP="00C06CC9">
      <w:pPr>
        <w:pStyle w:val="DOORSIndentForBullet"/>
      </w:pPr>
      <w:r>
        <w:rPr>
          <w:vertAlign w:val="superscript"/>
        </w:rPr>
        <w:t>BNC456</w:t>
      </w:r>
      <w:r>
        <w:tab/>
        <w:t>•</w:t>
      </w:r>
      <w:r>
        <w:tab/>
        <w:t>I want to be able to show/hide jam strobes.</w:t>
      </w:r>
    </w:p>
    <w:p w14:paraId="7F10B145" w14:textId="77777777" w:rsidR="00C06CC9" w:rsidRDefault="00C06CC9" w:rsidP="00C06CC9">
      <w:pPr>
        <w:pStyle w:val="Heading4"/>
      </w:pPr>
      <w:r>
        <w:t>View Entities in Tabular Form</w:t>
      </w:r>
    </w:p>
    <w:p w14:paraId="126CF291" w14:textId="77777777" w:rsidR="00C06CC9" w:rsidRDefault="00C06CC9" w:rsidP="00C06CC9">
      <w:pPr>
        <w:pStyle w:val="DOORSComment"/>
      </w:pPr>
      <w:r>
        <w:t>[BNCS623] As an Operator, I want to have tabular displays containing track details, so that I have best possible knowledge about the entities relevant for my mission.</w:t>
      </w:r>
    </w:p>
    <w:p w14:paraId="6F242CC9" w14:textId="77777777" w:rsidR="00C06CC9" w:rsidRDefault="00C06CC9" w:rsidP="00C06CC9">
      <w:pPr>
        <w:pStyle w:val="DOORSComment"/>
      </w:pPr>
      <w:r>
        <w:t>----------------------------------------</w:t>
      </w:r>
    </w:p>
    <w:p w14:paraId="3BB581FF" w14:textId="77777777" w:rsidR="00C06CC9" w:rsidRDefault="00C06CC9" w:rsidP="00C06CC9">
      <w:pPr>
        <w:pStyle w:val="DOORSComment"/>
      </w:pPr>
      <w:r>
        <w:t>Tabular presentation of tracks and bearing lines gives the operator all available details for each entity.</w:t>
      </w:r>
    </w:p>
    <w:p w14:paraId="4145199E" w14:textId="77777777" w:rsidR="00C06CC9" w:rsidRDefault="00C06CC9" w:rsidP="00C06CC9">
      <w:pPr>
        <w:pStyle w:val="Heading5"/>
      </w:pPr>
      <w:r>
        <w:t>Brief Track Card Overview</w:t>
      </w:r>
    </w:p>
    <w:p w14:paraId="5E0E63AC" w14:textId="77777777" w:rsidR="00C06CC9" w:rsidRDefault="00C06CC9" w:rsidP="00C06CC9">
      <w:pPr>
        <w:pStyle w:val="DOORSComment"/>
      </w:pPr>
      <w:r>
        <w:t>[BNCS276] As an Operator, I want to get an easy overview of the tracks with a brief display of the most relevant data available about the tracks.</w:t>
      </w:r>
    </w:p>
    <w:p w14:paraId="12B0D7B7" w14:textId="77777777" w:rsidR="00C06CC9" w:rsidRDefault="00C06CC9" w:rsidP="00C06CC9">
      <w:pPr>
        <w:pStyle w:val="DOORSComment"/>
      </w:pPr>
      <w:r>
        <w:rPr>
          <w:b/>
          <w:bCs/>
        </w:rPr>
        <w:t>Configuration Variance</w:t>
      </w:r>
    </w:p>
    <w:p w14:paraId="5450DC7D" w14:textId="77777777" w:rsidR="00C06CC9" w:rsidRDefault="00C06CC9" w:rsidP="00C06CC9">
      <w:pPr>
        <w:pStyle w:val="DOORSIndentForBullet"/>
      </w:pPr>
      <w:r>
        <w:rPr>
          <w:vertAlign w:val="superscript"/>
        </w:rPr>
        <w:t>BNC494</w:t>
      </w:r>
      <w:r>
        <w:tab/>
        <w:t>•</w:t>
      </w:r>
      <w:r>
        <w:tab/>
        <w:t>The availability of Brief Track Cards shall be configurable.</w:t>
      </w:r>
    </w:p>
    <w:p w14:paraId="736D3B3B" w14:textId="77777777" w:rsidR="00C06CC9" w:rsidRDefault="00C06CC9" w:rsidP="00C06CC9">
      <w:pPr>
        <w:pStyle w:val="DOORSComment"/>
      </w:pPr>
      <w:r>
        <w:rPr>
          <w:b/>
          <w:bCs/>
        </w:rPr>
        <w:t>Accept Criteria</w:t>
      </w:r>
    </w:p>
    <w:p w14:paraId="3956A654" w14:textId="77777777" w:rsidR="00C06CC9" w:rsidRDefault="00C06CC9" w:rsidP="00C06CC9">
      <w:pPr>
        <w:pStyle w:val="DOORSIndentForBullet"/>
      </w:pPr>
      <w:r>
        <w:rPr>
          <w:vertAlign w:val="superscript"/>
        </w:rPr>
        <w:t>BNC496</w:t>
      </w:r>
      <w:r>
        <w:tab/>
        <w:t>•</w:t>
      </w:r>
      <w:r>
        <w:tab/>
        <w:t xml:space="preserve">I want the most relevant data to be </w:t>
      </w:r>
      <w:proofErr w:type="gramStart"/>
      <w:r>
        <w:t>shown:</w:t>
      </w:r>
      <w:proofErr w:type="gramEnd"/>
      <w:r>
        <w:t xml:space="preserve"> Track ID/AIS name, identity, category and the sensors are contributing to the track (if any). Data can be shown as text and/or icons.</w:t>
      </w:r>
    </w:p>
    <w:p w14:paraId="134C975C" w14:textId="77777777" w:rsidR="00C06CC9" w:rsidRDefault="00C06CC9" w:rsidP="00C06CC9">
      <w:pPr>
        <w:pStyle w:val="DOORSIndentForBullet"/>
      </w:pPr>
      <w:r>
        <w:rPr>
          <w:vertAlign w:val="superscript"/>
        </w:rPr>
        <w:t>BNC497</w:t>
      </w:r>
      <w:r>
        <w:tab/>
        <w:t>•</w:t>
      </w:r>
      <w:r>
        <w:tab/>
        <w:t>By clicking on the brief information, I want to get the Detailed Track Card Display of the data available on the track.</w:t>
      </w:r>
    </w:p>
    <w:p w14:paraId="55EA88D8" w14:textId="77777777" w:rsidR="00C06CC9" w:rsidRDefault="00C06CC9" w:rsidP="00C06CC9">
      <w:pPr>
        <w:pStyle w:val="Heading5"/>
      </w:pPr>
      <w:r>
        <w:t>Filter Track Cards</w:t>
      </w:r>
    </w:p>
    <w:p w14:paraId="2FAF3819" w14:textId="77777777" w:rsidR="00C06CC9" w:rsidRDefault="00C06CC9" w:rsidP="00C06CC9">
      <w:pPr>
        <w:pStyle w:val="DOORSComment"/>
      </w:pPr>
      <w:r>
        <w:t xml:space="preserve">[BNCS270] As an Operator, I want to filter track cards so that the tracks that are most relevant to my mission </w:t>
      </w:r>
      <w:proofErr w:type="gramStart"/>
      <w:r>
        <w:t>is</w:t>
      </w:r>
      <w:proofErr w:type="gramEnd"/>
      <w:r>
        <w:t xml:space="preserve"> shown or shown more predominant than tracks that are less relevant.</w:t>
      </w:r>
    </w:p>
    <w:p w14:paraId="7DB43CAB" w14:textId="77777777" w:rsidR="00C06CC9" w:rsidRDefault="00C06CC9" w:rsidP="00C06CC9">
      <w:pPr>
        <w:pStyle w:val="DOORSComment"/>
      </w:pPr>
      <w:r>
        <w:rPr>
          <w:b/>
          <w:bCs/>
        </w:rPr>
        <w:t>Accept Criteria</w:t>
      </w:r>
    </w:p>
    <w:p w14:paraId="49F9FF3F" w14:textId="77777777" w:rsidR="00C06CC9" w:rsidRDefault="00C06CC9" w:rsidP="00C06CC9">
      <w:pPr>
        <w:pStyle w:val="DOORSIndentForBullet"/>
      </w:pPr>
      <w:r>
        <w:rPr>
          <w:vertAlign w:val="superscript"/>
        </w:rPr>
        <w:lastRenderedPageBreak/>
        <w:t>BNC501</w:t>
      </w:r>
      <w:r>
        <w:tab/>
        <w:t>•</w:t>
      </w:r>
      <w:r>
        <w:tab/>
        <w:t>On the track card, I want to view the same tracks/bearing lines as is selected for the situation display (SIT and track cards shall be synchronized).</w:t>
      </w:r>
    </w:p>
    <w:p w14:paraId="47F034E5" w14:textId="77777777" w:rsidR="00C06CC9" w:rsidRDefault="00C06CC9" w:rsidP="00C06CC9">
      <w:pPr>
        <w:pStyle w:val="DOORSIndentForBullet"/>
      </w:pPr>
      <w:r>
        <w:rPr>
          <w:vertAlign w:val="superscript"/>
        </w:rPr>
        <w:t>BNC502</w:t>
      </w:r>
      <w:r>
        <w:tab/>
        <w:t>•</w:t>
      </w:r>
      <w:r>
        <w:tab/>
        <w:t>I want to be able to remove filtering.</w:t>
      </w:r>
    </w:p>
    <w:p w14:paraId="52A996B8" w14:textId="77777777" w:rsidR="00C06CC9" w:rsidRDefault="00C06CC9" w:rsidP="00C06CC9">
      <w:pPr>
        <w:pStyle w:val="Heading5"/>
      </w:pPr>
      <w:r>
        <w:t>Extended Track Card Display</w:t>
      </w:r>
    </w:p>
    <w:p w14:paraId="511C3147" w14:textId="77777777" w:rsidR="00C06CC9" w:rsidRDefault="00C06CC9" w:rsidP="00C06CC9">
      <w:pPr>
        <w:pStyle w:val="DOORSComment"/>
      </w:pPr>
      <w:r>
        <w:t>[BNCS278] As an Operator, I want to easily view detailed track information i.e. a comprehensive set of data known about the track.</w:t>
      </w:r>
    </w:p>
    <w:p w14:paraId="57044C8C" w14:textId="77777777" w:rsidR="00C06CC9" w:rsidRDefault="00C06CC9" w:rsidP="00C06CC9">
      <w:pPr>
        <w:pStyle w:val="DOORSComment"/>
      </w:pPr>
      <w:r>
        <w:rPr>
          <w:b/>
          <w:bCs/>
        </w:rPr>
        <w:t>Accept Criteria</w:t>
      </w:r>
    </w:p>
    <w:p w14:paraId="1495BBA2" w14:textId="77777777" w:rsidR="00C06CC9" w:rsidRDefault="00C06CC9" w:rsidP="00C06CC9">
      <w:pPr>
        <w:pStyle w:val="DOORSIndentForBullet"/>
      </w:pPr>
      <w:r>
        <w:rPr>
          <w:vertAlign w:val="superscript"/>
        </w:rPr>
        <w:t>BNC506</w:t>
      </w:r>
      <w:r>
        <w:tab/>
        <w:t>•</w:t>
      </w:r>
      <w:r>
        <w:tab/>
        <w:t>I want to see track identification (track ID or AIS name), Track position (</w:t>
      </w:r>
      <w:proofErr w:type="spellStart"/>
      <w:r>
        <w:t>lat</w:t>
      </w:r>
      <w:proofErr w:type="spellEnd"/>
      <w:r>
        <w:t>/</w:t>
      </w:r>
      <w:proofErr w:type="spellStart"/>
      <w:r>
        <w:t>lon</w:t>
      </w:r>
      <w:proofErr w:type="spellEnd"/>
      <w:r>
        <w:t>, altitude), track category and type, track identity, AIS parameters (If available: IMO, MMSI, destination, …), course and speed, IFF parameters (if available), ADS-B parameters (if available: identification, position, altitude and velocity).</w:t>
      </w:r>
    </w:p>
    <w:p w14:paraId="420CEF68" w14:textId="77777777" w:rsidR="00C06CC9" w:rsidRDefault="00C06CC9" w:rsidP="00C06CC9">
      <w:pPr>
        <w:pStyle w:val="Heading5"/>
      </w:pPr>
      <w:r>
        <w:t>Extended Bearing Line Display</w:t>
      </w:r>
    </w:p>
    <w:p w14:paraId="5FD97380" w14:textId="77777777" w:rsidR="00C06CC9" w:rsidRDefault="00C06CC9" w:rsidP="00C06CC9">
      <w:pPr>
        <w:pStyle w:val="DOORSComment"/>
      </w:pPr>
      <w:r>
        <w:t>[BNCS628] As an Operator, I want to see technical information about a detected emitter, so I can better understand what kind of emitter it is.</w:t>
      </w:r>
    </w:p>
    <w:p w14:paraId="3BBAD7F6" w14:textId="77777777" w:rsidR="00C06CC9" w:rsidRDefault="00C06CC9" w:rsidP="00C06CC9">
      <w:pPr>
        <w:pStyle w:val="DOORSComment"/>
      </w:pPr>
      <w:r>
        <w:rPr>
          <w:b/>
          <w:bCs/>
        </w:rPr>
        <w:t>Accept Criteria</w:t>
      </w:r>
    </w:p>
    <w:p w14:paraId="74529CE9" w14:textId="77777777" w:rsidR="00C06CC9" w:rsidRDefault="00C06CC9" w:rsidP="00C06CC9">
      <w:pPr>
        <w:pStyle w:val="DOORSIndentForBullet"/>
      </w:pPr>
      <w:r>
        <w:rPr>
          <w:vertAlign w:val="superscript"/>
        </w:rPr>
        <w:t>BNC514</w:t>
      </w:r>
      <w:r>
        <w:tab/>
        <w:t>•</w:t>
      </w:r>
      <w:r>
        <w:tab/>
        <w:t>I want received EW bearing lines to have their own entry in the Track List.</w:t>
      </w:r>
    </w:p>
    <w:p w14:paraId="50612347" w14:textId="77777777" w:rsidR="00C06CC9" w:rsidRDefault="00C06CC9" w:rsidP="00C06CC9">
      <w:pPr>
        <w:pStyle w:val="DOORSIndentForBullet"/>
      </w:pPr>
      <w:r>
        <w:rPr>
          <w:vertAlign w:val="superscript"/>
        </w:rPr>
        <w:t>BNC515</w:t>
      </w:r>
      <w:r>
        <w:tab/>
        <w:t>•</w:t>
      </w:r>
      <w:r>
        <w:tab/>
        <w:t xml:space="preserve">I want </w:t>
      </w:r>
      <w:proofErr w:type="gramStart"/>
      <w:r>
        <w:t>received</w:t>
      </w:r>
      <w:proofErr w:type="gramEnd"/>
      <w:r>
        <w:t xml:space="preserve"> EW bearing lines to have their own Extended Track Cards.</w:t>
      </w:r>
    </w:p>
    <w:p w14:paraId="7E4B7196" w14:textId="77777777" w:rsidR="00C06CC9" w:rsidRDefault="00C06CC9" w:rsidP="00C06CC9">
      <w:pPr>
        <w:pStyle w:val="DOORSIndentForBullet"/>
      </w:pPr>
      <w:r>
        <w:rPr>
          <w:vertAlign w:val="superscript"/>
        </w:rPr>
        <w:t>BNC516</w:t>
      </w:r>
      <w:r>
        <w:tab/>
        <w:t>•</w:t>
      </w:r>
      <w:r>
        <w:tab/>
        <w:t xml:space="preserve">I want Extended Track card to contain data pertinent to the EW bearing line. Specifically, I want the extended track card to include </w:t>
      </w:r>
      <w:proofErr w:type="spellStart"/>
      <w:r>
        <w:t>TrackID</w:t>
      </w:r>
      <w:proofErr w:type="spellEnd"/>
      <w:r>
        <w:t xml:space="preserve">, Bearing, </w:t>
      </w:r>
      <w:proofErr w:type="spellStart"/>
      <w:r>
        <w:t>TrackStatus</w:t>
      </w:r>
      <w:proofErr w:type="spellEnd"/>
      <w:r>
        <w:t xml:space="preserve">, </w:t>
      </w:r>
      <w:proofErr w:type="spellStart"/>
      <w:r>
        <w:t>EmitterName</w:t>
      </w:r>
      <w:proofErr w:type="spellEnd"/>
      <w:r>
        <w:t xml:space="preserve"> and </w:t>
      </w:r>
      <w:proofErr w:type="spellStart"/>
      <w:r>
        <w:t>SpotNumber</w:t>
      </w:r>
      <w:proofErr w:type="spellEnd"/>
      <w:r>
        <w:t>.</w:t>
      </w:r>
    </w:p>
    <w:p w14:paraId="30D6560B" w14:textId="77777777" w:rsidR="00C06CC9" w:rsidRDefault="00C06CC9" w:rsidP="00C06CC9">
      <w:pPr>
        <w:pStyle w:val="Heading4"/>
      </w:pPr>
      <w:r>
        <w:t>Single Representation of Each Physical Entity</w:t>
      </w:r>
    </w:p>
    <w:p w14:paraId="69973A38" w14:textId="77777777" w:rsidR="00C06CC9" w:rsidRDefault="00C06CC9" w:rsidP="00C06CC9">
      <w:pPr>
        <w:pStyle w:val="DOORSComment"/>
      </w:pPr>
      <w:r>
        <w:t>[BNCS131] As a Picture Compiler, I want the system to fuse tracks from all the available sensors (or sources) into one track, so I minimize situation display clutter and maximize aggregation of data and thereby help me get a better overview of the situation.</w:t>
      </w:r>
    </w:p>
    <w:p w14:paraId="73CB8076" w14:textId="77777777" w:rsidR="00C06CC9" w:rsidRDefault="00C06CC9" w:rsidP="00C06CC9">
      <w:pPr>
        <w:pStyle w:val="DOORSComment"/>
      </w:pPr>
      <w:r>
        <w:t>----------------------------------------</w:t>
      </w:r>
    </w:p>
    <w:p w14:paraId="738F7137" w14:textId="77777777" w:rsidR="00C06CC9" w:rsidRDefault="00C06CC9" w:rsidP="00C06CC9">
      <w:pPr>
        <w:pStyle w:val="DOORSComment"/>
      </w:pPr>
      <w:r>
        <w:t>The purpose of correlation is to employ a logical or mathematical tool that can measure how two tracks are likely to represent the same physical entity. The correlation function thus couples source tracks to appropriate system tracks, to ensure a clean situation picture.</w:t>
      </w:r>
    </w:p>
    <w:p w14:paraId="1DA15AC6" w14:textId="77777777" w:rsidR="00C06CC9" w:rsidRDefault="00C06CC9" w:rsidP="00C06CC9">
      <w:pPr>
        <w:pStyle w:val="Heading5"/>
      </w:pPr>
      <w:r>
        <w:t>Automatically Correlate Track Data</w:t>
      </w:r>
    </w:p>
    <w:p w14:paraId="70A4D882" w14:textId="77777777" w:rsidR="00C06CC9" w:rsidRDefault="00C06CC9" w:rsidP="00C06CC9">
      <w:pPr>
        <w:pStyle w:val="DOORSComment"/>
      </w:pPr>
      <w:r>
        <w:t>[BNCS133] As a Picture Compiler, I want the system to automatically correlate track measurements from available sources into one system track, so I see the correct number of entities in the area.</w:t>
      </w:r>
    </w:p>
    <w:p w14:paraId="231FD236" w14:textId="77777777" w:rsidR="00C06CC9" w:rsidRDefault="00C06CC9" w:rsidP="00C06CC9">
      <w:pPr>
        <w:pStyle w:val="DOORSComment"/>
      </w:pPr>
      <w:r>
        <w:t>----------------------------------------</w:t>
      </w:r>
    </w:p>
    <w:p w14:paraId="5BBD0C73" w14:textId="77777777" w:rsidR="00C06CC9" w:rsidRDefault="00C06CC9" w:rsidP="00C06CC9">
      <w:pPr>
        <w:pStyle w:val="DOORSComment"/>
      </w:pPr>
      <w:r>
        <w:t xml:space="preserve">The system distinguishes between kinematic correlation where a </w:t>
      </w:r>
      <w:proofErr w:type="spellStart"/>
      <w:r>
        <w:t>Mahalanobis</w:t>
      </w:r>
      <w:proofErr w:type="spellEnd"/>
      <w:r>
        <w:t xml:space="preserve"> distance function is currently applied and static data correlation where comparison logic is employed.</w:t>
      </w:r>
    </w:p>
    <w:p w14:paraId="4C6E661D" w14:textId="77777777" w:rsidR="00C06CC9" w:rsidRDefault="00C06CC9" w:rsidP="00C06CC9">
      <w:pPr>
        <w:pStyle w:val="DOORSComment"/>
      </w:pPr>
      <w:r>
        <w:rPr>
          <w:b/>
          <w:bCs/>
        </w:rPr>
        <w:t>Accept Criteria</w:t>
      </w:r>
    </w:p>
    <w:p w14:paraId="25B71E59" w14:textId="77777777" w:rsidR="00C06CC9" w:rsidRDefault="00C06CC9" w:rsidP="00C06CC9">
      <w:pPr>
        <w:pStyle w:val="DOORSIndentForBullet"/>
      </w:pPr>
      <w:r>
        <w:rPr>
          <w:vertAlign w:val="superscript"/>
        </w:rPr>
        <w:t>BNC573</w:t>
      </w:r>
      <w:r>
        <w:tab/>
        <w:t>•</w:t>
      </w:r>
      <w:r>
        <w:tab/>
        <w:t xml:space="preserve">I </w:t>
      </w:r>
      <w:proofErr w:type="gramStart"/>
      <w:r>
        <w:t>want that</w:t>
      </w:r>
      <w:proofErr w:type="gramEnd"/>
      <w:r>
        <w:t xml:space="preserve"> the system </w:t>
      </w:r>
      <w:proofErr w:type="gramStart"/>
      <w:r>
        <w:t>does not automatically correlate</w:t>
      </w:r>
      <w:proofErr w:type="gramEnd"/>
      <w:r>
        <w:t xml:space="preserve"> a source track to a system track conflicting category. The only exception is the category Unknown which doesn't generate a conflict.</w:t>
      </w:r>
    </w:p>
    <w:p w14:paraId="6E7FC98D" w14:textId="77777777" w:rsidR="00C06CC9" w:rsidRDefault="00C06CC9" w:rsidP="00C06CC9">
      <w:pPr>
        <w:pStyle w:val="DOORSIndentForBullet"/>
      </w:pPr>
      <w:r>
        <w:rPr>
          <w:vertAlign w:val="superscript"/>
        </w:rPr>
        <w:lastRenderedPageBreak/>
        <w:t>BNC574</w:t>
      </w:r>
      <w:r>
        <w:tab/>
        <w:t>•</w:t>
      </w:r>
      <w:r>
        <w:tab/>
        <w:t xml:space="preserve">I </w:t>
      </w:r>
      <w:proofErr w:type="gramStart"/>
      <w:r>
        <w:t>want that</w:t>
      </w:r>
      <w:proofErr w:type="gramEnd"/>
      <w:r>
        <w:t xml:space="preserve"> the system </w:t>
      </w:r>
      <w:proofErr w:type="gramStart"/>
      <w:r>
        <w:t>does not automatically correlate</w:t>
      </w:r>
      <w:proofErr w:type="gramEnd"/>
      <w:r>
        <w:t xml:space="preserve"> a source track to a system track containing a conflicting unique IFF track identification (Mode S Address).</w:t>
      </w:r>
    </w:p>
    <w:p w14:paraId="6BC9BB72" w14:textId="77777777" w:rsidR="00C06CC9" w:rsidRDefault="00C06CC9" w:rsidP="00C06CC9">
      <w:pPr>
        <w:pStyle w:val="DOORSIndentForBullet"/>
      </w:pPr>
      <w:r>
        <w:rPr>
          <w:vertAlign w:val="superscript"/>
        </w:rPr>
        <w:t>BNC577</w:t>
      </w:r>
      <w:r>
        <w:tab/>
        <w:t>•</w:t>
      </w:r>
      <w:r>
        <w:tab/>
        <w:t xml:space="preserve">I </w:t>
      </w:r>
      <w:proofErr w:type="gramStart"/>
      <w:r>
        <w:t>want that</w:t>
      </w:r>
      <w:proofErr w:type="gramEnd"/>
      <w:r>
        <w:t xml:space="preserve"> a source track only correlates automatically into a system track with a track quality above a configurable correlation quality threshold.</w:t>
      </w:r>
    </w:p>
    <w:p w14:paraId="4FCEAD7F" w14:textId="77777777" w:rsidR="00C06CC9" w:rsidRDefault="00C06CC9" w:rsidP="00C06CC9">
      <w:pPr>
        <w:pStyle w:val="DOORSIndentForBullet"/>
      </w:pPr>
      <w:r>
        <w:rPr>
          <w:vertAlign w:val="superscript"/>
        </w:rPr>
        <w:t>BNC578</w:t>
      </w:r>
      <w:r>
        <w:tab/>
        <w:t>•</w:t>
      </w:r>
      <w:r>
        <w:tab/>
        <w:t xml:space="preserve">I want </w:t>
      </w:r>
      <w:proofErr w:type="gramStart"/>
      <w:r>
        <w:t>that the</w:t>
      </w:r>
      <w:proofErr w:type="gramEnd"/>
      <w:r>
        <w:t xml:space="preserve"> system </w:t>
      </w:r>
      <w:proofErr w:type="gramStart"/>
      <w:r>
        <w:t>uses</w:t>
      </w:r>
      <w:proofErr w:type="gramEnd"/>
      <w:r>
        <w:t xml:space="preserve"> available track source measurement accuracies to determine possible correlations. The best matching system track shall be chosen for automatic correlation of the source track.</w:t>
      </w:r>
    </w:p>
    <w:p w14:paraId="54531C8F" w14:textId="77777777" w:rsidR="00C06CC9" w:rsidRDefault="00C06CC9" w:rsidP="00C06CC9">
      <w:pPr>
        <w:pStyle w:val="DOORSIndentForBullet"/>
      </w:pPr>
      <w:r>
        <w:rPr>
          <w:vertAlign w:val="superscript"/>
        </w:rPr>
        <w:t>BNC579</w:t>
      </w:r>
      <w:r>
        <w:tab/>
        <w:t>•</w:t>
      </w:r>
      <w:r>
        <w:tab/>
        <w:t>If a new source track does not match any existing system track, I want the system to generate a new system track correlated with this source track.</w:t>
      </w:r>
    </w:p>
    <w:p w14:paraId="19E1521A" w14:textId="77777777" w:rsidR="00C06CC9" w:rsidRDefault="00C06CC9" w:rsidP="00C06CC9">
      <w:pPr>
        <w:pStyle w:val="DOORSIndentForBullet"/>
      </w:pPr>
      <w:r>
        <w:rPr>
          <w:vertAlign w:val="superscript"/>
        </w:rPr>
        <w:t>BNC580</w:t>
      </w:r>
      <w:r>
        <w:tab/>
        <w:t>•</w:t>
      </w:r>
      <w:r>
        <w:tab/>
        <w:t xml:space="preserve">I want that the system for a recently generated system track, </w:t>
      </w:r>
      <w:proofErr w:type="gramStart"/>
      <w:r>
        <w:t>tries</w:t>
      </w:r>
      <w:proofErr w:type="gramEnd"/>
      <w:r>
        <w:t xml:space="preserve"> to correlate the source track to another existing system track. If successful, the newly generated system track shall be cancelled.</w:t>
      </w:r>
    </w:p>
    <w:p w14:paraId="657C1FB2" w14:textId="77777777" w:rsidR="00C06CC9" w:rsidRDefault="00C06CC9" w:rsidP="00C06CC9">
      <w:pPr>
        <w:pStyle w:val="DOORSIndentForBullet"/>
      </w:pPr>
      <w:r>
        <w:rPr>
          <w:vertAlign w:val="superscript"/>
        </w:rPr>
        <w:t>BNC581</w:t>
      </w:r>
      <w:r>
        <w:tab/>
        <w:t>•</w:t>
      </w:r>
      <w:r>
        <w:tab/>
        <w:t xml:space="preserve">I </w:t>
      </w:r>
      <w:proofErr w:type="gramStart"/>
      <w:r>
        <w:t>want that</w:t>
      </w:r>
      <w:proofErr w:type="gramEnd"/>
      <w:r>
        <w:t xml:space="preserve"> a source track </w:t>
      </w:r>
      <w:proofErr w:type="gramStart"/>
      <w:r>
        <w:t>is</w:t>
      </w:r>
      <w:proofErr w:type="gramEnd"/>
      <w:r>
        <w:t xml:space="preserve"> only correlated to one system track.</w:t>
      </w:r>
    </w:p>
    <w:p w14:paraId="498F0CAA" w14:textId="77777777" w:rsidR="00C06CC9" w:rsidRDefault="00C06CC9" w:rsidP="00C06CC9">
      <w:pPr>
        <w:pStyle w:val="DOORSIndentForBullet"/>
      </w:pPr>
      <w:r>
        <w:rPr>
          <w:vertAlign w:val="superscript"/>
        </w:rPr>
        <w:t>BNC582</w:t>
      </w:r>
      <w:r>
        <w:tab/>
        <w:t>•</w:t>
      </w:r>
      <w:r>
        <w:tab/>
        <w:t xml:space="preserve">I </w:t>
      </w:r>
      <w:proofErr w:type="gramStart"/>
      <w:r>
        <w:t>want that</w:t>
      </w:r>
      <w:proofErr w:type="gramEnd"/>
      <w:r>
        <w:t xml:space="preserve"> only one source track from the same source is automatically correlated to a given system track.</w:t>
      </w:r>
    </w:p>
    <w:p w14:paraId="3A105F8D" w14:textId="77777777" w:rsidR="00C06CC9" w:rsidRDefault="00C06CC9" w:rsidP="00C06CC9">
      <w:pPr>
        <w:pStyle w:val="DOORSIndentForBullet"/>
      </w:pPr>
      <w:r>
        <w:rPr>
          <w:vertAlign w:val="superscript"/>
        </w:rPr>
        <w:t>BNC583</w:t>
      </w:r>
      <w:r>
        <w:tab/>
        <w:t>•</w:t>
      </w:r>
      <w:r>
        <w:tab/>
        <w:t>I want that the system can correlate a bearing line into an existing system track.</w:t>
      </w:r>
    </w:p>
    <w:p w14:paraId="235DD889" w14:textId="77777777" w:rsidR="00C06CC9" w:rsidRDefault="00C06CC9" w:rsidP="00C06CC9">
      <w:pPr>
        <w:pStyle w:val="DOORSIndentForBullet"/>
      </w:pPr>
      <w:r>
        <w:rPr>
          <w:vertAlign w:val="superscript"/>
        </w:rPr>
        <w:t>BNC587</w:t>
      </w:r>
      <w:r>
        <w:tab/>
        <w:t>•</w:t>
      </w:r>
      <w:r>
        <w:tab/>
        <w:t>I want to be able to suppress an individual track source and thus deactivating all its incoming source tracks.</w:t>
      </w:r>
    </w:p>
    <w:p w14:paraId="45BE5FFA" w14:textId="77777777" w:rsidR="00C06CC9" w:rsidRDefault="00C06CC9" w:rsidP="00C06CC9">
      <w:pPr>
        <w:pStyle w:val="Heading5"/>
      </w:pPr>
      <w:r>
        <w:t>Automatically Decorrelate Track Data</w:t>
      </w:r>
    </w:p>
    <w:p w14:paraId="0B9F6489" w14:textId="77777777" w:rsidR="00C06CC9" w:rsidRDefault="00C06CC9" w:rsidP="00C06CC9">
      <w:pPr>
        <w:pStyle w:val="DOORSComment"/>
      </w:pPr>
      <w:r>
        <w:t>[BNCS135] As a Picture Compiler, I want the system to monitor track correlations and automatically decorrelate no longer matching data into separate system tracks to show the correct number of entities in the area.</w:t>
      </w:r>
    </w:p>
    <w:p w14:paraId="08C75E55" w14:textId="77777777" w:rsidR="00C06CC9" w:rsidRDefault="00C06CC9" w:rsidP="00C06CC9">
      <w:pPr>
        <w:pStyle w:val="DOORSComment"/>
      </w:pPr>
      <w:r>
        <w:t>----------------------------------------</w:t>
      </w:r>
    </w:p>
    <w:p w14:paraId="0EF287E3" w14:textId="77777777" w:rsidR="00C06CC9" w:rsidRDefault="00C06CC9" w:rsidP="00C06CC9">
      <w:pPr>
        <w:pStyle w:val="DOORSComment"/>
      </w:pPr>
      <w:r>
        <w:t>The objective of decorrelation is to separate a source track from a system track because they represent two different entities.</w:t>
      </w:r>
    </w:p>
    <w:p w14:paraId="77FA1B86" w14:textId="77777777" w:rsidR="00C06CC9" w:rsidRDefault="00C06CC9" w:rsidP="00C06CC9">
      <w:pPr>
        <w:pStyle w:val="DOORSComment"/>
      </w:pPr>
      <w:r>
        <w:rPr>
          <w:b/>
          <w:bCs/>
        </w:rPr>
        <w:t>Accept Criteria</w:t>
      </w:r>
    </w:p>
    <w:p w14:paraId="370CBE94" w14:textId="77777777" w:rsidR="00C06CC9" w:rsidRDefault="00C06CC9" w:rsidP="00C06CC9">
      <w:pPr>
        <w:pStyle w:val="DOORSIndentForBullet"/>
      </w:pPr>
      <w:r>
        <w:rPr>
          <w:vertAlign w:val="superscript"/>
        </w:rPr>
        <w:t>BNC593</w:t>
      </w:r>
      <w:r>
        <w:tab/>
        <w:t>•</w:t>
      </w:r>
      <w:r>
        <w:tab/>
        <w:t>I want that, when a source track measurement no longer matches the system track, the source track including its static data is decorrelated from the system track. A decorrelated source track shall either be correlated to another existing system track or result in generation of a new system track.</w:t>
      </w:r>
    </w:p>
    <w:p w14:paraId="1C68EADB" w14:textId="77777777" w:rsidR="00C06CC9" w:rsidRDefault="00C06CC9" w:rsidP="00C06CC9">
      <w:pPr>
        <w:pStyle w:val="DOORSIndentForBullet"/>
      </w:pPr>
      <w:r>
        <w:rPr>
          <w:vertAlign w:val="superscript"/>
        </w:rPr>
        <w:t>BNC594</w:t>
      </w:r>
      <w:r>
        <w:tab/>
        <w:t>•</w:t>
      </w:r>
      <w:r>
        <w:tab/>
        <w:t>If a track decorrelates from a system track, I want that the existing system track stays with the older source track.</w:t>
      </w:r>
    </w:p>
    <w:p w14:paraId="4455A844" w14:textId="77777777" w:rsidR="00C06CC9" w:rsidRDefault="00C06CC9" w:rsidP="00C06CC9">
      <w:pPr>
        <w:pStyle w:val="Heading5"/>
      </w:pPr>
      <w:r>
        <w:t>Fuse Track Data</w:t>
      </w:r>
    </w:p>
    <w:p w14:paraId="19192691" w14:textId="77777777" w:rsidR="00C06CC9" w:rsidRDefault="00C06CC9" w:rsidP="00C06CC9">
      <w:pPr>
        <w:pStyle w:val="DOORSComment"/>
      </w:pPr>
      <w:r>
        <w:t>[BNCS139] As a Picture Compiler, I want the system to automatically fuse track data from available sources into one system track to show the best information for the track.</w:t>
      </w:r>
    </w:p>
    <w:p w14:paraId="2157A1B5" w14:textId="77777777" w:rsidR="00C06CC9" w:rsidRDefault="00C06CC9" w:rsidP="00C06CC9">
      <w:pPr>
        <w:pStyle w:val="DOORSComment"/>
      </w:pPr>
      <w:r>
        <w:t>----------------------------------------</w:t>
      </w:r>
    </w:p>
    <w:p w14:paraId="727DE5D1" w14:textId="77777777" w:rsidR="00C06CC9" w:rsidRDefault="00C06CC9" w:rsidP="00C06CC9">
      <w:pPr>
        <w:pStyle w:val="DOORSComment"/>
      </w:pPr>
      <w:r>
        <w:t>The system uses static data from a source track as key information when creating and maintaining systems tracks.</w:t>
      </w:r>
    </w:p>
    <w:p w14:paraId="7CC13865" w14:textId="77777777" w:rsidR="00C06CC9" w:rsidRDefault="00C06CC9" w:rsidP="00C06CC9">
      <w:pPr>
        <w:pStyle w:val="DOORSComment"/>
      </w:pPr>
      <w:r>
        <w:t>Each time kinematic data is received from a source track, it is used to update the estimated kinematic data of its correlated system track with weights based on its current accuracy.</w:t>
      </w:r>
    </w:p>
    <w:p w14:paraId="5350A66F" w14:textId="77777777" w:rsidR="00C06CC9" w:rsidRDefault="00C06CC9" w:rsidP="00C06CC9">
      <w:pPr>
        <w:pStyle w:val="DOORSComment"/>
      </w:pPr>
      <w:r>
        <w:rPr>
          <w:b/>
          <w:bCs/>
        </w:rPr>
        <w:t>Accept Criteria</w:t>
      </w:r>
    </w:p>
    <w:p w14:paraId="31B79E3E" w14:textId="77777777" w:rsidR="00C06CC9" w:rsidRDefault="00C06CC9" w:rsidP="00C06CC9">
      <w:pPr>
        <w:pStyle w:val="DOORSIndentForBullet"/>
      </w:pPr>
      <w:r>
        <w:rPr>
          <w:vertAlign w:val="superscript"/>
        </w:rPr>
        <w:lastRenderedPageBreak/>
        <w:t>BNC602</w:t>
      </w:r>
      <w:r>
        <w:tab/>
        <w:t>•</w:t>
      </w:r>
      <w:r>
        <w:tab/>
        <w:t>I want to be able to see the data from the IFF plots that were associated with the system track.</w:t>
      </w:r>
    </w:p>
    <w:p w14:paraId="0A72FAD9" w14:textId="77777777" w:rsidR="00C06CC9" w:rsidRDefault="00C06CC9" w:rsidP="00C06CC9">
      <w:pPr>
        <w:pStyle w:val="DOORSIndentForBullet"/>
      </w:pPr>
      <w:r>
        <w:rPr>
          <w:vertAlign w:val="superscript"/>
        </w:rPr>
        <w:t>BNC603</w:t>
      </w:r>
      <w:r>
        <w:tab/>
        <w:t>•</w:t>
      </w:r>
      <w:r>
        <w:tab/>
        <w:t xml:space="preserve">I </w:t>
      </w:r>
      <w:proofErr w:type="gramStart"/>
      <w:r>
        <w:t>want that</w:t>
      </w:r>
      <w:proofErr w:type="gramEnd"/>
      <w:r>
        <w:t xml:space="preserve"> the system track </w:t>
      </w:r>
      <w:proofErr w:type="gramStart"/>
      <w:r>
        <w:t>is</w:t>
      </w:r>
      <w:proofErr w:type="gramEnd"/>
      <w:r>
        <w:t xml:space="preserve"> kept updated with data from the correlated source tracks.</w:t>
      </w:r>
    </w:p>
    <w:p w14:paraId="58AFFB91" w14:textId="77777777" w:rsidR="00C06CC9" w:rsidRDefault="00C06CC9" w:rsidP="00C06CC9">
      <w:pPr>
        <w:pStyle w:val="DOORSIndentForBullet"/>
      </w:pPr>
      <w:r>
        <w:rPr>
          <w:vertAlign w:val="superscript"/>
        </w:rPr>
        <w:t>BNC605</w:t>
      </w:r>
      <w:r>
        <w:tab/>
        <w:t>•</w:t>
      </w:r>
      <w:r>
        <w:tab/>
        <w:t>I want that the system presents category of system tracks (i.e. air, surface, subsurface, ground, space, reference point, emergency point) according to the capability of the physical entity.</w:t>
      </w:r>
    </w:p>
    <w:p w14:paraId="0057A0D7" w14:textId="77777777" w:rsidR="00C06CC9" w:rsidRDefault="00C06CC9" w:rsidP="00C06CC9">
      <w:pPr>
        <w:pStyle w:val="DOORSIndentForBullet"/>
      </w:pPr>
      <w:r>
        <w:rPr>
          <w:vertAlign w:val="superscript"/>
        </w:rPr>
        <w:t>BNC606</w:t>
      </w:r>
      <w:r>
        <w:tab/>
        <w:t>•</w:t>
      </w:r>
      <w:r>
        <w:tab/>
        <w:t>I want that when source tracks contributing to a system track have different categories, the highest severity shall be chosen (i.e. Space, Air, Subsurface, Ground, Surface, Reference Point, Emergency Point, Unknown).</w:t>
      </w:r>
    </w:p>
    <w:p w14:paraId="0511267F" w14:textId="77777777" w:rsidR="00C06CC9" w:rsidRDefault="00C06CC9" w:rsidP="00C06CC9">
      <w:pPr>
        <w:pStyle w:val="DOORSIndentForBullet"/>
      </w:pPr>
      <w:r>
        <w:rPr>
          <w:vertAlign w:val="superscript"/>
        </w:rPr>
        <w:t>BNC607</w:t>
      </w:r>
      <w:r>
        <w:tab/>
        <w:t>•</w:t>
      </w:r>
      <w:r>
        <w:tab/>
        <w:t xml:space="preserve">I want </w:t>
      </w:r>
      <w:proofErr w:type="gramStart"/>
      <w:r>
        <w:t>that the</w:t>
      </w:r>
      <w:proofErr w:type="gramEnd"/>
      <w:r>
        <w:t xml:space="preserve"> system </w:t>
      </w:r>
      <w:proofErr w:type="gramStart"/>
      <w:r>
        <w:t>presents</w:t>
      </w:r>
      <w:proofErr w:type="gramEnd"/>
      <w:r>
        <w:t xml:space="preserve"> identity of system tracks (i.e. Friendly, Hostile, Suspect, Assumed Friendly, Neutral, Unknown, Pending) according to the behavior of the physical entity. The default identity for new tracks shall be Pending.</w:t>
      </w:r>
    </w:p>
    <w:p w14:paraId="5F819203" w14:textId="77777777" w:rsidR="00C06CC9" w:rsidRDefault="00C06CC9" w:rsidP="00C06CC9">
      <w:pPr>
        <w:pStyle w:val="DOORSIndentForBullet"/>
      </w:pPr>
      <w:r>
        <w:rPr>
          <w:vertAlign w:val="superscript"/>
        </w:rPr>
        <w:t>BNC611</w:t>
      </w:r>
      <w:r>
        <w:tab/>
        <w:t>•</w:t>
      </w:r>
      <w:r>
        <w:tab/>
        <w:t xml:space="preserve">I </w:t>
      </w:r>
      <w:proofErr w:type="gramStart"/>
      <w:r>
        <w:t>want that</w:t>
      </w:r>
      <w:proofErr w:type="gramEnd"/>
      <w:r>
        <w:t xml:space="preserve"> the system </w:t>
      </w:r>
      <w:proofErr w:type="gramStart"/>
      <w:r>
        <w:t>supports</w:t>
      </w:r>
      <w:proofErr w:type="gramEnd"/>
      <w:r>
        <w:t xml:space="preserve"> track types compliant with Link 16.</w:t>
      </w:r>
    </w:p>
    <w:p w14:paraId="3C2499BB" w14:textId="77777777" w:rsidR="00C06CC9" w:rsidRDefault="00C06CC9" w:rsidP="00C06CC9">
      <w:pPr>
        <w:pStyle w:val="DOORSIndentForBullet"/>
      </w:pPr>
      <w:r>
        <w:rPr>
          <w:vertAlign w:val="superscript"/>
        </w:rPr>
        <w:t>BNC616</w:t>
      </w:r>
      <w:r>
        <w:tab/>
        <w:t>•</w:t>
      </w:r>
      <w:r>
        <w:tab/>
        <w:t xml:space="preserve">I </w:t>
      </w:r>
      <w:proofErr w:type="gramStart"/>
      <w:r>
        <w:t>want that</w:t>
      </w:r>
      <w:proofErr w:type="gramEnd"/>
      <w:r>
        <w:t xml:space="preserve"> a system track changes state to Lost when all the source tracks are terminated or </w:t>
      </w:r>
      <w:proofErr w:type="gramStart"/>
      <w:r>
        <w:t>Lost</w:t>
      </w:r>
      <w:proofErr w:type="gramEnd"/>
      <w:r>
        <w:t>.</w:t>
      </w:r>
    </w:p>
    <w:p w14:paraId="486F5296" w14:textId="77777777" w:rsidR="00C06CC9" w:rsidRDefault="00C06CC9" w:rsidP="00C06CC9">
      <w:pPr>
        <w:pStyle w:val="Heading5"/>
      </w:pPr>
      <w:r>
        <w:t>Handle Track Numbering</w:t>
      </w:r>
    </w:p>
    <w:p w14:paraId="6BF6D5F3" w14:textId="77777777" w:rsidR="00C06CC9" w:rsidRDefault="00C06CC9" w:rsidP="00C06CC9">
      <w:pPr>
        <w:pStyle w:val="DOORSComment"/>
      </w:pPr>
      <w:r>
        <w:t xml:space="preserve">[BNCS143] As a Picture Compiler, I want the system to handle track numbering and relations to external track numbers from e.g. Link, </w:t>
      </w:r>
      <w:proofErr w:type="gramStart"/>
      <w:r>
        <w:t>in order to</w:t>
      </w:r>
      <w:proofErr w:type="gramEnd"/>
      <w:r>
        <w:t xml:space="preserve"> have a unique reference for each track.</w:t>
      </w:r>
    </w:p>
    <w:p w14:paraId="53FB4898" w14:textId="77777777" w:rsidR="00C06CC9" w:rsidRDefault="00C06CC9" w:rsidP="00C06CC9">
      <w:pPr>
        <w:pStyle w:val="DOORSComment"/>
      </w:pPr>
      <w:r>
        <w:t>----------------------------------------</w:t>
      </w:r>
    </w:p>
    <w:p w14:paraId="59ECA5C9" w14:textId="77777777" w:rsidR="00C06CC9" w:rsidRDefault="00C06CC9" w:rsidP="00C06CC9">
      <w:pPr>
        <w:pStyle w:val="DOORSComment"/>
      </w:pPr>
      <w:r>
        <w:t>Track data sent over data link is common information for several units. Maintenance of consistency between these units requires attention to be paid to track numbering. If a system track is known to several units, the units must refer to this entity by the same Link</w:t>
      </w:r>
      <w:r>
        <w:rPr>
          <w:b/>
          <w:bCs/>
        </w:rPr>
        <w:t xml:space="preserve"> </w:t>
      </w:r>
      <w:r>
        <w:t>track number.</w:t>
      </w:r>
    </w:p>
    <w:p w14:paraId="3DDF14F2" w14:textId="77777777" w:rsidR="00C06CC9" w:rsidRDefault="00C06CC9" w:rsidP="00C06CC9">
      <w:pPr>
        <w:pStyle w:val="DOORSComment"/>
      </w:pPr>
      <w:r>
        <w:rPr>
          <w:b/>
          <w:bCs/>
        </w:rPr>
        <w:t>Accept Criteria</w:t>
      </w:r>
    </w:p>
    <w:p w14:paraId="734F0C30" w14:textId="77777777" w:rsidR="00C06CC9" w:rsidRDefault="00C06CC9" w:rsidP="00C06CC9">
      <w:pPr>
        <w:pStyle w:val="DOORSIndentForBullet"/>
      </w:pPr>
      <w:r>
        <w:rPr>
          <w:vertAlign w:val="superscript"/>
        </w:rPr>
        <w:t>BNC622</w:t>
      </w:r>
      <w:r>
        <w:tab/>
        <w:t>•</w:t>
      </w:r>
      <w:r>
        <w:tab/>
        <w:t>The track numbers shall always be viewable, so that tracks can be cross read with other systems on the vessel.</w:t>
      </w:r>
    </w:p>
    <w:p w14:paraId="4A8ECFEE" w14:textId="77777777" w:rsidR="00C06CC9" w:rsidRDefault="00C06CC9" w:rsidP="00C06CC9">
      <w:pPr>
        <w:pStyle w:val="DOORSIndentForBullet"/>
      </w:pPr>
      <w:r>
        <w:rPr>
          <w:vertAlign w:val="superscript"/>
        </w:rPr>
        <w:t>BNC623</w:t>
      </w:r>
      <w:r>
        <w:tab/>
        <w:t>•</w:t>
      </w:r>
      <w:r>
        <w:tab/>
        <w:t xml:space="preserve">I want </w:t>
      </w:r>
      <w:proofErr w:type="gramStart"/>
      <w:r>
        <w:t>that the</w:t>
      </w:r>
      <w:proofErr w:type="gramEnd"/>
      <w:r>
        <w:t xml:space="preserve"> system </w:t>
      </w:r>
      <w:proofErr w:type="gramStart"/>
      <w:r>
        <w:t>allocates</w:t>
      </w:r>
      <w:proofErr w:type="gramEnd"/>
      <w:r>
        <w:t xml:space="preserve"> a unique track number for each system track.</w:t>
      </w:r>
    </w:p>
    <w:p w14:paraId="25668489" w14:textId="77777777" w:rsidR="00C06CC9" w:rsidRDefault="00C06CC9" w:rsidP="00C06CC9">
      <w:pPr>
        <w:pStyle w:val="Heading4"/>
      </w:pPr>
      <w:r>
        <w:t>Manage Track Data</w:t>
      </w:r>
    </w:p>
    <w:p w14:paraId="7B114776" w14:textId="77777777" w:rsidR="00C06CC9" w:rsidRDefault="00C06CC9" w:rsidP="00C06CC9">
      <w:pPr>
        <w:pStyle w:val="DOORSComment"/>
      </w:pPr>
      <w:r>
        <w:t>[BNCS617] As a Picture Compiler, I want to manually enter tracks and augment track data to include visual sightings.</w:t>
      </w:r>
    </w:p>
    <w:p w14:paraId="59FFD0AC" w14:textId="77777777" w:rsidR="00C06CC9" w:rsidRDefault="00C06CC9" w:rsidP="00C06CC9">
      <w:pPr>
        <w:pStyle w:val="DOORSComment"/>
      </w:pPr>
      <w:r>
        <w:t>----------------------------------------</w:t>
      </w:r>
    </w:p>
    <w:p w14:paraId="38E09FF2" w14:textId="77777777" w:rsidR="00C06CC9" w:rsidRDefault="00C06CC9" w:rsidP="00C06CC9">
      <w:pPr>
        <w:pStyle w:val="DOORSComment"/>
      </w:pPr>
      <w:r>
        <w:t>The operator can supply further information to the track picture from the sensors. This can be additional information for detected entities and even information regarding entities not detected by the sensors.</w:t>
      </w:r>
    </w:p>
    <w:p w14:paraId="108AA5DF" w14:textId="77777777" w:rsidR="00C06CC9" w:rsidRDefault="00C06CC9" w:rsidP="00C06CC9">
      <w:pPr>
        <w:pStyle w:val="Heading5"/>
      </w:pPr>
      <w:r>
        <w:t>Manually Create Tracks</w:t>
      </w:r>
    </w:p>
    <w:p w14:paraId="5105BF68" w14:textId="77777777" w:rsidR="00C06CC9" w:rsidRDefault="00C06CC9" w:rsidP="00C06CC9">
      <w:pPr>
        <w:pStyle w:val="DOORSComment"/>
      </w:pPr>
      <w:r>
        <w:t>[BNCS184] As a Picture Compiler, I want to manually create a track, so I can complete the situation picture where my sensors cannot provide sufficient information.</w:t>
      </w:r>
    </w:p>
    <w:p w14:paraId="642DF7C2" w14:textId="77777777" w:rsidR="00C06CC9" w:rsidRDefault="00C06CC9" w:rsidP="00C06CC9">
      <w:pPr>
        <w:pStyle w:val="DOORSComment"/>
      </w:pPr>
      <w:r>
        <w:t>----------------------------------------</w:t>
      </w:r>
    </w:p>
    <w:p w14:paraId="5651D534" w14:textId="77777777" w:rsidR="00C06CC9" w:rsidRDefault="00C06CC9" w:rsidP="00C06CC9">
      <w:pPr>
        <w:pStyle w:val="DOORSComment"/>
      </w:pPr>
      <w:r>
        <w:t>The operator can initiate manually guided tracks. These tracks are solely under operator control and not changed by any track sensor.</w:t>
      </w:r>
    </w:p>
    <w:p w14:paraId="1FDD29A9" w14:textId="77777777" w:rsidR="00C06CC9" w:rsidRDefault="00C06CC9" w:rsidP="00C06CC9">
      <w:pPr>
        <w:pStyle w:val="DOORSComment"/>
      </w:pPr>
      <w:r>
        <w:rPr>
          <w:b/>
          <w:bCs/>
        </w:rPr>
        <w:lastRenderedPageBreak/>
        <w:t>Configuration Variance</w:t>
      </w:r>
    </w:p>
    <w:p w14:paraId="5F5B040F" w14:textId="77777777" w:rsidR="00C06CC9" w:rsidRDefault="00C06CC9" w:rsidP="00C06CC9">
      <w:pPr>
        <w:pStyle w:val="DOORSIndentForBullet"/>
      </w:pPr>
      <w:r>
        <w:rPr>
          <w:vertAlign w:val="superscript"/>
        </w:rPr>
        <w:t>BNC638</w:t>
      </w:r>
      <w:r>
        <w:tab/>
        <w:t>•</w:t>
      </w:r>
      <w:r>
        <w:tab/>
        <w:t>The availability of Manual Guidance notifications shall be configurable.</w:t>
      </w:r>
    </w:p>
    <w:p w14:paraId="7712D324" w14:textId="77777777" w:rsidR="00C06CC9" w:rsidRDefault="00C06CC9" w:rsidP="00C06CC9">
      <w:pPr>
        <w:pStyle w:val="DOORSComment"/>
      </w:pPr>
      <w:r>
        <w:rPr>
          <w:b/>
          <w:bCs/>
        </w:rPr>
        <w:t>Accept Criteria</w:t>
      </w:r>
    </w:p>
    <w:p w14:paraId="3019B8FA" w14:textId="77777777" w:rsidR="00C06CC9" w:rsidRDefault="00C06CC9" w:rsidP="00C06CC9">
      <w:pPr>
        <w:pStyle w:val="DOORSIndentForBullet"/>
      </w:pPr>
      <w:r>
        <w:rPr>
          <w:vertAlign w:val="superscript"/>
        </w:rPr>
        <w:t>BNC2569</w:t>
      </w:r>
      <w:r>
        <w:tab/>
        <w:t>•</w:t>
      </w:r>
      <w:r>
        <w:tab/>
        <w:t xml:space="preserve">I want to be able to create a manual track of a given category. The track shall automatically be </w:t>
      </w:r>
      <w:proofErr w:type="spellStart"/>
      <w:r>
        <w:t>deadreckoned</w:t>
      </w:r>
      <w:proofErr w:type="spellEnd"/>
      <w:r>
        <w:t xml:space="preserve"> based on its course and speed.</w:t>
      </w:r>
    </w:p>
    <w:p w14:paraId="6C3EF54A" w14:textId="77777777" w:rsidR="00C06CC9" w:rsidRDefault="00C06CC9" w:rsidP="00C06CC9">
      <w:pPr>
        <w:pStyle w:val="DOORSIndentForBullet"/>
      </w:pPr>
      <w:r>
        <w:rPr>
          <w:vertAlign w:val="superscript"/>
        </w:rPr>
        <w:t>BNC641</w:t>
      </w:r>
      <w:r>
        <w:tab/>
        <w:t>•</w:t>
      </w:r>
      <w:r>
        <w:tab/>
        <w:t>I want to be able to enter and update position, course/speed and time for a manually guided track.</w:t>
      </w:r>
    </w:p>
    <w:p w14:paraId="42217C2B" w14:textId="77777777" w:rsidR="00C06CC9" w:rsidRDefault="00C06CC9" w:rsidP="00C06CC9">
      <w:pPr>
        <w:pStyle w:val="Heading5"/>
      </w:pPr>
      <w:r>
        <w:t>Manually Update Track Data</w:t>
      </w:r>
    </w:p>
    <w:p w14:paraId="71AA1D79" w14:textId="77777777" w:rsidR="00C06CC9" w:rsidRDefault="00C06CC9" w:rsidP="00C06CC9">
      <w:pPr>
        <w:pStyle w:val="DOORSComment"/>
      </w:pPr>
      <w:r>
        <w:t>[BNCS141] As a Picture Compiler, I want to update track data manually to enhance the information available for the track.</w:t>
      </w:r>
    </w:p>
    <w:p w14:paraId="709A5CFE" w14:textId="77777777" w:rsidR="00C06CC9" w:rsidRDefault="00C06CC9" w:rsidP="00C06CC9">
      <w:pPr>
        <w:pStyle w:val="DOORSComment"/>
      </w:pPr>
      <w:r>
        <w:t>----------------------------------------</w:t>
      </w:r>
    </w:p>
    <w:p w14:paraId="0DA0E6FD" w14:textId="77777777" w:rsidR="00C06CC9" w:rsidRDefault="00C06CC9" w:rsidP="00C06CC9">
      <w:pPr>
        <w:pStyle w:val="DOORSComment"/>
      </w:pPr>
      <w:r>
        <w:t>The operator can override inaccurate sensor information and supply additional information.</w:t>
      </w:r>
    </w:p>
    <w:p w14:paraId="02B8DEFA" w14:textId="77777777" w:rsidR="00C06CC9" w:rsidRDefault="00C06CC9" w:rsidP="00C06CC9">
      <w:pPr>
        <w:pStyle w:val="DOORSComment"/>
      </w:pPr>
      <w:r>
        <w:rPr>
          <w:b/>
          <w:bCs/>
        </w:rPr>
        <w:t>Accept Criteria</w:t>
      </w:r>
    </w:p>
    <w:p w14:paraId="6E042BEA" w14:textId="77777777" w:rsidR="00C06CC9" w:rsidRDefault="00C06CC9" w:rsidP="00C06CC9">
      <w:pPr>
        <w:pStyle w:val="DOORSIndentForBullet"/>
      </w:pPr>
      <w:r>
        <w:rPr>
          <w:vertAlign w:val="superscript"/>
        </w:rPr>
        <w:t>BNC649</w:t>
      </w:r>
      <w:r>
        <w:tab/>
        <w:t>•</w:t>
      </w:r>
      <w:r>
        <w:tab/>
        <w:t>I want to be able to manually change the category and track type.</w:t>
      </w:r>
    </w:p>
    <w:p w14:paraId="782A84EC" w14:textId="77777777" w:rsidR="00C06CC9" w:rsidRDefault="00C06CC9" w:rsidP="00C06CC9">
      <w:pPr>
        <w:pStyle w:val="DOORSIndentForBullet"/>
      </w:pPr>
      <w:r>
        <w:rPr>
          <w:vertAlign w:val="superscript"/>
        </w:rPr>
        <w:t>BNC650</w:t>
      </w:r>
      <w:r>
        <w:tab/>
        <w:t>•</w:t>
      </w:r>
      <w:r>
        <w:tab/>
        <w:t>I want to be able to manually change the track identity.</w:t>
      </w:r>
    </w:p>
    <w:p w14:paraId="21453D86" w14:textId="77777777" w:rsidR="00C06CC9" w:rsidRDefault="00C06CC9" w:rsidP="00C06CC9">
      <w:pPr>
        <w:pStyle w:val="Heading5"/>
      </w:pPr>
      <w:r>
        <w:t>Manually Correlate and Decorrelate Track Data</w:t>
      </w:r>
    </w:p>
    <w:p w14:paraId="02908996" w14:textId="77777777" w:rsidR="00C06CC9" w:rsidRDefault="00C06CC9" w:rsidP="00C06CC9">
      <w:pPr>
        <w:pStyle w:val="DOORSComment"/>
      </w:pPr>
      <w:r>
        <w:t>[BNCS137] As a Picture Compiler, I want to manually support the correlation and decorrelation process to include visual sightings.</w:t>
      </w:r>
    </w:p>
    <w:p w14:paraId="2AE53974" w14:textId="77777777" w:rsidR="00C06CC9" w:rsidRDefault="00C06CC9" w:rsidP="00C06CC9">
      <w:pPr>
        <w:pStyle w:val="DOORSComment"/>
      </w:pPr>
      <w:r>
        <w:t>----------------------------------------</w:t>
      </w:r>
    </w:p>
    <w:p w14:paraId="61116813" w14:textId="77777777" w:rsidR="00C06CC9" w:rsidRDefault="00C06CC9" w:rsidP="00C06CC9">
      <w:pPr>
        <w:pStyle w:val="DOORSComment"/>
      </w:pPr>
      <w:r>
        <w:t>The operator can perform manual operations intervening with the auto-correlation mechanism.</w:t>
      </w:r>
    </w:p>
    <w:p w14:paraId="2528FB41" w14:textId="77777777" w:rsidR="00C06CC9" w:rsidRDefault="00C06CC9" w:rsidP="00C06CC9">
      <w:pPr>
        <w:pStyle w:val="DOORSComment"/>
      </w:pPr>
      <w:r>
        <w:rPr>
          <w:b/>
          <w:bCs/>
        </w:rPr>
        <w:t>Accept Criteria</w:t>
      </w:r>
    </w:p>
    <w:p w14:paraId="46E28ED7" w14:textId="77777777" w:rsidR="00C06CC9" w:rsidRDefault="00C06CC9" w:rsidP="00C06CC9">
      <w:pPr>
        <w:pStyle w:val="DOORSIndentForBullet"/>
      </w:pPr>
      <w:r>
        <w:rPr>
          <w:vertAlign w:val="superscript"/>
        </w:rPr>
        <w:t>BNC658</w:t>
      </w:r>
      <w:r>
        <w:tab/>
        <w:t>•</w:t>
      </w:r>
      <w:r>
        <w:tab/>
        <w:t>I want to be able to manually correlate tracks.</w:t>
      </w:r>
    </w:p>
    <w:p w14:paraId="70826907" w14:textId="77777777" w:rsidR="00C06CC9" w:rsidRDefault="00C06CC9" w:rsidP="00C06CC9">
      <w:pPr>
        <w:pStyle w:val="DOORSIndentForBullet"/>
      </w:pPr>
      <w:r>
        <w:rPr>
          <w:vertAlign w:val="superscript"/>
        </w:rPr>
        <w:t>BNC662</w:t>
      </w:r>
      <w:r>
        <w:tab/>
        <w:t>•</w:t>
      </w:r>
      <w:r>
        <w:tab/>
        <w:t>I want to be able to decorrelate track data.</w:t>
      </w:r>
    </w:p>
    <w:p w14:paraId="36F51BD2" w14:textId="77777777" w:rsidR="00C06CC9" w:rsidRDefault="00C06CC9" w:rsidP="00C06CC9">
      <w:pPr>
        <w:pStyle w:val="Heading5"/>
      </w:pPr>
      <w:r>
        <w:t>Terminate Tracks</w:t>
      </w:r>
    </w:p>
    <w:p w14:paraId="4C5AFEAC" w14:textId="77777777" w:rsidR="00C06CC9" w:rsidRDefault="00C06CC9" w:rsidP="00C06CC9">
      <w:pPr>
        <w:pStyle w:val="DOORSComment"/>
      </w:pPr>
      <w:r>
        <w:t>[BNCS186] As a Picture Compiler, I want to terminate tracks that have been created erroneously or are irrelevant to my ship.</w:t>
      </w:r>
    </w:p>
    <w:p w14:paraId="5CE5C5C3" w14:textId="77777777" w:rsidR="00C06CC9" w:rsidRDefault="00C06CC9" w:rsidP="00C06CC9">
      <w:pPr>
        <w:pStyle w:val="DOORSComment"/>
      </w:pPr>
      <w:r>
        <w:t>----------------------------------------</w:t>
      </w:r>
    </w:p>
    <w:p w14:paraId="542ACAB7" w14:textId="77777777" w:rsidR="00C06CC9" w:rsidRDefault="00C06CC9" w:rsidP="00C06CC9">
      <w:pPr>
        <w:pStyle w:val="DOORSComment"/>
      </w:pPr>
      <w:r>
        <w:t>The operator may terminate system tracks. Termination can be done manually or automatically.</w:t>
      </w:r>
    </w:p>
    <w:p w14:paraId="031BF571" w14:textId="77777777" w:rsidR="00C06CC9" w:rsidRDefault="00C06CC9" w:rsidP="00C06CC9">
      <w:pPr>
        <w:pStyle w:val="DOORSComment"/>
      </w:pPr>
      <w:r>
        <w:t>Auto termination can be configured within a confined area where different timeout periods are used for different combinations of track Category and Identity.</w:t>
      </w:r>
    </w:p>
    <w:p w14:paraId="0880119E" w14:textId="77777777" w:rsidR="00C06CC9" w:rsidRDefault="00C06CC9" w:rsidP="00C06CC9">
      <w:pPr>
        <w:pStyle w:val="DOORSComment"/>
      </w:pPr>
      <w:r>
        <w:t>When terminated by the operator, tracks reported from the ADT are put into reject lists. Redetection and updates would otherwise cause new tracks to be started in place of those just terminated.</w:t>
      </w:r>
    </w:p>
    <w:p w14:paraId="25C8F522" w14:textId="77777777" w:rsidR="00C06CC9" w:rsidRDefault="00C06CC9" w:rsidP="00C06CC9">
      <w:pPr>
        <w:pStyle w:val="DOORSComment"/>
      </w:pPr>
      <w:r>
        <w:rPr>
          <w:b/>
          <w:bCs/>
        </w:rPr>
        <w:t>Configuration Variance</w:t>
      </w:r>
    </w:p>
    <w:p w14:paraId="2457C95E" w14:textId="77777777" w:rsidR="00C06CC9" w:rsidRDefault="00C06CC9" w:rsidP="00C06CC9">
      <w:pPr>
        <w:pStyle w:val="DOORSIndentForBullet"/>
      </w:pPr>
      <w:r>
        <w:rPr>
          <w:vertAlign w:val="superscript"/>
        </w:rPr>
        <w:t>BNC671</w:t>
      </w:r>
      <w:r>
        <w:tab/>
        <w:t>•</w:t>
      </w:r>
      <w:r>
        <w:tab/>
        <w:t>The availability of automatic track termination shall be configurable.</w:t>
      </w:r>
    </w:p>
    <w:p w14:paraId="0D75E882" w14:textId="77777777" w:rsidR="00C06CC9" w:rsidRDefault="00C06CC9" w:rsidP="00C06CC9">
      <w:pPr>
        <w:pStyle w:val="DOORSComment"/>
      </w:pPr>
      <w:r>
        <w:rPr>
          <w:b/>
          <w:bCs/>
        </w:rPr>
        <w:lastRenderedPageBreak/>
        <w:t>Accept Criteria</w:t>
      </w:r>
    </w:p>
    <w:p w14:paraId="2043E6D2" w14:textId="77777777" w:rsidR="00C06CC9" w:rsidRDefault="00C06CC9" w:rsidP="00C06CC9">
      <w:pPr>
        <w:pStyle w:val="DOORSIndentForBullet"/>
      </w:pPr>
      <w:r>
        <w:rPr>
          <w:vertAlign w:val="superscript"/>
        </w:rPr>
        <w:t>BNC673</w:t>
      </w:r>
      <w:r>
        <w:tab/>
        <w:t>•</w:t>
      </w:r>
      <w:r>
        <w:tab/>
        <w:t>I want to be able to terminate selected tracks.</w:t>
      </w:r>
    </w:p>
    <w:p w14:paraId="4B541ECB" w14:textId="77777777" w:rsidR="00C06CC9" w:rsidRDefault="00C06CC9" w:rsidP="00C06CC9">
      <w:pPr>
        <w:pStyle w:val="Heading5"/>
      </w:pPr>
      <w:r>
        <w:t>Protect Tracks from Termination</w:t>
      </w:r>
    </w:p>
    <w:p w14:paraId="3E0A49DB" w14:textId="77777777" w:rsidR="00C06CC9" w:rsidRDefault="00C06CC9" w:rsidP="00C06CC9">
      <w:pPr>
        <w:pStyle w:val="DOORSComment"/>
      </w:pPr>
      <w:r>
        <w:t>[BNCS188] As a Picture Compiler, I want to protect important tracks from termination, so I don't lose vital information if my sensors fail.</w:t>
      </w:r>
    </w:p>
    <w:p w14:paraId="5EEB6B5D" w14:textId="77777777" w:rsidR="00C06CC9" w:rsidRDefault="00C06CC9" w:rsidP="00C06CC9">
      <w:pPr>
        <w:pStyle w:val="DOORSComment"/>
      </w:pPr>
      <w:r>
        <w:t>----------------------------------------</w:t>
      </w:r>
    </w:p>
    <w:p w14:paraId="1098B276" w14:textId="77777777" w:rsidR="00C06CC9" w:rsidRDefault="00C06CC9" w:rsidP="00C06CC9">
      <w:pPr>
        <w:pStyle w:val="DOORSComment"/>
      </w:pPr>
      <w:r>
        <w:t xml:space="preserve">Important system tracks can be protected against termination. Tracks designated to </w:t>
      </w:r>
      <w:proofErr w:type="gramStart"/>
      <w:r>
        <w:t>a weapon</w:t>
      </w:r>
      <w:proofErr w:type="gramEnd"/>
      <w:r>
        <w:t xml:space="preserve"> are protected automatically.</w:t>
      </w:r>
    </w:p>
    <w:p w14:paraId="4B661419" w14:textId="77777777" w:rsidR="00C06CC9" w:rsidRDefault="00C06CC9" w:rsidP="00C06CC9">
      <w:pPr>
        <w:pStyle w:val="DOORSComment"/>
      </w:pPr>
      <w:r>
        <w:rPr>
          <w:b/>
          <w:bCs/>
        </w:rPr>
        <w:t>Accept Criteria</w:t>
      </w:r>
    </w:p>
    <w:p w14:paraId="56627E05" w14:textId="77777777" w:rsidR="00C06CC9" w:rsidRDefault="00C06CC9" w:rsidP="00C06CC9">
      <w:pPr>
        <w:pStyle w:val="DOORSIndentForBullet"/>
      </w:pPr>
      <w:r>
        <w:rPr>
          <w:vertAlign w:val="superscript"/>
        </w:rPr>
        <w:t>BNC686</w:t>
      </w:r>
      <w:r>
        <w:tab/>
        <w:t>•</w:t>
      </w:r>
      <w:r>
        <w:tab/>
        <w:t>I want to be able to enable and disable protection for individual system tracks against auto-termination.</w:t>
      </w:r>
    </w:p>
    <w:p w14:paraId="0E73058E" w14:textId="77777777" w:rsidR="00C06CC9" w:rsidRDefault="00C06CC9" w:rsidP="00C06CC9">
      <w:pPr>
        <w:pStyle w:val="DOORSIndentForBullet"/>
      </w:pPr>
      <w:r>
        <w:rPr>
          <w:vertAlign w:val="superscript"/>
        </w:rPr>
        <w:t>BNC687</w:t>
      </w:r>
      <w:r>
        <w:tab/>
        <w:t>•</w:t>
      </w:r>
      <w:r>
        <w:tab/>
        <w:t xml:space="preserve">I want </w:t>
      </w:r>
      <w:proofErr w:type="gramStart"/>
      <w:r>
        <w:t>that system</w:t>
      </w:r>
      <w:proofErr w:type="gramEnd"/>
      <w:r>
        <w:t xml:space="preserve"> tracks designated to weapons are automatically protected against termination during engagement.</w:t>
      </w:r>
    </w:p>
    <w:p w14:paraId="58FD0090" w14:textId="77777777" w:rsidR="00C06CC9" w:rsidRDefault="00C06CC9" w:rsidP="00C06CC9">
      <w:pPr>
        <w:pStyle w:val="DOORSIndentForBullet"/>
      </w:pPr>
      <w:r>
        <w:rPr>
          <w:vertAlign w:val="superscript"/>
        </w:rPr>
        <w:t>BNC688</w:t>
      </w:r>
      <w:r>
        <w:tab/>
        <w:t>•</w:t>
      </w:r>
      <w:r>
        <w:tab/>
        <w:t xml:space="preserve">I </w:t>
      </w:r>
      <w:proofErr w:type="gramStart"/>
      <w:r>
        <w:t>want that</w:t>
      </w:r>
      <w:proofErr w:type="gramEnd"/>
      <w:r>
        <w:t xml:space="preserve"> it </w:t>
      </w:r>
      <w:proofErr w:type="gramStart"/>
      <w:r>
        <w:t>is</w:t>
      </w:r>
      <w:proofErr w:type="gramEnd"/>
      <w:r>
        <w:t xml:space="preserve"> not possible to terminate protected tracks.</w:t>
      </w:r>
    </w:p>
    <w:p w14:paraId="2CE6DF35" w14:textId="77777777" w:rsidR="00C06CC9" w:rsidRDefault="00C06CC9" w:rsidP="00C06CC9">
      <w:pPr>
        <w:pStyle w:val="Heading4"/>
      </w:pPr>
      <w:r>
        <w:t>Handle Tracks from Sensors</w:t>
      </w:r>
    </w:p>
    <w:p w14:paraId="15A92108" w14:textId="77777777" w:rsidR="00C06CC9" w:rsidRDefault="00C06CC9" w:rsidP="00C06CC9">
      <w:pPr>
        <w:pStyle w:val="DOORSComment"/>
      </w:pPr>
      <w:r>
        <w:t xml:space="preserve">[BNCS127] As a Picture Compiler, I want to get and work with the data, e.g. tracks and bearing lines, that the sensor suite on my platform provides, so that I can get </w:t>
      </w:r>
      <w:proofErr w:type="gramStart"/>
      <w:r>
        <w:t>an as</w:t>
      </w:r>
      <w:proofErr w:type="gramEnd"/>
      <w:r>
        <w:t xml:space="preserve"> complete and aggregated view of the surroundings as possible.</w:t>
      </w:r>
    </w:p>
    <w:p w14:paraId="514F67D5" w14:textId="77777777" w:rsidR="00C06CC9" w:rsidRDefault="00C06CC9" w:rsidP="00C06CC9">
      <w:pPr>
        <w:pStyle w:val="DOORSComment"/>
      </w:pPr>
      <w:r>
        <w:t>----------------------------------------</w:t>
      </w:r>
    </w:p>
    <w:p w14:paraId="6F0D0FD2" w14:textId="77777777" w:rsidR="00C06CC9" w:rsidRDefault="00C06CC9" w:rsidP="00C06CC9">
      <w:pPr>
        <w:pStyle w:val="DOORSComment"/>
      </w:pPr>
      <w:r>
        <w:t xml:space="preserve">Tracks received from the available sensors are automatically processed and </w:t>
      </w:r>
      <w:proofErr w:type="gramStart"/>
      <w:r>
        <w:t>entered into</w:t>
      </w:r>
      <w:proofErr w:type="gramEnd"/>
      <w:r>
        <w:t xml:space="preserve"> the situation picture. Various parameters are available from different types of sensors.</w:t>
      </w:r>
    </w:p>
    <w:p w14:paraId="4F20749D" w14:textId="77777777" w:rsidR="00C06CC9" w:rsidRDefault="00C06CC9" w:rsidP="00C06CC9">
      <w:pPr>
        <w:pStyle w:val="Heading5"/>
      </w:pPr>
      <w:r>
        <w:t>Automatic Tracking from Surveillance Radar</w:t>
      </w:r>
    </w:p>
    <w:p w14:paraId="722E58C1" w14:textId="77777777" w:rsidR="00C06CC9" w:rsidRDefault="00C06CC9" w:rsidP="00C06CC9">
      <w:pPr>
        <w:pStyle w:val="DOORSComment"/>
      </w:pPr>
      <w:r>
        <w:t>[BNCS162] As a Picture Compiler, I want the system to receive tracks from a Surveillance Radar, so that I can detect all entities within my radars detection range.</w:t>
      </w:r>
    </w:p>
    <w:p w14:paraId="4615156E" w14:textId="77777777" w:rsidR="00C06CC9" w:rsidRDefault="00C06CC9" w:rsidP="00C06CC9">
      <w:pPr>
        <w:pStyle w:val="DOORSComment"/>
      </w:pPr>
      <w:r>
        <w:t>----------------------------------------</w:t>
      </w:r>
    </w:p>
    <w:p w14:paraId="612C6BB6" w14:textId="77777777" w:rsidR="00C06CC9" w:rsidRDefault="00C06CC9" w:rsidP="00C06CC9">
      <w:pPr>
        <w:pStyle w:val="DOORSComment"/>
      </w:pPr>
      <w:r>
        <w:t>For automatic tracking, track updates are received from the ADT. This normally occurs once every antenna revolution. In case of the ADT losing tracking on a track, the operator can re-establish automatic tracking by adjustment of the track position. The operator can also terminate automatic tracking of unimportant tracks.</w:t>
      </w:r>
    </w:p>
    <w:p w14:paraId="5AD50511" w14:textId="77777777" w:rsidR="00C06CC9" w:rsidRDefault="00C06CC9" w:rsidP="00C06CC9">
      <w:pPr>
        <w:pStyle w:val="DOORSComment"/>
      </w:pPr>
      <w:r>
        <w:rPr>
          <w:b/>
          <w:bCs/>
        </w:rPr>
        <w:t>Accept Criteria</w:t>
      </w:r>
    </w:p>
    <w:p w14:paraId="0D6D2643" w14:textId="77777777" w:rsidR="00C06CC9" w:rsidRDefault="00C06CC9" w:rsidP="00C06CC9">
      <w:pPr>
        <w:pStyle w:val="DOORSIndentForBullet"/>
      </w:pPr>
      <w:r>
        <w:rPr>
          <w:vertAlign w:val="superscript"/>
        </w:rPr>
        <w:t>BNC700</w:t>
      </w:r>
      <w:r>
        <w:tab/>
        <w:t>•</w:t>
      </w:r>
      <w:r>
        <w:tab/>
        <w:t>I want to be able to monitor the following information from the SCANTER radar: Tracking quality, SCANTER lacks, track id, type and update time.</w:t>
      </w:r>
    </w:p>
    <w:p w14:paraId="5C88CF8F" w14:textId="77777777" w:rsidR="00C06CC9" w:rsidRDefault="00C06CC9" w:rsidP="00C06CC9">
      <w:pPr>
        <w:pStyle w:val="Heading5"/>
      </w:pPr>
      <w:proofErr w:type="gramStart"/>
      <w:r>
        <w:t>Get</w:t>
      </w:r>
      <w:proofErr w:type="gramEnd"/>
      <w:r>
        <w:t xml:space="preserve"> Tracks from an AIS Unit</w:t>
      </w:r>
    </w:p>
    <w:p w14:paraId="0057D557" w14:textId="77777777" w:rsidR="00C06CC9" w:rsidRDefault="00C06CC9" w:rsidP="00C06CC9">
      <w:pPr>
        <w:pStyle w:val="DOORSComment"/>
      </w:pPr>
      <w:r>
        <w:t>[BNCS166] As a Picture Compiler, I want the system to read tracks from an AIS unit so that I can get comprehensive data about cooperative surface vessels.</w:t>
      </w:r>
    </w:p>
    <w:p w14:paraId="13EE275E" w14:textId="77777777" w:rsidR="00C06CC9" w:rsidRDefault="00C06CC9" w:rsidP="00C06CC9">
      <w:pPr>
        <w:pStyle w:val="DOORSComment"/>
      </w:pPr>
      <w:r>
        <w:t>----------------------------------------</w:t>
      </w:r>
    </w:p>
    <w:p w14:paraId="5EDD18C5" w14:textId="77777777" w:rsidR="00C06CC9" w:rsidRDefault="00C06CC9" w:rsidP="00C06CC9">
      <w:pPr>
        <w:pStyle w:val="DOORSComment"/>
      </w:pPr>
      <w:r>
        <w:t>AIS is an autonomous system that can provide track data to the system.</w:t>
      </w:r>
    </w:p>
    <w:p w14:paraId="3FFFEF8B" w14:textId="77777777" w:rsidR="00C06CC9" w:rsidRDefault="00C06CC9" w:rsidP="00C06CC9">
      <w:pPr>
        <w:pStyle w:val="DOORSComment"/>
      </w:pPr>
      <w:r>
        <w:rPr>
          <w:b/>
          <w:bCs/>
        </w:rPr>
        <w:t>Accept Criteria</w:t>
      </w:r>
    </w:p>
    <w:p w14:paraId="471BCDEE" w14:textId="77777777" w:rsidR="00C06CC9" w:rsidRDefault="00C06CC9" w:rsidP="00C06CC9">
      <w:pPr>
        <w:pStyle w:val="DOORSIndentForBullet"/>
      </w:pPr>
      <w:r>
        <w:rPr>
          <w:vertAlign w:val="superscript"/>
        </w:rPr>
        <w:lastRenderedPageBreak/>
        <w:t>BNC725</w:t>
      </w:r>
      <w:r>
        <w:tab/>
        <w:t>•</w:t>
      </w:r>
      <w:r>
        <w:tab/>
        <w:t xml:space="preserve">I want </w:t>
      </w:r>
      <w:proofErr w:type="gramStart"/>
      <w:r>
        <w:t>that the</w:t>
      </w:r>
      <w:proofErr w:type="gramEnd"/>
      <w:r>
        <w:t xml:space="preserve"> system </w:t>
      </w:r>
      <w:proofErr w:type="gramStart"/>
      <w:r>
        <w:t>supports</w:t>
      </w:r>
      <w:proofErr w:type="gramEnd"/>
      <w:r>
        <w:t xml:space="preserve"> AIS Class A with message types 1, 2, 3 and 5.</w:t>
      </w:r>
    </w:p>
    <w:p w14:paraId="283D4EAE" w14:textId="77777777" w:rsidR="00C06CC9" w:rsidRDefault="00C06CC9" w:rsidP="00C06CC9">
      <w:pPr>
        <w:pStyle w:val="DOORSIndentForBullet"/>
      </w:pPr>
      <w:r>
        <w:rPr>
          <w:vertAlign w:val="superscript"/>
        </w:rPr>
        <w:t>BNC726</w:t>
      </w:r>
      <w:r>
        <w:tab/>
        <w:t>•</w:t>
      </w:r>
      <w:r>
        <w:tab/>
        <w:t xml:space="preserve">I want </w:t>
      </w:r>
      <w:proofErr w:type="gramStart"/>
      <w:r>
        <w:t>that the</w:t>
      </w:r>
      <w:proofErr w:type="gramEnd"/>
      <w:r>
        <w:t xml:space="preserve"> system </w:t>
      </w:r>
      <w:proofErr w:type="gramStart"/>
      <w:r>
        <w:t>supports</w:t>
      </w:r>
      <w:proofErr w:type="gramEnd"/>
      <w:r>
        <w:t xml:space="preserve"> AIS Class B with message types 18, 19 and 24.</w:t>
      </w:r>
    </w:p>
    <w:p w14:paraId="45DBFFE4" w14:textId="77777777" w:rsidR="00C06CC9" w:rsidRDefault="00C06CC9" w:rsidP="00C06CC9">
      <w:pPr>
        <w:pStyle w:val="DOORSIndentForBullet"/>
      </w:pPr>
      <w:r>
        <w:rPr>
          <w:vertAlign w:val="superscript"/>
        </w:rPr>
        <w:t>BNC727</w:t>
      </w:r>
      <w:r>
        <w:tab/>
        <w:t>•</w:t>
      </w:r>
      <w:r>
        <w:tab/>
        <w:t>As a minimum the system shall support readout of identification data (AIS name – mandatory, MMSI, IMO) and communication data (IRCS).</w:t>
      </w:r>
    </w:p>
    <w:p w14:paraId="5CF91998" w14:textId="77777777" w:rsidR="00C06CC9" w:rsidRDefault="00C06CC9" w:rsidP="00C06CC9">
      <w:pPr>
        <w:pStyle w:val="DOORSIndentForBullet"/>
      </w:pPr>
      <w:r>
        <w:rPr>
          <w:vertAlign w:val="superscript"/>
        </w:rPr>
        <w:t>BNC728</w:t>
      </w:r>
      <w:r>
        <w:tab/>
        <w:t>•</w:t>
      </w:r>
      <w:r>
        <w:tab/>
        <w:t>The system should support readout of the following AIS fields: MMSI, IMO Number, Navigation Status, Call Sign, Vessel Name, Ship Type, Dimension, Destination and ETA.</w:t>
      </w:r>
    </w:p>
    <w:p w14:paraId="21F63944" w14:textId="77777777" w:rsidR="00C06CC9" w:rsidRDefault="00C06CC9" w:rsidP="00C06CC9">
      <w:pPr>
        <w:pStyle w:val="DOORSIndentForBullet"/>
      </w:pPr>
      <w:r>
        <w:rPr>
          <w:vertAlign w:val="superscript"/>
        </w:rPr>
        <w:t>BNC729</w:t>
      </w:r>
      <w:r>
        <w:tab/>
        <w:t>•</w:t>
      </w:r>
      <w:r>
        <w:tab/>
        <w:t>I want to be able to turn processing of data from the AIS on and off.</w:t>
      </w:r>
    </w:p>
    <w:p w14:paraId="6F2FC2D1" w14:textId="77777777" w:rsidR="00C06CC9" w:rsidRDefault="00C06CC9" w:rsidP="00C06CC9">
      <w:pPr>
        <w:pStyle w:val="Heading5"/>
      </w:pPr>
      <w:r>
        <w:t>Get Tracks from an ARPA Radar</w:t>
      </w:r>
    </w:p>
    <w:p w14:paraId="72CB6D03" w14:textId="77777777" w:rsidR="00C06CC9" w:rsidRDefault="00C06CC9" w:rsidP="00C06CC9">
      <w:pPr>
        <w:pStyle w:val="DOORSComment"/>
      </w:pPr>
      <w:r>
        <w:t>[BNCS170] As a Picture Compiler, I want to get and view tracks from one or more ARPA radars, so that I get surface situational awareness without having to switch on my (conspicuous) naval surveillance radar.</w:t>
      </w:r>
    </w:p>
    <w:p w14:paraId="27121946" w14:textId="77777777" w:rsidR="00C06CC9" w:rsidRDefault="00C06CC9" w:rsidP="00C06CC9">
      <w:pPr>
        <w:pStyle w:val="DOORSComment"/>
      </w:pPr>
      <w:r>
        <w:t>----------------------------------------</w:t>
      </w:r>
    </w:p>
    <w:p w14:paraId="710E3851" w14:textId="77777777" w:rsidR="00C06CC9" w:rsidRDefault="00C06CC9" w:rsidP="00C06CC9">
      <w:pPr>
        <w:pStyle w:val="DOORSComment"/>
      </w:pPr>
      <w:r>
        <w:t>ARPA is an autonomous system that can provide track data to the system.</w:t>
      </w:r>
    </w:p>
    <w:p w14:paraId="76634636" w14:textId="77777777" w:rsidR="00C06CC9" w:rsidRDefault="00C06CC9" w:rsidP="00C06CC9">
      <w:pPr>
        <w:pStyle w:val="DOORSComment"/>
      </w:pPr>
      <w:r>
        <w:rPr>
          <w:b/>
          <w:bCs/>
        </w:rPr>
        <w:t>Configuration Variance</w:t>
      </w:r>
    </w:p>
    <w:p w14:paraId="7E834557" w14:textId="77777777" w:rsidR="00C06CC9" w:rsidRDefault="00C06CC9" w:rsidP="00C06CC9">
      <w:pPr>
        <w:pStyle w:val="DOORSIndentForBullet"/>
      </w:pPr>
      <w:r>
        <w:rPr>
          <w:vertAlign w:val="superscript"/>
        </w:rPr>
        <w:t>BNC746</w:t>
      </w:r>
      <w:r>
        <w:tab/>
        <w:t>•</w:t>
      </w:r>
      <w:r>
        <w:tab/>
        <w:t>The number of ARPA connections shall be configurable.</w:t>
      </w:r>
    </w:p>
    <w:p w14:paraId="7EC274D2" w14:textId="77777777" w:rsidR="00C06CC9" w:rsidRDefault="00C06CC9" w:rsidP="00C06CC9">
      <w:pPr>
        <w:pStyle w:val="DOORSComment"/>
      </w:pPr>
      <w:r>
        <w:rPr>
          <w:b/>
          <w:bCs/>
        </w:rPr>
        <w:t>Accept Criteria</w:t>
      </w:r>
    </w:p>
    <w:p w14:paraId="1C6B19AF" w14:textId="77777777" w:rsidR="00C06CC9" w:rsidRDefault="00C06CC9" w:rsidP="00C06CC9">
      <w:pPr>
        <w:pStyle w:val="DOORSIndentForBullet"/>
      </w:pPr>
      <w:r>
        <w:rPr>
          <w:vertAlign w:val="superscript"/>
        </w:rPr>
        <w:t>BNC748</w:t>
      </w:r>
      <w:r>
        <w:tab/>
        <w:t>•</w:t>
      </w:r>
      <w:r>
        <w:tab/>
        <w:t xml:space="preserve">I </w:t>
      </w:r>
      <w:proofErr w:type="gramStart"/>
      <w:r>
        <w:t>want that</w:t>
      </w:r>
      <w:proofErr w:type="gramEnd"/>
      <w:r>
        <w:t xml:space="preserve"> the system </w:t>
      </w:r>
      <w:proofErr w:type="gramStart"/>
      <w:r>
        <w:t>can receive</w:t>
      </w:r>
      <w:proofErr w:type="gramEnd"/>
      <w:r>
        <w:t xml:space="preserve"> tracks from an ARPA Radar.</w:t>
      </w:r>
    </w:p>
    <w:p w14:paraId="213AE807" w14:textId="77777777" w:rsidR="00C06CC9" w:rsidRDefault="00C06CC9" w:rsidP="00C06CC9">
      <w:pPr>
        <w:pStyle w:val="DOORSIndentForBullet"/>
      </w:pPr>
      <w:r>
        <w:rPr>
          <w:vertAlign w:val="superscript"/>
        </w:rPr>
        <w:t>BNC749</w:t>
      </w:r>
      <w:r>
        <w:tab/>
        <w:t>•</w:t>
      </w:r>
      <w:r>
        <w:tab/>
        <w:t>I want each available ARPA radar instance to have a distinct source name.</w:t>
      </w:r>
    </w:p>
    <w:p w14:paraId="0ECDFB85" w14:textId="77777777" w:rsidR="00C06CC9" w:rsidRDefault="00C06CC9" w:rsidP="00C06CC9">
      <w:pPr>
        <w:pStyle w:val="Heading5"/>
      </w:pPr>
      <w:r>
        <w:t>Get Tracks from an IFF Interrogator</w:t>
      </w:r>
    </w:p>
    <w:p w14:paraId="582C8C6A" w14:textId="77777777" w:rsidR="00C06CC9" w:rsidRDefault="00C06CC9" w:rsidP="00C06CC9">
      <w:pPr>
        <w:pStyle w:val="DOORSComment"/>
      </w:pPr>
      <w:r>
        <w:t>[BNCS172] As a Picture Compiler, I want to receive tracks from the IFF interrogator so that I can get target information beyond the basic existence/position data provided by a radar.</w:t>
      </w:r>
    </w:p>
    <w:p w14:paraId="2D9DD2D6" w14:textId="77777777" w:rsidR="00C06CC9" w:rsidRDefault="00C06CC9" w:rsidP="00C06CC9">
      <w:pPr>
        <w:pStyle w:val="DOORSComment"/>
      </w:pPr>
      <w:r>
        <w:t>----------------------------------------</w:t>
      </w:r>
    </w:p>
    <w:p w14:paraId="4AB7852B" w14:textId="77777777" w:rsidR="00C06CC9" w:rsidRDefault="00C06CC9" w:rsidP="00C06CC9">
      <w:pPr>
        <w:pStyle w:val="DOORSComment"/>
      </w:pPr>
      <w:r>
        <w:t xml:space="preserve">The MSSR2000 IFF Interrogator </w:t>
      </w:r>
      <w:proofErr w:type="gramStart"/>
      <w:r>
        <w:t>can itself</w:t>
      </w:r>
      <w:proofErr w:type="gramEnd"/>
      <w:r>
        <w:t xml:space="preserve"> perform tracking on the detected IFF plots.</w:t>
      </w:r>
    </w:p>
    <w:p w14:paraId="79AD908F" w14:textId="77777777" w:rsidR="00C06CC9" w:rsidRDefault="00C06CC9" w:rsidP="00C06CC9">
      <w:pPr>
        <w:pStyle w:val="DOORSComment"/>
      </w:pPr>
      <w:r>
        <w:rPr>
          <w:b/>
          <w:bCs/>
        </w:rPr>
        <w:t>Accept Criteria</w:t>
      </w:r>
    </w:p>
    <w:p w14:paraId="493A973C" w14:textId="77777777" w:rsidR="00C06CC9" w:rsidRDefault="00C06CC9" w:rsidP="00C06CC9">
      <w:pPr>
        <w:pStyle w:val="DOORSIndentForBullet"/>
      </w:pPr>
      <w:r>
        <w:rPr>
          <w:vertAlign w:val="superscript"/>
        </w:rPr>
        <w:t>BNC755</w:t>
      </w:r>
      <w:r>
        <w:tab/>
        <w:t>•</w:t>
      </w:r>
      <w:r>
        <w:tab/>
        <w:t xml:space="preserve">I </w:t>
      </w:r>
      <w:proofErr w:type="gramStart"/>
      <w:r>
        <w:t>want that</w:t>
      </w:r>
      <w:proofErr w:type="gramEnd"/>
      <w:r>
        <w:t xml:space="preserve"> the system </w:t>
      </w:r>
      <w:proofErr w:type="gramStart"/>
      <w:r>
        <w:t>can receive</w:t>
      </w:r>
      <w:proofErr w:type="gramEnd"/>
      <w:r>
        <w:t xml:space="preserve"> tracks from a MSSR2000 IFF interrogator.</w:t>
      </w:r>
    </w:p>
    <w:p w14:paraId="52397251" w14:textId="77777777" w:rsidR="00C06CC9" w:rsidRDefault="00C06CC9" w:rsidP="00C06CC9">
      <w:pPr>
        <w:pStyle w:val="Heading5"/>
      </w:pPr>
      <w:r>
        <w:t>Control Emergency and Alarm IFF Codes</w:t>
      </w:r>
    </w:p>
    <w:p w14:paraId="0C7A2BA1" w14:textId="77777777" w:rsidR="00C06CC9" w:rsidRDefault="00C06CC9" w:rsidP="00C06CC9">
      <w:pPr>
        <w:pStyle w:val="DOORSComment"/>
      </w:pPr>
      <w:r>
        <w:t>[BNCS176] As a Picture Compiler, I want to define alarm IFF codes, so I am notified about detection of important tracks.</w:t>
      </w:r>
    </w:p>
    <w:p w14:paraId="0A66A5B4" w14:textId="77777777" w:rsidR="00C06CC9" w:rsidRDefault="00C06CC9" w:rsidP="00C06CC9">
      <w:pPr>
        <w:pStyle w:val="DOORSComment"/>
      </w:pPr>
      <w:r>
        <w:t>----------------------------------------</w:t>
      </w:r>
    </w:p>
    <w:p w14:paraId="350AE354" w14:textId="77777777" w:rsidR="00C06CC9" w:rsidRDefault="00C06CC9" w:rsidP="00C06CC9">
      <w:pPr>
        <w:pStyle w:val="DOORSComment"/>
      </w:pPr>
      <w:r>
        <w:t>When an emergency IFF code is received for a track, an alert is raised. The track shall be marked as an emergency track. The operator may also specify other IFF codes for which he wants to be notified.</w:t>
      </w:r>
    </w:p>
    <w:p w14:paraId="5E270C1C" w14:textId="77777777" w:rsidR="00C06CC9" w:rsidRDefault="00C06CC9" w:rsidP="00C06CC9">
      <w:pPr>
        <w:pStyle w:val="DOORSComment"/>
      </w:pPr>
      <w:r>
        <w:rPr>
          <w:b/>
          <w:bCs/>
        </w:rPr>
        <w:t>Accept Criteria</w:t>
      </w:r>
    </w:p>
    <w:p w14:paraId="6368E2A4" w14:textId="77777777" w:rsidR="00C06CC9" w:rsidRDefault="00C06CC9" w:rsidP="00C06CC9">
      <w:pPr>
        <w:pStyle w:val="DOORSIndentForBullet"/>
      </w:pPr>
      <w:r>
        <w:rPr>
          <w:vertAlign w:val="superscript"/>
        </w:rPr>
        <w:t>BNC779</w:t>
      </w:r>
      <w:r>
        <w:tab/>
        <w:t>•</w:t>
      </w:r>
      <w:r>
        <w:tab/>
        <w:t>I want to be able to define and view a list of IFF alarm codes, i.e. the combination of an IFF mode, reply code and alias text.</w:t>
      </w:r>
    </w:p>
    <w:p w14:paraId="1AD39E88" w14:textId="77777777" w:rsidR="00C06CC9" w:rsidRDefault="00C06CC9" w:rsidP="00C06CC9">
      <w:pPr>
        <w:pStyle w:val="DOORSIndentForBullet"/>
      </w:pPr>
      <w:r>
        <w:rPr>
          <w:vertAlign w:val="superscript"/>
        </w:rPr>
        <w:t>BNC781</w:t>
      </w:r>
      <w:r>
        <w:tab/>
        <w:t>•</w:t>
      </w:r>
      <w:r>
        <w:tab/>
        <w:t xml:space="preserve">I </w:t>
      </w:r>
      <w:proofErr w:type="gramStart"/>
      <w:r>
        <w:t>want to have</w:t>
      </w:r>
      <w:proofErr w:type="gramEnd"/>
      <w:r>
        <w:t xml:space="preserve"> to have IFF alarm and emergency indications on tracks.</w:t>
      </w:r>
    </w:p>
    <w:p w14:paraId="04449F64" w14:textId="77777777" w:rsidR="00C06CC9" w:rsidRDefault="00C06CC9" w:rsidP="00C06CC9">
      <w:pPr>
        <w:pStyle w:val="DOORSIndentForBullet"/>
      </w:pPr>
      <w:r>
        <w:rPr>
          <w:vertAlign w:val="superscript"/>
        </w:rPr>
        <w:t>BNC782</w:t>
      </w:r>
      <w:r>
        <w:tab/>
        <w:t>•</w:t>
      </w:r>
      <w:r>
        <w:tab/>
        <w:t>Whenever a reply code defined in an IFF alarm code (or in a predefined IFF emergency code) is received, I want to get a notification.</w:t>
      </w:r>
    </w:p>
    <w:p w14:paraId="3E98DF54" w14:textId="77777777" w:rsidR="00C06CC9" w:rsidRDefault="00C06CC9" w:rsidP="00C06CC9">
      <w:pPr>
        <w:pStyle w:val="Heading5"/>
      </w:pPr>
      <w:r>
        <w:lastRenderedPageBreak/>
        <w:t>Get Tracks from an ADS-B unit</w:t>
      </w:r>
    </w:p>
    <w:p w14:paraId="76489F66" w14:textId="77777777" w:rsidR="00C06CC9" w:rsidRDefault="00C06CC9" w:rsidP="00C06CC9">
      <w:pPr>
        <w:pStyle w:val="DOORSComment"/>
      </w:pPr>
      <w:r>
        <w:t xml:space="preserve">[BNCS178] As a Picture Compiler, I want the system to receive tracks from an ADS-B unit so I can get relevant information from civilian </w:t>
      </w:r>
      <w:proofErr w:type="gramStart"/>
      <w:r>
        <w:t>aircrafts</w:t>
      </w:r>
      <w:proofErr w:type="gramEnd"/>
      <w:r>
        <w:t>.</w:t>
      </w:r>
    </w:p>
    <w:p w14:paraId="50EFEF1D" w14:textId="77777777" w:rsidR="00C06CC9" w:rsidRDefault="00C06CC9" w:rsidP="00C06CC9">
      <w:pPr>
        <w:pStyle w:val="DOORSComment"/>
      </w:pPr>
      <w:r>
        <w:t>----------------------------------------</w:t>
      </w:r>
    </w:p>
    <w:p w14:paraId="77468400" w14:textId="77777777" w:rsidR="00C06CC9" w:rsidRDefault="00C06CC9" w:rsidP="00C06CC9">
      <w:pPr>
        <w:pStyle w:val="DOORSComment"/>
      </w:pPr>
      <w:r>
        <w:t>The ADS-B Receiver is an autonomous system that can provide ADS-B data to the system.</w:t>
      </w:r>
    </w:p>
    <w:p w14:paraId="122235B9" w14:textId="77777777" w:rsidR="00C06CC9" w:rsidRDefault="00C06CC9" w:rsidP="00C06CC9">
      <w:pPr>
        <w:pStyle w:val="DOORSComment"/>
      </w:pPr>
      <w:r>
        <w:rPr>
          <w:b/>
          <w:bCs/>
        </w:rPr>
        <w:t>Accept Criteria</w:t>
      </w:r>
    </w:p>
    <w:p w14:paraId="4492ED3F" w14:textId="77777777" w:rsidR="00C06CC9" w:rsidRDefault="00C06CC9" w:rsidP="00C06CC9">
      <w:pPr>
        <w:pStyle w:val="DOORSIndentForBullet"/>
      </w:pPr>
      <w:r>
        <w:rPr>
          <w:vertAlign w:val="superscript"/>
        </w:rPr>
        <w:t>BNC788</w:t>
      </w:r>
      <w:r>
        <w:tab/>
        <w:t>•</w:t>
      </w:r>
      <w:r>
        <w:tab/>
        <w:t xml:space="preserve">I </w:t>
      </w:r>
      <w:proofErr w:type="gramStart"/>
      <w:r>
        <w:t>want that</w:t>
      </w:r>
      <w:proofErr w:type="gramEnd"/>
      <w:r>
        <w:t xml:space="preserve"> the system </w:t>
      </w:r>
      <w:proofErr w:type="gramStart"/>
      <w:r>
        <w:t>can receive</w:t>
      </w:r>
      <w:proofErr w:type="gramEnd"/>
      <w:r>
        <w:t xml:space="preserve"> tracks from an ADS-B Receiver.</w:t>
      </w:r>
    </w:p>
    <w:p w14:paraId="6A0CC9A7" w14:textId="77777777" w:rsidR="00C06CC9" w:rsidRDefault="00C06CC9" w:rsidP="00C06CC9">
      <w:pPr>
        <w:pStyle w:val="DOORSIndentForBullet"/>
      </w:pPr>
      <w:r>
        <w:rPr>
          <w:vertAlign w:val="superscript"/>
        </w:rPr>
        <w:t>BNC789</w:t>
      </w:r>
      <w:r>
        <w:tab/>
        <w:t>•</w:t>
      </w:r>
      <w:r>
        <w:tab/>
        <w:t>As a minimum the system shall support readout of aircraft data: identification, current position, altitude, and velocity.</w:t>
      </w:r>
    </w:p>
    <w:p w14:paraId="1541A2AE" w14:textId="77777777" w:rsidR="00C06CC9" w:rsidRDefault="00C06CC9" w:rsidP="00C06CC9">
      <w:pPr>
        <w:pStyle w:val="DOORSIndentForBullet"/>
      </w:pPr>
      <w:r>
        <w:rPr>
          <w:vertAlign w:val="superscript"/>
        </w:rPr>
        <w:t>BNC790</w:t>
      </w:r>
      <w:r>
        <w:tab/>
        <w:t>•</w:t>
      </w:r>
      <w:r>
        <w:tab/>
        <w:t>I want to be able to turn processing of the ADS-B reports on and off.</w:t>
      </w:r>
    </w:p>
    <w:p w14:paraId="2D5F0908" w14:textId="77777777" w:rsidR="00C06CC9" w:rsidRDefault="00C06CC9" w:rsidP="00C06CC9">
      <w:pPr>
        <w:pStyle w:val="Heading5"/>
      </w:pPr>
      <w:r>
        <w:t>Get Bearing Lines from an ESM System</w:t>
      </w:r>
    </w:p>
    <w:p w14:paraId="419944D7" w14:textId="77777777" w:rsidR="00C06CC9" w:rsidRDefault="00C06CC9" w:rsidP="00C06CC9">
      <w:pPr>
        <w:pStyle w:val="DOORSComment"/>
      </w:pPr>
      <w:r>
        <w:t>[BNCS180] As an EW Operator, I want to receive bearing lines from an ESM System, so I can quickly identify direction of the received RF signals indicating presence of other units.</w:t>
      </w:r>
    </w:p>
    <w:p w14:paraId="3AE98874" w14:textId="77777777" w:rsidR="00C06CC9" w:rsidRDefault="00C06CC9" w:rsidP="00C06CC9">
      <w:pPr>
        <w:pStyle w:val="DOORSComment"/>
      </w:pPr>
      <w:r>
        <w:t>----------------------------------------</w:t>
      </w:r>
    </w:p>
    <w:p w14:paraId="3D1BA4FF" w14:textId="77777777" w:rsidR="00C06CC9" w:rsidRDefault="00C06CC9" w:rsidP="00C06CC9">
      <w:pPr>
        <w:pStyle w:val="DOORSComment"/>
      </w:pPr>
      <w:r>
        <w:t xml:space="preserve">An emitter that may represent a dangerous entity, e.g. a missile </w:t>
      </w:r>
      <w:proofErr w:type="gramStart"/>
      <w:r>
        <w:t>locked-on</w:t>
      </w:r>
      <w:proofErr w:type="gramEnd"/>
      <w:r>
        <w:t xml:space="preserve"> to a target, shall result in an alert. Such emitters are handled as alarm bearing lines.</w:t>
      </w:r>
    </w:p>
    <w:p w14:paraId="75ACF5EE" w14:textId="77777777" w:rsidR="00C06CC9" w:rsidRDefault="00C06CC9" w:rsidP="00C06CC9">
      <w:pPr>
        <w:pStyle w:val="DOORSComment"/>
      </w:pPr>
      <w:r>
        <w:rPr>
          <w:b/>
          <w:bCs/>
        </w:rPr>
        <w:t>Accept Criteria</w:t>
      </w:r>
    </w:p>
    <w:p w14:paraId="7938DDB1" w14:textId="77777777" w:rsidR="00C06CC9" w:rsidRDefault="00C06CC9" w:rsidP="00C06CC9">
      <w:pPr>
        <w:pStyle w:val="DOORSIndentForBullet"/>
      </w:pPr>
      <w:r>
        <w:rPr>
          <w:vertAlign w:val="superscript"/>
        </w:rPr>
        <w:t>BNC797</w:t>
      </w:r>
      <w:r>
        <w:tab/>
        <w:t>•</w:t>
      </w:r>
      <w:r>
        <w:tab/>
        <w:t xml:space="preserve">I </w:t>
      </w:r>
      <w:proofErr w:type="gramStart"/>
      <w:r>
        <w:t>want that</w:t>
      </w:r>
      <w:proofErr w:type="gramEnd"/>
      <w:r>
        <w:t xml:space="preserve"> the system </w:t>
      </w:r>
      <w:proofErr w:type="gramStart"/>
      <w:r>
        <w:t>can receive</w:t>
      </w:r>
      <w:proofErr w:type="gramEnd"/>
      <w:r>
        <w:t xml:space="preserve"> EW lines from an integrated ESM system.</w:t>
      </w:r>
    </w:p>
    <w:p w14:paraId="1CA2F8B0" w14:textId="77777777" w:rsidR="00C06CC9" w:rsidRDefault="00C06CC9" w:rsidP="00C06CC9">
      <w:pPr>
        <w:pStyle w:val="Heading5"/>
      </w:pPr>
      <w:proofErr w:type="gramStart"/>
      <w:r>
        <w:t>Perform Bearing</w:t>
      </w:r>
      <w:proofErr w:type="gramEnd"/>
      <w:r>
        <w:t xml:space="preserve"> Cross-Point Calculation</w:t>
      </w:r>
    </w:p>
    <w:p w14:paraId="4C192219" w14:textId="77777777" w:rsidR="00C06CC9" w:rsidRDefault="00C06CC9" w:rsidP="00C06CC9">
      <w:pPr>
        <w:pStyle w:val="DOORSComment"/>
      </w:pPr>
      <w:r>
        <w:t>[BNCS182] As an EW Operator, I want to create an EW track based on cross-point calculation for two bearing lines from different sources, so I can see the emitter as a track.</w:t>
      </w:r>
    </w:p>
    <w:p w14:paraId="72044AC6" w14:textId="77777777" w:rsidR="00C06CC9" w:rsidRDefault="00C06CC9" w:rsidP="00C06CC9">
      <w:pPr>
        <w:pStyle w:val="DOORSComment"/>
      </w:pPr>
      <w:r>
        <w:t>----------------------------------------</w:t>
      </w:r>
    </w:p>
    <w:p w14:paraId="4926F98B" w14:textId="77777777" w:rsidR="00C06CC9" w:rsidRDefault="00C06CC9" w:rsidP="00C06CC9">
      <w:pPr>
        <w:pStyle w:val="DOORSComment"/>
      </w:pPr>
      <w:r>
        <w:t>Bearing lines measured from different cooperating units, i.e. with different foot-points but originating from the same platform, can be grouped together. A bearing cross-point can then be calculated to indicate the position of the target.</w:t>
      </w:r>
    </w:p>
    <w:p w14:paraId="7925B960" w14:textId="77777777" w:rsidR="00C06CC9" w:rsidRDefault="00C06CC9" w:rsidP="00C06CC9">
      <w:pPr>
        <w:pStyle w:val="DOORSComment"/>
      </w:pPr>
      <w:r>
        <w:t xml:space="preserve">To compare internal and external bearing lines graphically, and to compute cross-points with bearings measured at approximately the same time, the operator </w:t>
      </w:r>
      <w:proofErr w:type="gramStart"/>
      <w:r>
        <w:t>is able to</w:t>
      </w:r>
      <w:proofErr w:type="gramEnd"/>
      <w:r>
        <w:t xml:space="preserve"> freeze an internal bearing line. This is to be done at the same time as cooperating units perform bearing line measurements. When link bearing </w:t>
      </w:r>
      <w:proofErr w:type="gramStart"/>
      <w:r>
        <w:t>lines then</w:t>
      </w:r>
      <w:proofErr w:type="gramEnd"/>
      <w:r>
        <w:t xml:space="preserve"> are received, these can be compared with the frozen internal line.</w:t>
      </w:r>
    </w:p>
    <w:p w14:paraId="703F1114" w14:textId="77777777" w:rsidR="00C06CC9" w:rsidRDefault="00C06CC9" w:rsidP="00C06CC9">
      <w:pPr>
        <w:pStyle w:val="DOORSComment"/>
      </w:pPr>
      <w:r>
        <w:rPr>
          <w:b/>
          <w:bCs/>
        </w:rPr>
        <w:t>Accept Criteria</w:t>
      </w:r>
    </w:p>
    <w:p w14:paraId="710C01BF" w14:textId="77777777" w:rsidR="00C06CC9" w:rsidRDefault="00C06CC9" w:rsidP="00C06CC9">
      <w:pPr>
        <w:pStyle w:val="DOORSIndentForBullet"/>
      </w:pPr>
      <w:r>
        <w:rPr>
          <w:vertAlign w:val="superscript"/>
        </w:rPr>
        <w:t>BNC808</w:t>
      </w:r>
      <w:r>
        <w:tab/>
        <w:t>•</w:t>
      </w:r>
      <w:r>
        <w:tab/>
        <w:t>I want to be able to cross-correlate at least two bearing lines so that I can see and monitor a fully resolved position of an object, e.g. a transmitter.</w:t>
      </w:r>
    </w:p>
    <w:p w14:paraId="6A9AE7BB" w14:textId="77777777" w:rsidR="00C06CC9" w:rsidRDefault="00C06CC9" w:rsidP="00C06CC9">
      <w:pPr>
        <w:pStyle w:val="DOORSIndentForBullet"/>
      </w:pPr>
      <w:r>
        <w:rPr>
          <w:vertAlign w:val="superscript"/>
        </w:rPr>
        <w:t>BNC812</w:t>
      </w:r>
      <w:r>
        <w:tab/>
        <w:t>•</w:t>
      </w:r>
      <w:r>
        <w:tab/>
        <w:t>I want to be able to create manual bearing lines.</w:t>
      </w:r>
    </w:p>
    <w:p w14:paraId="081ADA10" w14:textId="77777777" w:rsidR="00C06CC9" w:rsidRDefault="00C06CC9" w:rsidP="00C06CC9">
      <w:pPr>
        <w:pStyle w:val="DOORSIndentForBullet"/>
      </w:pPr>
      <w:r>
        <w:rPr>
          <w:vertAlign w:val="superscript"/>
        </w:rPr>
        <w:t>BNC813</w:t>
      </w:r>
      <w:r>
        <w:tab/>
        <w:t>•</w:t>
      </w:r>
      <w:r>
        <w:tab/>
        <w:t>I want to be able to update foot-point, bearing, time, category and identity of a manual bearing line.</w:t>
      </w:r>
    </w:p>
    <w:p w14:paraId="1A7C6F0F" w14:textId="77777777" w:rsidR="00C06CC9" w:rsidRDefault="00C06CC9" w:rsidP="00C06CC9">
      <w:pPr>
        <w:pStyle w:val="Heading3"/>
      </w:pPr>
      <w:bookmarkStart w:id="13" w:name="_Toc219978245"/>
      <w:r>
        <w:t>Situational Awareness for My Own Ships Tactical Situation</w:t>
      </w:r>
      <w:bookmarkEnd w:id="13"/>
    </w:p>
    <w:p w14:paraId="687F4353" w14:textId="77777777" w:rsidR="00C06CC9" w:rsidRDefault="00C06CC9" w:rsidP="00C06CC9">
      <w:pPr>
        <w:pStyle w:val="DOORSComment"/>
      </w:pPr>
      <w:r>
        <w:t xml:space="preserve">[BNCS296] As an Operator, I want the system to give me a good overview of what the tactical situation is for own ship, so that I </w:t>
      </w:r>
      <w:proofErr w:type="gramStart"/>
      <w:r>
        <w:t>am able to</w:t>
      </w:r>
      <w:proofErr w:type="gramEnd"/>
      <w:r>
        <w:t xml:space="preserve"> carry out my mission.</w:t>
      </w:r>
    </w:p>
    <w:p w14:paraId="3E595C26" w14:textId="77777777" w:rsidR="00C06CC9" w:rsidRDefault="00C06CC9" w:rsidP="00C06CC9">
      <w:pPr>
        <w:pStyle w:val="DOORSComment"/>
      </w:pPr>
      <w:r>
        <w:lastRenderedPageBreak/>
        <w:t>----------------------------------------</w:t>
      </w:r>
    </w:p>
    <w:p w14:paraId="28C242E9" w14:textId="77777777" w:rsidR="00C06CC9" w:rsidRDefault="00C06CC9" w:rsidP="00C06CC9">
      <w:pPr>
        <w:pStyle w:val="DOORSComment"/>
      </w:pPr>
      <w:r>
        <w:t>Onboard sensors provide essential navigational data to the system.</w:t>
      </w:r>
    </w:p>
    <w:p w14:paraId="428F804E" w14:textId="77777777" w:rsidR="00C06CC9" w:rsidRDefault="00C06CC9" w:rsidP="00C06CC9">
      <w:pPr>
        <w:pStyle w:val="DOORSComment"/>
      </w:pPr>
      <w:r>
        <w:t>As a general principle, the operator can overrule measured values by manually entering substitute values. This facility is not intended to be used in normal situations, but only as a last resort when equipment is unreliable or inoperable, or for exercise purposes.</w:t>
      </w:r>
    </w:p>
    <w:p w14:paraId="324DAF8F" w14:textId="77777777" w:rsidR="00C06CC9" w:rsidRDefault="00C06CC9" w:rsidP="00C06CC9">
      <w:pPr>
        <w:pStyle w:val="DOORSComment"/>
      </w:pPr>
      <w:r>
        <w:rPr>
          <w:b/>
          <w:bCs/>
        </w:rPr>
        <w:t>Accept Criteria</w:t>
      </w:r>
    </w:p>
    <w:p w14:paraId="2DFBA8D0" w14:textId="77777777" w:rsidR="00C06CC9" w:rsidRDefault="00C06CC9" w:rsidP="00C06CC9">
      <w:pPr>
        <w:pStyle w:val="DOORSIndentForBullet"/>
      </w:pPr>
      <w:r>
        <w:rPr>
          <w:vertAlign w:val="superscript"/>
        </w:rPr>
        <w:t>BNC843</w:t>
      </w:r>
      <w:r>
        <w:tab/>
        <w:t>•</w:t>
      </w:r>
      <w:r>
        <w:tab/>
        <w:t>I want to see own ship on the situation display as a track symbol</w:t>
      </w:r>
      <w:r>
        <w:rPr>
          <w:b/>
          <w:bCs/>
        </w:rPr>
        <w:t>.</w:t>
      </w:r>
    </w:p>
    <w:p w14:paraId="5B3BF639" w14:textId="77777777" w:rsidR="00C06CC9" w:rsidRDefault="00C06CC9" w:rsidP="00C06CC9">
      <w:pPr>
        <w:pStyle w:val="DOORSIndentForBullet"/>
      </w:pPr>
      <w:r>
        <w:rPr>
          <w:vertAlign w:val="superscript"/>
        </w:rPr>
        <w:t>BNC845</w:t>
      </w:r>
      <w:r>
        <w:tab/>
        <w:t>•</w:t>
      </w:r>
      <w:r>
        <w:tab/>
        <w:t>I want to be able to manually override all data from own ship sensors (except attitude data and relative wind data).</w:t>
      </w:r>
    </w:p>
    <w:p w14:paraId="3F60DBA7" w14:textId="77777777" w:rsidR="00C06CC9" w:rsidRDefault="00C06CC9" w:rsidP="00C06CC9">
      <w:pPr>
        <w:pStyle w:val="DOORSIndentForBullet"/>
      </w:pPr>
      <w:r>
        <w:rPr>
          <w:vertAlign w:val="superscript"/>
        </w:rPr>
        <w:t>BNC846</w:t>
      </w:r>
      <w:r>
        <w:tab/>
        <w:t>•</w:t>
      </w:r>
      <w:r>
        <w:tab/>
        <w:t>As a configurator I want to be able to configure the group containing the set of parameters received from each sensor source.</w:t>
      </w:r>
    </w:p>
    <w:p w14:paraId="2FE964D1" w14:textId="77777777" w:rsidR="00C06CC9" w:rsidRDefault="00C06CC9" w:rsidP="00C06CC9">
      <w:pPr>
        <w:pStyle w:val="DOORSIndentForBullet"/>
      </w:pPr>
      <w:r>
        <w:rPr>
          <w:vertAlign w:val="superscript"/>
        </w:rPr>
        <w:t>BNC2596</w:t>
      </w:r>
      <w:r>
        <w:tab/>
        <w:t>•</w:t>
      </w:r>
      <w:r>
        <w:tab/>
        <w:t>I want to be able to choose if the system shall automatically use sensor inputs whenever available (Auto mode).</w:t>
      </w:r>
    </w:p>
    <w:p w14:paraId="60386B09" w14:textId="77777777" w:rsidR="00C06CC9" w:rsidRDefault="00C06CC9" w:rsidP="00C06CC9">
      <w:pPr>
        <w:pStyle w:val="DOORSIndentForBullet"/>
      </w:pPr>
      <w:r>
        <w:rPr>
          <w:vertAlign w:val="superscript"/>
        </w:rPr>
        <w:t>BNC847</w:t>
      </w:r>
      <w:r>
        <w:tab/>
        <w:t>•</w:t>
      </w:r>
      <w:r>
        <w:tab/>
        <w:t>I want to update values within the pre-configured groups independently of any other data (except roll, pitch and relative wind data).</w:t>
      </w:r>
    </w:p>
    <w:p w14:paraId="591A67CD" w14:textId="77777777" w:rsidR="00C06CC9" w:rsidRDefault="00C06CC9" w:rsidP="00C06CC9">
      <w:pPr>
        <w:pStyle w:val="DOORSIndentForBullet"/>
      </w:pPr>
      <w:r>
        <w:rPr>
          <w:vertAlign w:val="superscript"/>
        </w:rPr>
        <w:t>BNC848</w:t>
      </w:r>
      <w:r>
        <w:tab/>
        <w:t>•</w:t>
      </w:r>
      <w:r>
        <w:tab/>
        <w:t>I want to be able to see the timestamp for when the sensor data was last received.</w:t>
      </w:r>
    </w:p>
    <w:p w14:paraId="1177401E" w14:textId="77777777" w:rsidR="00C06CC9" w:rsidRDefault="00C06CC9" w:rsidP="00C06CC9">
      <w:pPr>
        <w:pStyle w:val="DOORSIndentForBullet"/>
      </w:pPr>
      <w:r>
        <w:rPr>
          <w:vertAlign w:val="superscript"/>
        </w:rPr>
        <w:t>BNC2570</w:t>
      </w:r>
      <w:r>
        <w:tab/>
        <w:t>•</w:t>
      </w:r>
      <w:r>
        <w:tab/>
        <w:t xml:space="preserve">As a System Configurator, I want to be able to configure a timeout for stale data after which </w:t>
      </w:r>
      <w:proofErr w:type="gramStart"/>
      <w:r>
        <w:t>a sensor</w:t>
      </w:r>
      <w:proofErr w:type="gramEnd"/>
      <w:r>
        <w:t xml:space="preserve"> data is considered old.</w:t>
      </w:r>
    </w:p>
    <w:p w14:paraId="13FA41B6" w14:textId="77777777" w:rsidR="00C06CC9" w:rsidRDefault="00C06CC9" w:rsidP="00C06CC9">
      <w:pPr>
        <w:pStyle w:val="DOORSIndentForBullet"/>
      </w:pPr>
      <w:r>
        <w:rPr>
          <w:vertAlign w:val="superscript"/>
        </w:rPr>
        <w:t>BNC849</w:t>
      </w:r>
      <w:r>
        <w:tab/>
        <w:t>•</w:t>
      </w:r>
      <w:r>
        <w:tab/>
        <w:t>I want to know if the system data is older than the configured stale data timeout.</w:t>
      </w:r>
    </w:p>
    <w:p w14:paraId="5132102B" w14:textId="77777777" w:rsidR="00C06CC9" w:rsidRDefault="00C06CC9" w:rsidP="00C06CC9">
      <w:pPr>
        <w:pStyle w:val="DOORSIndentForBullet"/>
      </w:pPr>
      <w:r>
        <w:rPr>
          <w:vertAlign w:val="superscript"/>
        </w:rPr>
        <w:t>BNC2573</w:t>
      </w:r>
      <w:r>
        <w:tab/>
        <w:t>•</w:t>
      </w:r>
      <w:r>
        <w:tab/>
        <w:t xml:space="preserve">I want the system to automatically use manual/calculated values after 15 sec of </w:t>
      </w:r>
      <w:proofErr w:type="spellStart"/>
      <w:r>
        <w:t>non availability</w:t>
      </w:r>
      <w:proofErr w:type="spellEnd"/>
      <w:r>
        <w:t xml:space="preserve"> of sensor data (except roll, pitch and relative wind data).</w:t>
      </w:r>
    </w:p>
    <w:p w14:paraId="00A7ED31" w14:textId="77777777" w:rsidR="00C06CC9" w:rsidRDefault="00C06CC9" w:rsidP="00C06CC9">
      <w:pPr>
        <w:pStyle w:val="DOORSIndentForBullet"/>
      </w:pPr>
      <w:r>
        <w:rPr>
          <w:vertAlign w:val="superscript"/>
        </w:rPr>
        <w:t>BNC2574</w:t>
      </w:r>
      <w:r>
        <w:tab/>
        <w:t>•</w:t>
      </w:r>
      <w:r>
        <w:tab/>
        <w:t>I want the system to automatically use the last known sensor inputs when switching to Calculated mode.</w:t>
      </w:r>
    </w:p>
    <w:p w14:paraId="1987CFD7" w14:textId="77777777" w:rsidR="00C06CC9" w:rsidRDefault="00C06CC9" w:rsidP="00C06CC9">
      <w:pPr>
        <w:pStyle w:val="DOORSIndentForBullet"/>
      </w:pPr>
      <w:r>
        <w:rPr>
          <w:vertAlign w:val="superscript"/>
        </w:rPr>
        <w:t>BNC2575</w:t>
      </w:r>
      <w:r>
        <w:tab/>
        <w:t>•</w:t>
      </w:r>
      <w:r>
        <w:tab/>
        <w:t>I want to know the time at which calculated values got used, until I make an update to the timestamp.</w:t>
      </w:r>
    </w:p>
    <w:p w14:paraId="7C2CFBAD" w14:textId="77777777" w:rsidR="00C06CC9" w:rsidRDefault="00C06CC9" w:rsidP="00C06CC9">
      <w:pPr>
        <w:pStyle w:val="DOORSIndentForBullet"/>
      </w:pPr>
      <w:r>
        <w:rPr>
          <w:vertAlign w:val="superscript"/>
        </w:rPr>
        <w:t>BNC2576</w:t>
      </w:r>
      <w:r>
        <w:tab/>
        <w:t>•</w:t>
      </w:r>
      <w:r>
        <w:tab/>
        <w:t>I want to be able to enter a timestamp from when calculated values take effect.</w:t>
      </w:r>
    </w:p>
    <w:p w14:paraId="3034D1B8" w14:textId="77777777" w:rsidR="00C06CC9" w:rsidRDefault="00C06CC9" w:rsidP="00C06CC9">
      <w:pPr>
        <w:pStyle w:val="Heading4"/>
      </w:pPr>
      <w:proofErr w:type="gramStart"/>
      <w:r>
        <w:t>Get</w:t>
      </w:r>
      <w:proofErr w:type="gramEnd"/>
      <w:r>
        <w:t xml:space="preserve"> Data from Own Ship Sensors</w:t>
      </w:r>
    </w:p>
    <w:p w14:paraId="220260E0" w14:textId="77777777" w:rsidR="00C06CC9" w:rsidRDefault="00C06CC9" w:rsidP="00C06CC9">
      <w:pPr>
        <w:pStyle w:val="DOORSComment"/>
      </w:pPr>
      <w:r>
        <w:t>[BNCS619] As an Operator, I want the system to get own ship data from sensors, so that I always have updated information.</w:t>
      </w:r>
    </w:p>
    <w:p w14:paraId="7DB00733" w14:textId="77777777" w:rsidR="00C06CC9" w:rsidRDefault="00C06CC9" w:rsidP="00C06CC9">
      <w:pPr>
        <w:pStyle w:val="DOORSComment"/>
      </w:pPr>
      <w:r>
        <w:t>----------------------------------------</w:t>
      </w:r>
    </w:p>
    <w:p w14:paraId="1B0424B8" w14:textId="77777777" w:rsidR="00C06CC9" w:rsidRDefault="00C06CC9" w:rsidP="00C06CC9">
      <w:pPr>
        <w:pStyle w:val="DOORSComment"/>
      </w:pPr>
      <w:r>
        <w:t>Different types of sensors provide data for own ship and the environment.</w:t>
      </w:r>
    </w:p>
    <w:p w14:paraId="265FC76D" w14:textId="77777777" w:rsidR="00C06CC9" w:rsidRDefault="00C06CC9" w:rsidP="00C06CC9">
      <w:pPr>
        <w:pStyle w:val="Heading5"/>
      </w:pPr>
      <w:r>
        <w:t>View and use GPS data</w:t>
      </w:r>
    </w:p>
    <w:p w14:paraId="2705475A" w14:textId="77777777" w:rsidR="00C06CC9" w:rsidRDefault="00C06CC9" w:rsidP="00C06CC9">
      <w:pPr>
        <w:pStyle w:val="DOORSComment"/>
      </w:pPr>
      <w:r>
        <w:t>[BNCS298] As an Operator, I want to know where I am, in which direction I am moving and how fast (irrespective of wind and current), so that I can comprehend the situation.</w:t>
      </w:r>
    </w:p>
    <w:p w14:paraId="50AF4355" w14:textId="77777777" w:rsidR="00C06CC9" w:rsidRDefault="00C06CC9" w:rsidP="00C06CC9">
      <w:pPr>
        <w:pStyle w:val="DOORSComment"/>
      </w:pPr>
      <w:r>
        <w:t>----------------------------------------</w:t>
      </w:r>
    </w:p>
    <w:p w14:paraId="3ADE9296" w14:textId="77777777" w:rsidR="00C06CC9" w:rsidRDefault="00C06CC9" w:rsidP="00C06CC9">
      <w:pPr>
        <w:pStyle w:val="DOORSComment"/>
      </w:pPr>
      <w:r>
        <w:t xml:space="preserve">The GPS provides own ship position and course/speed </w:t>
      </w:r>
      <w:proofErr w:type="gramStart"/>
      <w:r>
        <w:t>over ground</w:t>
      </w:r>
      <w:proofErr w:type="gramEnd"/>
      <w:r>
        <w:t>.</w:t>
      </w:r>
    </w:p>
    <w:p w14:paraId="3187F404" w14:textId="77777777" w:rsidR="00C06CC9" w:rsidRDefault="00C06CC9" w:rsidP="00C06CC9">
      <w:pPr>
        <w:pStyle w:val="DOORSComment"/>
      </w:pPr>
      <w:r>
        <w:t xml:space="preserve">As a backup source, the position of own ship is calculated based on velocity data from the currently selected absolute velocity sensor. As the uncertainty of the dead-reckoned position increases with time, it should be adjusted regularly, either based on positional data received from other position sources or from a </w:t>
      </w:r>
      <w:proofErr w:type="gramStart"/>
      <w:r>
        <w:t>manually</w:t>
      </w:r>
      <w:proofErr w:type="gramEnd"/>
      <w:r>
        <w:t xml:space="preserve"> entered position.</w:t>
      </w:r>
    </w:p>
    <w:p w14:paraId="5E3F9959" w14:textId="77777777" w:rsidR="00C06CC9" w:rsidRDefault="00C06CC9" w:rsidP="00C06CC9">
      <w:pPr>
        <w:pStyle w:val="DOORSComment"/>
      </w:pPr>
      <w:r>
        <w:lastRenderedPageBreak/>
        <w:t>Total sailed distance and trip distances are automatically calculated and can be displayed.</w:t>
      </w:r>
    </w:p>
    <w:p w14:paraId="1C455437" w14:textId="77777777" w:rsidR="00C06CC9" w:rsidRDefault="00C06CC9" w:rsidP="00C06CC9">
      <w:pPr>
        <w:pStyle w:val="DOORSComment"/>
      </w:pPr>
      <w:r>
        <w:rPr>
          <w:b/>
          <w:bCs/>
        </w:rPr>
        <w:t>Accept Criteria</w:t>
      </w:r>
    </w:p>
    <w:p w14:paraId="37C7CA47" w14:textId="77777777" w:rsidR="00C06CC9" w:rsidRDefault="00C06CC9" w:rsidP="00C06CC9">
      <w:pPr>
        <w:pStyle w:val="DOORSIndentForBullet"/>
      </w:pPr>
      <w:r>
        <w:rPr>
          <w:vertAlign w:val="superscript"/>
        </w:rPr>
        <w:t>BNC861</w:t>
      </w:r>
      <w:r>
        <w:tab/>
        <w:t>•</w:t>
      </w:r>
      <w:r>
        <w:tab/>
        <w:t>I want to view and use position and course/speed over ground from a GPS unit.</w:t>
      </w:r>
    </w:p>
    <w:p w14:paraId="6B5D7270" w14:textId="77777777" w:rsidR="00C06CC9" w:rsidRDefault="00C06CC9" w:rsidP="00C06CC9">
      <w:pPr>
        <w:pStyle w:val="DOORSIndentForBullet"/>
      </w:pPr>
      <w:r>
        <w:rPr>
          <w:vertAlign w:val="superscript"/>
        </w:rPr>
        <w:t>BNC862</w:t>
      </w:r>
      <w:r>
        <w:tab/>
        <w:t>•</w:t>
      </w:r>
      <w:r>
        <w:tab/>
        <w:t xml:space="preserve">I want to be able to use dead-reckoned own ship position throughout the system. Dead-reckoning shall automatically start based on the latest known own ship position. The dead-reckoned position shall be updated periodically based on data from the selected source for course/speed </w:t>
      </w:r>
      <w:proofErr w:type="gramStart"/>
      <w:r>
        <w:t>over ground</w:t>
      </w:r>
      <w:proofErr w:type="gramEnd"/>
      <w:r>
        <w:t>.</w:t>
      </w:r>
    </w:p>
    <w:p w14:paraId="47FCA960" w14:textId="77777777" w:rsidR="00C06CC9" w:rsidRDefault="00C06CC9" w:rsidP="00C06CC9">
      <w:pPr>
        <w:pStyle w:val="DOORSIndentForBullet"/>
      </w:pPr>
      <w:r>
        <w:rPr>
          <w:vertAlign w:val="superscript"/>
        </w:rPr>
        <w:t>BNC863</w:t>
      </w:r>
      <w:r>
        <w:tab/>
        <w:t>•</w:t>
      </w:r>
      <w:r>
        <w:tab/>
        <w:t>I want to be able to adjust the dead-reckoned position manually when dead-reckoning is selected as source for own ship position.</w:t>
      </w:r>
    </w:p>
    <w:p w14:paraId="1D847CCC" w14:textId="77777777" w:rsidR="00C06CC9" w:rsidRDefault="00C06CC9" w:rsidP="00C06CC9">
      <w:pPr>
        <w:pStyle w:val="DOORSIndentForBullet"/>
      </w:pPr>
      <w:r>
        <w:rPr>
          <w:vertAlign w:val="superscript"/>
        </w:rPr>
        <w:t>BNC864</w:t>
      </w:r>
      <w:r>
        <w:tab/>
        <w:t>•</w:t>
      </w:r>
      <w:r>
        <w:tab/>
        <w:t>I want to be able to input the time stamp for the manually entered values for dead reckoning. If I do not enter a time, I want the time stamp to be set to actual time. When entering time stamp for dead reckoning, I want the system to take position, course and speed altogether into account.</w:t>
      </w:r>
    </w:p>
    <w:p w14:paraId="1F21659A" w14:textId="77777777" w:rsidR="00C06CC9" w:rsidRDefault="00C06CC9" w:rsidP="00C06CC9">
      <w:pPr>
        <w:pStyle w:val="DOORSIndentForBullet"/>
      </w:pPr>
      <w:r>
        <w:rPr>
          <w:vertAlign w:val="superscript"/>
        </w:rPr>
        <w:t>BNC865</w:t>
      </w:r>
      <w:r>
        <w:tab/>
        <w:t>•</w:t>
      </w:r>
      <w:r>
        <w:tab/>
        <w:t>I want to be able to use manually entered course/speed over ground throughout the system.</w:t>
      </w:r>
    </w:p>
    <w:p w14:paraId="21544F49" w14:textId="77777777" w:rsidR="00C06CC9" w:rsidRDefault="00C06CC9" w:rsidP="00C06CC9">
      <w:pPr>
        <w:pStyle w:val="Heading5"/>
      </w:pPr>
      <w:r>
        <w:t>View and use Gyro data</w:t>
      </w:r>
    </w:p>
    <w:p w14:paraId="4E5323B2" w14:textId="77777777" w:rsidR="00C06CC9" w:rsidRDefault="00C06CC9" w:rsidP="00C06CC9">
      <w:pPr>
        <w:pStyle w:val="DOORSComment"/>
      </w:pPr>
      <w:r>
        <w:t>[BNCS300] As an Operator, I want to know the vessel heading, roll and pitch so that I can inform e.g. a helicopter pilot about the data.</w:t>
      </w:r>
    </w:p>
    <w:p w14:paraId="5B121ECB" w14:textId="77777777" w:rsidR="00C06CC9" w:rsidRDefault="00C06CC9" w:rsidP="00C06CC9">
      <w:pPr>
        <w:pStyle w:val="DOORSComment"/>
      </w:pPr>
      <w:r>
        <w:t>----------------------------------------</w:t>
      </w:r>
    </w:p>
    <w:p w14:paraId="4EC02F36" w14:textId="77777777" w:rsidR="00C06CC9" w:rsidRDefault="00C06CC9" w:rsidP="00C06CC9">
      <w:pPr>
        <w:pStyle w:val="DOORSComment"/>
      </w:pPr>
      <w:r>
        <w:t>A Gyro provides own ship heading, roll and pitch.</w:t>
      </w:r>
    </w:p>
    <w:p w14:paraId="54B17F2E" w14:textId="77777777" w:rsidR="00C06CC9" w:rsidRDefault="00C06CC9" w:rsidP="00C06CC9">
      <w:pPr>
        <w:pStyle w:val="DOORSComment"/>
      </w:pPr>
      <w:r>
        <w:t>Current heading, roll and pitch values as well as filtered values are distributed in the system. For presentation of roll and pitch, filtered maximum values are used, as the current values change continuously.</w:t>
      </w:r>
    </w:p>
    <w:p w14:paraId="2A21EA01" w14:textId="77777777" w:rsidR="00C06CC9" w:rsidRDefault="00C06CC9" w:rsidP="00C06CC9">
      <w:pPr>
        <w:pStyle w:val="DOORSComment"/>
      </w:pPr>
      <w:r>
        <w:t xml:space="preserve">Maximum values are obtained using filters. Maximum values are constantly </w:t>
      </w:r>
      <w:proofErr w:type="gramStart"/>
      <w:r>
        <w:t>decreasing, but</w:t>
      </w:r>
      <w:proofErr w:type="gramEnd"/>
      <w:r>
        <w:t xml:space="preserve"> instantaneously adjust to new measurements greater than the current value.</w:t>
      </w:r>
    </w:p>
    <w:p w14:paraId="3CC6BE94" w14:textId="77777777" w:rsidR="00C06CC9" w:rsidRDefault="00C06CC9" w:rsidP="00C06CC9">
      <w:pPr>
        <w:pStyle w:val="DOORSComment"/>
      </w:pPr>
      <w:r>
        <w:rPr>
          <w:b/>
          <w:bCs/>
        </w:rPr>
        <w:t>Accept Criteria</w:t>
      </w:r>
    </w:p>
    <w:p w14:paraId="3D861E94" w14:textId="77777777" w:rsidR="00C06CC9" w:rsidRDefault="00C06CC9" w:rsidP="00C06CC9">
      <w:pPr>
        <w:pStyle w:val="DOORSIndentForBullet"/>
      </w:pPr>
      <w:r>
        <w:rPr>
          <w:vertAlign w:val="superscript"/>
        </w:rPr>
        <w:t>BNC875</w:t>
      </w:r>
      <w:r>
        <w:tab/>
        <w:t>•</w:t>
      </w:r>
      <w:r>
        <w:tab/>
        <w:t>I want to view and use heading, roll, and pitch from a gyro unit.</w:t>
      </w:r>
    </w:p>
    <w:p w14:paraId="01E2C897" w14:textId="77777777" w:rsidR="00C06CC9" w:rsidRDefault="00C06CC9" w:rsidP="00C06CC9">
      <w:pPr>
        <w:pStyle w:val="DOORSIndentForBullet"/>
      </w:pPr>
      <w:r>
        <w:rPr>
          <w:vertAlign w:val="superscript"/>
        </w:rPr>
        <w:t>BNC877</w:t>
      </w:r>
      <w:r>
        <w:tab/>
        <w:t>•</w:t>
      </w:r>
      <w:r>
        <w:tab/>
        <w:t>I want to be able to use manually entered heading throughout the system.</w:t>
      </w:r>
    </w:p>
    <w:p w14:paraId="01A7000E" w14:textId="77777777" w:rsidR="00C06CC9" w:rsidRDefault="00C06CC9" w:rsidP="00C06CC9">
      <w:pPr>
        <w:pStyle w:val="Heading5"/>
      </w:pPr>
      <w:r>
        <w:t>View and use Log data</w:t>
      </w:r>
    </w:p>
    <w:p w14:paraId="0A5EA2BE" w14:textId="77777777" w:rsidR="00C06CC9" w:rsidRDefault="00C06CC9" w:rsidP="00C06CC9">
      <w:pPr>
        <w:pStyle w:val="DOORSComment"/>
      </w:pPr>
      <w:r>
        <w:t>[BNCS302] As an Operator, I want to know the vessel speed relative to water so that I can reason about sea current.</w:t>
      </w:r>
    </w:p>
    <w:p w14:paraId="72573042" w14:textId="77777777" w:rsidR="00C06CC9" w:rsidRDefault="00C06CC9" w:rsidP="00C06CC9">
      <w:pPr>
        <w:pStyle w:val="DOORSComment"/>
      </w:pPr>
      <w:r>
        <w:t>----------------------------------------</w:t>
      </w:r>
    </w:p>
    <w:p w14:paraId="77643488" w14:textId="77777777" w:rsidR="00C06CC9" w:rsidRDefault="00C06CC9" w:rsidP="00C06CC9">
      <w:pPr>
        <w:pStyle w:val="DOORSComment"/>
      </w:pPr>
      <w:r>
        <w:t>A Log provides relative speed through the water.</w:t>
      </w:r>
    </w:p>
    <w:p w14:paraId="4D31D201" w14:textId="77777777" w:rsidR="00C06CC9" w:rsidRDefault="00C06CC9" w:rsidP="00C06CC9">
      <w:pPr>
        <w:pStyle w:val="DOORSComment"/>
      </w:pPr>
      <w:r>
        <w:rPr>
          <w:b/>
          <w:bCs/>
        </w:rPr>
        <w:t>Accept Criteria</w:t>
      </w:r>
    </w:p>
    <w:p w14:paraId="4CA2E539" w14:textId="77777777" w:rsidR="00C06CC9" w:rsidRDefault="00C06CC9" w:rsidP="00C06CC9">
      <w:pPr>
        <w:pStyle w:val="DOORSIndentForBullet"/>
      </w:pPr>
      <w:r>
        <w:rPr>
          <w:vertAlign w:val="superscript"/>
        </w:rPr>
        <w:t>BNC883</w:t>
      </w:r>
      <w:r>
        <w:tab/>
        <w:t>•</w:t>
      </w:r>
      <w:r>
        <w:tab/>
        <w:t>I want to view and use relative speed through water from a Log unit.</w:t>
      </w:r>
    </w:p>
    <w:p w14:paraId="001FE896" w14:textId="77777777" w:rsidR="00C06CC9" w:rsidRDefault="00C06CC9" w:rsidP="00C06CC9">
      <w:pPr>
        <w:pStyle w:val="Heading5"/>
      </w:pPr>
      <w:r>
        <w:t>View and use Depth data</w:t>
      </w:r>
    </w:p>
    <w:p w14:paraId="469C11F2" w14:textId="77777777" w:rsidR="00C06CC9" w:rsidRDefault="00C06CC9" w:rsidP="00C06CC9">
      <w:pPr>
        <w:pStyle w:val="DOORSComment"/>
      </w:pPr>
      <w:r>
        <w:t>[BNCS304] As an Operator, I want to know the measured water depth under keel so that I do not have to rely on potentially inaccurate/obsolete data from a sea chart.</w:t>
      </w:r>
    </w:p>
    <w:p w14:paraId="2CF2F4D1" w14:textId="77777777" w:rsidR="00C06CC9" w:rsidRDefault="00C06CC9" w:rsidP="00C06CC9">
      <w:pPr>
        <w:pStyle w:val="DOORSComment"/>
      </w:pPr>
      <w:r>
        <w:t>----------------------------------------</w:t>
      </w:r>
    </w:p>
    <w:p w14:paraId="2C3183CC" w14:textId="77777777" w:rsidR="00C06CC9" w:rsidRDefault="00C06CC9" w:rsidP="00C06CC9">
      <w:pPr>
        <w:pStyle w:val="DOORSComment"/>
      </w:pPr>
      <w:r>
        <w:lastRenderedPageBreak/>
        <w:t>An Echo Sounder provides continuously the actual depth below the keel. The operator can be alerted when the depth below keel is less than an operator-specified value.</w:t>
      </w:r>
    </w:p>
    <w:p w14:paraId="7780F6B5" w14:textId="77777777" w:rsidR="00C06CC9" w:rsidRDefault="00C06CC9" w:rsidP="00C06CC9">
      <w:pPr>
        <w:pStyle w:val="DOORSComment"/>
      </w:pPr>
      <w:r>
        <w:rPr>
          <w:b/>
          <w:bCs/>
        </w:rPr>
        <w:t>Accept Criteria</w:t>
      </w:r>
    </w:p>
    <w:p w14:paraId="6D52132C" w14:textId="77777777" w:rsidR="00C06CC9" w:rsidRDefault="00C06CC9" w:rsidP="00C06CC9">
      <w:pPr>
        <w:pStyle w:val="DOORSIndentForBullet"/>
      </w:pPr>
      <w:r>
        <w:rPr>
          <w:vertAlign w:val="superscript"/>
        </w:rPr>
        <w:t>BNC891</w:t>
      </w:r>
      <w:r>
        <w:tab/>
        <w:t>•</w:t>
      </w:r>
      <w:r>
        <w:tab/>
        <w:t>I want to view and use depth below keel from an Echo Sounder unit.</w:t>
      </w:r>
    </w:p>
    <w:p w14:paraId="23F69A83" w14:textId="77777777" w:rsidR="00C06CC9" w:rsidRDefault="00C06CC9" w:rsidP="00C06CC9">
      <w:pPr>
        <w:pStyle w:val="DOORSIndentForBullet"/>
      </w:pPr>
      <w:r>
        <w:rPr>
          <w:vertAlign w:val="superscript"/>
        </w:rPr>
        <w:t>BNC892</w:t>
      </w:r>
      <w:r>
        <w:tab/>
        <w:t>•</w:t>
      </w:r>
      <w:r>
        <w:tab/>
        <w:t>I want to be able to set a shallow water depth threshold.</w:t>
      </w:r>
    </w:p>
    <w:p w14:paraId="4C34013E" w14:textId="77777777" w:rsidR="00C06CC9" w:rsidRDefault="00C06CC9" w:rsidP="00C06CC9">
      <w:pPr>
        <w:pStyle w:val="Heading4"/>
      </w:pPr>
      <w:r>
        <w:t>Handle Weather Data</w:t>
      </w:r>
    </w:p>
    <w:p w14:paraId="5F6F935E" w14:textId="77777777" w:rsidR="00C06CC9" w:rsidRDefault="00C06CC9" w:rsidP="00C06CC9">
      <w:pPr>
        <w:pStyle w:val="DOORSComment"/>
      </w:pPr>
      <w:r>
        <w:t>[BNCS621] As an Operator, I want to have updated weather data, so that I can assess the impact on my mission.</w:t>
      </w:r>
    </w:p>
    <w:p w14:paraId="51ACE9EE" w14:textId="77777777" w:rsidR="00C06CC9" w:rsidRDefault="00C06CC9" w:rsidP="00C06CC9">
      <w:pPr>
        <w:pStyle w:val="DOORSComment"/>
      </w:pPr>
      <w:r>
        <w:t>----------------------------------------</w:t>
      </w:r>
    </w:p>
    <w:p w14:paraId="2AF55C44" w14:textId="77777777" w:rsidR="00C06CC9" w:rsidRDefault="00C06CC9" w:rsidP="00C06CC9">
      <w:pPr>
        <w:pStyle w:val="DOORSComment"/>
      </w:pPr>
      <w:r>
        <w:t>A Meteorology System provides measured environmental information.</w:t>
      </w:r>
    </w:p>
    <w:p w14:paraId="1C925912" w14:textId="77777777" w:rsidR="00C06CC9" w:rsidRDefault="00C06CC9" w:rsidP="00C06CC9">
      <w:pPr>
        <w:pStyle w:val="DOORSComment"/>
      </w:pPr>
      <w:r>
        <w:t>The system performs averaging and filtering of relative wind data and calculates the true wind data from the relative wind data and the absolute velocity of the ship. Mean and peak relative wind data can be displayed.</w:t>
      </w:r>
    </w:p>
    <w:p w14:paraId="4C91E55E" w14:textId="77777777" w:rsidR="00C06CC9" w:rsidRDefault="00C06CC9" w:rsidP="00C06CC9">
      <w:pPr>
        <w:pStyle w:val="DOORSComment"/>
      </w:pPr>
      <w:r>
        <w:rPr>
          <w:b/>
          <w:bCs/>
        </w:rPr>
        <w:t>Accept Criteria</w:t>
      </w:r>
    </w:p>
    <w:p w14:paraId="2ED5262E" w14:textId="77777777" w:rsidR="00C06CC9" w:rsidRDefault="00C06CC9" w:rsidP="00C06CC9">
      <w:pPr>
        <w:pStyle w:val="DOORSIndentForBullet"/>
      </w:pPr>
      <w:r>
        <w:rPr>
          <w:vertAlign w:val="superscript"/>
        </w:rPr>
        <w:t>BNC901</w:t>
      </w:r>
      <w:r>
        <w:tab/>
        <w:t>•</w:t>
      </w:r>
      <w:r>
        <w:tab/>
        <w:t xml:space="preserve">I want </w:t>
      </w:r>
      <w:proofErr w:type="gramStart"/>
      <w:r>
        <w:t>that the</w:t>
      </w:r>
      <w:proofErr w:type="gramEnd"/>
      <w:r>
        <w:t xml:space="preserve"> system </w:t>
      </w:r>
      <w:proofErr w:type="gramStart"/>
      <w:r>
        <w:t>calculates</w:t>
      </w:r>
      <w:proofErr w:type="gramEnd"/>
      <w:r>
        <w:t xml:space="preserve"> true wind based on data from the sensor giving the highest wind speed and the course/speed over ground of own ship. Mean true wind data shall be filtered.</w:t>
      </w:r>
    </w:p>
    <w:p w14:paraId="01817687" w14:textId="77777777" w:rsidR="00C06CC9" w:rsidRDefault="00C06CC9" w:rsidP="00C06CC9">
      <w:pPr>
        <w:pStyle w:val="DOORSIndentForBullet"/>
      </w:pPr>
      <w:r>
        <w:rPr>
          <w:vertAlign w:val="superscript"/>
        </w:rPr>
        <w:t>BNC902</w:t>
      </w:r>
      <w:r>
        <w:tab/>
        <w:t>•</w:t>
      </w:r>
      <w:r>
        <w:tab/>
        <w:t>I want to be able to enter true wind manually.</w:t>
      </w:r>
    </w:p>
    <w:p w14:paraId="3B93B173" w14:textId="77777777" w:rsidR="00C06CC9" w:rsidRDefault="00C06CC9" w:rsidP="00C06CC9">
      <w:pPr>
        <w:pStyle w:val="DOORSIndentForBullet"/>
      </w:pPr>
      <w:r>
        <w:rPr>
          <w:vertAlign w:val="superscript"/>
        </w:rPr>
        <w:t>BNC2579</w:t>
      </w:r>
      <w:r>
        <w:tab/>
        <w:t>•</w:t>
      </w:r>
      <w:r>
        <w:tab/>
        <w:t>I want to see which direction the wind is coming from for true and relative wind.</w:t>
      </w:r>
    </w:p>
    <w:p w14:paraId="4EC3B320" w14:textId="77777777" w:rsidR="00C06CC9" w:rsidRDefault="00C06CC9" w:rsidP="00C06CC9">
      <w:pPr>
        <w:pStyle w:val="DOORSIndentForBullet"/>
      </w:pPr>
      <w:r>
        <w:rPr>
          <w:vertAlign w:val="superscript"/>
        </w:rPr>
        <w:t>BNC903</w:t>
      </w:r>
      <w:r>
        <w:tab/>
        <w:t>•</w:t>
      </w:r>
      <w:r>
        <w:tab/>
        <w:t>I want to be able to select whether to use calculated true wind or manual wind data throughout the system.</w:t>
      </w:r>
    </w:p>
    <w:p w14:paraId="2BC6A3C3" w14:textId="77777777" w:rsidR="00C06CC9" w:rsidRDefault="00C06CC9" w:rsidP="00C06CC9">
      <w:pPr>
        <w:pStyle w:val="DOORSIndentForBullet"/>
      </w:pPr>
      <w:r>
        <w:rPr>
          <w:vertAlign w:val="superscript"/>
        </w:rPr>
        <w:t>BNC904</w:t>
      </w:r>
      <w:r>
        <w:tab/>
        <w:t>•</w:t>
      </w:r>
      <w:r>
        <w:tab/>
        <w:t>I want to be able to monitor measured air temperature, air pressure and air humidity.</w:t>
      </w:r>
    </w:p>
    <w:p w14:paraId="14048D86" w14:textId="77777777" w:rsidR="00C06CC9" w:rsidRDefault="00C06CC9" w:rsidP="00C06CC9">
      <w:pPr>
        <w:pStyle w:val="DOORSIndentForBullet"/>
      </w:pPr>
      <w:r>
        <w:rPr>
          <w:vertAlign w:val="superscript"/>
        </w:rPr>
        <w:t>BNC2577</w:t>
      </w:r>
      <w:r>
        <w:tab/>
        <w:t>•</w:t>
      </w:r>
      <w:r>
        <w:tab/>
        <w:t>I want to be able to enter sea state value between 0 and 9.</w:t>
      </w:r>
    </w:p>
    <w:p w14:paraId="708B2D78" w14:textId="77777777" w:rsidR="00C06CC9" w:rsidRDefault="00C06CC9" w:rsidP="00C06CC9">
      <w:pPr>
        <w:pStyle w:val="Heading3"/>
      </w:pPr>
      <w:bookmarkStart w:id="14" w:name="_Toc219978246"/>
      <w:r>
        <w:t>Situational Awareness for Status of the System and Connected Subsystems</w:t>
      </w:r>
      <w:bookmarkEnd w:id="14"/>
    </w:p>
    <w:p w14:paraId="35327DC8" w14:textId="77777777" w:rsidR="00C06CC9" w:rsidRDefault="00C06CC9" w:rsidP="00C06CC9">
      <w:pPr>
        <w:pStyle w:val="Heading4"/>
      </w:pPr>
      <w:r>
        <w:t>Get System Status Overview</w:t>
      </w:r>
    </w:p>
    <w:p w14:paraId="31BF6960" w14:textId="77777777" w:rsidR="00C06CC9" w:rsidRDefault="00C06CC9" w:rsidP="00C06CC9">
      <w:pPr>
        <w:pStyle w:val="DOORSComment"/>
      </w:pPr>
      <w:r>
        <w:t>[BNCS321] As an Operator, I want to have a good overview of the status of the system, so that I can determine the overall combat/mission readiness of the platform.</w:t>
      </w:r>
    </w:p>
    <w:p w14:paraId="4322D802" w14:textId="77777777" w:rsidR="00C06CC9" w:rsidRDefault="00C06CC9" w:rsidP="00C06CC9">
      <w:pPr>
        <w:pStyle w:val="DOORSComment"/>
      </w:pPr>
      <w:r>
        <w:t>----------------------------------------</w:t>
      </w:r>
    </w:p>
    <w:p w14:paraId="5271320C" w14:textId="77777777" w:rsidR="00C06CC9" w:rsidRDefault="00C06CC9" w:rsidP="00C06CC9">
      <w:pPr>
        <w:pStyle w:val="DOORSComment"/>
      </w:pPr>
      <w:r>
        <w:t>For the technical operator, the process of diagnosing and repairing will have its starting point in the system status overview. Both a consolidated and a detailed view of the status of every system node, sub system, and part of running system software are available to the operator. This enables the operators to pinpoint the malfunctioning hardware or software.</w:t>
      </w:r>
    </w:p>
    <w:p w14:paraId="2DBFE7AE" w14:textId="77777777" w:rsidR="00C06CC9" w:rsidRDefault="00C06CC9" w:rsidP="00C06CC9">
      <w:pPr>
        <w:pStyle w:val="DOORSComment"/>
      </w:pPr>
      <w:r>
        <w:t>The status of the monitored parts will also include the latest results of the automated test (see Diagnostics) as an immediate and cost-free indication of the causes of malfunction. This can prevent the operator from having to wait for test results or having to shut off subsystems to perform more high-impact tests.</w:t>
      </w:r>
    </w:p>
    <w:p w14:paraId="708544A6" w14:textId="77777777" w:rsidR="00C06CC9" w:rsidRDefault="00C06CC9" w:rsidP="00C06CC9">
      <w:pPr>
        <w:pStyle w:val="DOORSComment"/>
      </w:pPr>
      <w:r>
        <w:t>This section covers primarily the internal and interfacing aspects. General platform overview is under the Site Management scenario.</w:t>
      </w:r>
    </w:p>
    <w:p w14:paraId="628609CA" w14:textId="77777777" w:rsidR="00C06CC9" w:rsidRDefault="00C06CC9" w:rsidP="00C06CC9">
      <w:pPr>
        <w:pStyle w:val="DOORSComment"/>
      </w:pPr>
      <w:r>
        <w:rPr>
          <w:b/>
          <w:bCs/>
        </w:rPr>
        <w:t>Accept Criteria</w:t>
      </w:r>
    </w:p>
    <w:p w14:paraId="794D9E74" w14:textId="77777777" w:rsidR="00C06CC9" w:rsidRDefault="00C06CC9" w:rsidP="00C06CC9">
      <w:pPr>
        <w:pStyle w:val="Heading5"/>
      </w:pPr>
      <w:r>
        <w:lastRenderedPageBreak/>
        <w:t>Get Subsystem Overview</w:t>
      </w:r>
    </w:p>
    <w:p w14:paraId="4B17AFDB" w14:textId="77777777" w:rsidR="00C06CC9" w:rsidRDefault="00C06CC9" w:rsidP="00C06CC9">
      <w:pPr>
        <w:pStyle w:val="DOORSComment"/>
      </w:pPr>
      <w:r>
        <w:t>[BNCS711] As an Operator, I want to have a good overview of the status of connected subsystems, so that I can determine the overall combat/mission readiness of the platform.</w:t>
      </w:r>
    </w:p>
    <w:p w14:paraId="2CAE723E" w14:textId="77777777" w:rsidR="00C06CC9" w:rsidRDefault="00C06CC9" w:rsidP="00C06CC9">
      <w:pPr>
        <w:pStyle w:val="DOORSComment"/>
      </w:pPr>
      <w:r>
        <w:t>----------------------------------------</w:t>
      </w:r>
    </w:p>
    <w:p w14:paraId="2DD32670" w14:textId="77777777" w:rsidR="00C06CC9" w:rsidRDefault="00C06CC9" w:rsidP="00C06CC9">
      <w:pPr>
        <w:pStyle w:val="DOORSComment"/>
      </w:pPr>
      <w:r>
        <w:t xml:space="preserve">The operator can use the subsystem overview to quickly gain knowledge of the external subsystems such as sensors, weapons, etc. that currently are operational. The focus of the subsystem overview is therefore not diagnostics but rather verifying that a particular operational task involving </w:t>
      </w:r>
      <w:proofErr w:type="gramStart"/>
      <w:r>
        <w:t>a number of</w:t>
      </w:r>
      <w:proofErr w:type="gramEnd"/>
      <w:r>
        <w:t xml:space="preserve"> subsystems can be carried out. This is particularly useful for the operator having limited technical insight but some knowledge of the operational use of various subsystems.</w:t>
      </w:r>
    </w:p>
    <w:p w14:paraId="4814B287" w14:textId="77777777" w:rsidR="00C06CC9" w:rsidRDefault="00C06CC9" w:rsidP="00C06CC9">
      <w:pPr>
        <w:pStyle w:val="DOORSComment"/>
      </w:pPr>
      <w:r>
        <w:rPr>
          <w:b/>
          <w:bCs/>
        </w:rPr>
        <w:t>Accept Criteria</w:t>
      </w:r>
    </w:p>
    <w:p w14:paraId="5BEC9AF2" w14:textId="77777777" w:rsidR="00C06CC9" w:rsidRDefault="00C06CC9" w:rsidP="00C06CC9">
      <w:pPr>
        <w:pStyle w:val="DOORSIndentForBullet"/>
      </w:pPr>
      <w:r>
        <w:rPr>
          <w:vertAlign w:val="superscript"/>
        </w:rPr>
        <w:t>BNC1004</w:t>
      </w:r>
      <w:r>
        <w:tab/>
        <w:t>•</w:t>
      </w:r>
      <w:r>
        <w:tab/>
        <w:t>I want to be able to view the status of connections to integrated systems (and the operational status to the extent it is available), for e.g. sensors, effectors and link systems.</w:t>
      </w:r>
    </w:p>
    <w:p w14:paraId="12B2769D" w14:textId="77777777" w:rsidR="00C06CC9" w:rsidRDefault="00C06CC9" w:rsidP="00C06CC9">
      <w:pPr>
        <w:pStyle w:val="DOORSIndentForBullet"/>
      </w:pPr>
      <w:r>
        <w:rPr>
          <w:vertAlign w:val="superscript"/>
        </w:rPr>
        <w:t>BNC1005</w:t>
      </w:r>
      <w:r>
        <w:tab/>
        <w:t>•</w:t>
      </w:r>
      <w:r>
        <w:tab/>
        <w:t>I want to be able to view the technical state of the surveillance radar, including BITE fault.</w:t>
      </w:r>
    </w:p>
    <w:p w14:paraId="7B81D50E" w14:textId="77777777" w:rsidR="00C06CC9" w:rsidRDefault="00C06CC9" w:rsidP="00C06CC9">
      <w:pPr>
        <w:pStyle w:val="Heading4"/>
      </w:pPr>
      <w:r>
        <w:t>Get Alerts</w:t>
      </w:r>
    </w:p>
    <w:p w14:paraId="57D5FECD" w14:textId="77777777" w:rsidR="00C06CC9" w:rsidRDefault="00C06CC9" w:rsidP="00C06CC9">
      <w:pPr>
        <w:pStyle w:val="DOORSComment"/>
      </w:pPr>
      <w:r>
        <w:t>[BNCS326] As an Operator, asynchronously with my current operations, I want to receive notifications about tactical events, so that I don't have to monitor these myself.</w:t>
      </w:r>
    </w:p>
    <w:p w14:paraId="58BB8E86" w14:textId="77777777" w:rsidR="00C06CC9" w:rsidRDefault="00C06CC9" w:rsidP="00C06CC9">
      <w:pPr>
        <w:pStyle w:val="DOORSComment"/>
      </w:pPr>
      <w:r>
        <w:t>----------------------------------------</w:t>
      </w:r>
    </w:p>
    <w:p w14:paraId="69A83B76" w14:textId="77777777" w:rsidR="00C06CC9" w:rsidRDefault="00C06CC9" w:rsidP="00C06CC9">
      <w:pPr>
        <w:pStyle w:val="DOORSComment"/>
      </w:pPr>
      <w:r>
        <w:t>When immediate attention is required due to some tactical or technical condition, operators can be notified with an alert. Tactical alerts</w:t>
      </w:r>
      <w:r>
        <w:rPr>
          <w:i/>
          <w:iCs/>
        </w:rPr>
        <w:t xml:space="preserve"> </w:t>
      </w:r>
      <w:r>
        <w:t xml:space="preserve">are generated when certain tactical events such as tracks within </w:t>
      </w:r>
      <w:proofErr w:type="gramStart"/>
      <w:r>
        <w:t>particular areas</w:t>
      </w:r>
      <w:proofErr w:type="gramEnd"/>
      <w:r>
        <w:t>, emerging of fast-moving tracks, etc. will require such instant attention.</w:t>
      </w:r>
    </w:p>
    <w:p w14:paraId="7E3E454A" w14:textId="77777777" w:rsidR="00C06CC9" w:rsidRDefault="00C06CC9" w:rsidP="00C06CC9">
      <w:pPr>
        <w:pStyle w:val="DOORSComment"/>
      </w:pPr>
      <w:r>
        <w:t xml:space="preserve">If various parts of the hardware and software are malfunctioning the operator can consequently not have access to all parts of the system or external systems. This can prevent the operator from performing the critical tasks he has been </w:t>
      </w:r>
      <w:proofErr w:type="gramStart"/>
      <w:r>
        <w:t>assigned</w:t>
      </w:r>
      <w:proofErr w:type="gramEnd"/>
      <w:r>
        <w:t xml:space="preserve"> and a</w:t>
      </w:r>
      <w:r>
        <w:rPr>
          <w:i/>
          <w:iCs/>
        </w:rPr>
        <w:t xml:space="preserve"> </w:t>
      </w:r>
      <w:r>
        <w:t>technical alert</w:t>
      </w:r>
      <w:r>
        <w:rPr>
          <w:i/>
          <w:iCs/>
        </w:rPr>
        <w:t xml:space="preserve"> </w:t>
      </w:r>
      <w:r>
        <w:t>is used to notify the relevant operators.</w:t>
      </w:r>
    </w:p>
    <w:p w14:paraId="7545A581" w14:textId="77777777" w:rsidR="00C06CC9" w:rsidRDefault="00C06CC9" w:rsidP="00C06CC9">
      <w:pPr>
        <w:pStyle w:val="DOORSComment"/>
      </w:pPr>
      <w:r>
        <w:rPr>
          <w:b/>
          <w:bCs/>
        </w:rPr>
        <w:t>Accept Criteria</w:t>
      </w:r>
    </w:p>
    <w:p w14:paraId="7EE4BC73" w14:textId="77777777" w:rsidR="00C06CC9" w:rsidRDefault="00C06CC9" w:rsidP="00C06CC9">
      <w:pPr>
        <w:pStyle w:val="DOORSIndentForBullet"/>
      </w:pPr>
      <w:r>
        <w:rPr>
          <w:vertAlign w:val="superscript"/>
        </w:rPr>
        <w:t>BNC1029</w:t>
      </w:r>
      <w:r>
        <w:tab/>
        <w:t>•</w:t>
      </w:r>
      <w:r>
        <w:tab/>
        <w:t xml:space="preserve">I want the alert messages </w:t>
      </w:r>
      <w:proofErr w:type="gramStart"/>
      <w:r>
        <w:t>are</w:t>
      </w:r>
      <w:proofErr w:type="gramEnd"/>
      <w:r>
        <w:t xml:space="preserve"> labeled with </w:t>
      </w:r>
      <w:proofErr w:type="gramStart"/>
      <w:r>
        <w:t>a severity</w:t>
      </w:r>
      <w:proofErr w:type="gramEnd"/>
      <w:r>
        <w:t>, so that I can get a quick overview of what is important to deal with.</w:t>
      </w:r>
    </w:p>
    <w:p w14:paraId="220C81A1" w14:textId="77777777" w:rsidR="00C06CC9" w:rsidRDefault="00C06CC9" w:rsidP="00C06CC9">
      <w:pPr>
        <w:pStyle w:val="DOORSIndentForBullet"/>
      </w:pPr>
      <w:r>
        <w:rPr>
          <w:vertAlign w:val="superscript"/>
        </w:rPr>
        <w:t>BNC1032</w:t>
      </w:r>
      <w:r>
        <w:tab/>
        <w:t>•</w:t>
      </w:r>
      <w:r>
        <w:tab/>
        <w:t>I want to be able to delete alerts and notifications.</w:t>
      </w:r>
    </w:p>
    <w:p w14:paraId="5D0B26F0" w14:textId="77777777" w:rsidR="00C06CC9" w:rsidRDefault="00C06CC9" w:rsidP="00C06CC9">
      <w:pPr>
        <w:pStyle w:val="DOORSIndentForBullet"/>
      </w:pPr>
      <w:r>
        <w:rPr>
          <w:vertAlign w:val="superscript"/>
        </w:rPr>
        <w:t>BNC1034</w:t>
      </w:r>
      <w:r>
        <w:tab/>
        <w:t>•</w:t>
      </w:r>
      <w:r>
        <w:tab/>
        <w:t xml:space="preserve">I want the alerts to be displayed in a way that they catch my attention and are easy to view, but at the same </w:t>
      </w:r>
      <w:proofErr w:type="gramStart"/>
      <w:r>
        <w:t>time</w:t>
      </w:r>
      <w:proofErr w:type="gramEnd"/>
      <w:r>
        <w:t xml:space="preserve"> </w:t>
      </w:r>
      <w:proofErr w:type="gramStart"/>
      <w:r>
        <w:t>does</w:t>
      </w:r>
      <w:proofErr w:type="gramEnd"/>
      <w:r>
        <w:t xml:space="preserve"> not interfere with or block the view of the situation display.</w:t>
      </w:r>
    </w:p>
    <w:p w14:paraId="54FD52FE" w14:textId="77777777" w:rsidR="00C06CC9" w:rsidRDefault="00C06CC9" w:rsidP="00C06CC9">
      <w:pPr>
        <w:pStyle w:val="Heading5"/>
      </w:pPr>
      <w:r>
        <w:t>Control and Monitor Alerts</w:t>
      </w:r>
    </w:p>
    <w:p w14:paraId="5736E1D4" w14:textId="77777777" w:rsidR="00C06CC9" w:rsidRDefault="00C06CC9" w:rsidP="00C06CC9">
      <w:pPr>
        <w:pStyle w:val="DOORSComment"/>
      </w:pPr>
      <w:r>
        <w:t>[BNCS328] As an Operator, I want to select the alerts that I deem are most relevant for me, so I am not burdened with unimportant alerts.</w:t>
      </w:r>
    </w:p>
    <w:p w14:paraId="1992DD37" w14:textId="77777777" w:rsidR="00C06CC9" w:rsidRDefault="00C06CC9" w:rsidP="00C06CC9">
      <w:pPr>
        <w:pStyle w:val="DOORSComment"/>
      </w:pPr>
      <w:r>
        <w:t>----------------------------------------</w:t>
      </w:r>
    </w:p>
    <w:p w14:paraId="4B82EADA" w14:textId="77777777" w:rsidR="00C06CC9" w:rsidRDefault="00C06CC9" w:rsidP="00C06CC9">
      <w:pPr>
        <w:pStyle w:val="DOORSComment"/>
      </w:pPr>
      <w:r>
        <w:t xml:space="preserve">The operator can as a part of the </w:t>
      </w:r>
      <w:proofErr w:type="gramStart"/>
      <w:r>
        <w:t>operator</w:t>
      </w:r>
      <w:proofErr w:type="gramEnd"/>
      <w:r>
        <w:t xml:space="preserve"> setup subscribe to the types of alerts of interest. Some alert types are so severe that they always will be delivered to certain operators even when no operators are explicitly subscribed to them.</w:t>
      </w:r>
    </w:p>
    <w:p w14:paraId="2E30307B" w14:textId="77777777" w:rsidR="00C06CC9" w:rsidRDefault="00C06CC9" w:rsidP="00C06CC9">
      <w:pPr>
        <w:pStyle w:val="DOORSComment"/>
      </w:pPr>
      <w:r>
        <w:rPr>
          <w:b/>
          <w:bCs/>
        </w:rPr>
        <w:t>Accept Criteria</w:t>
      </w:r>
    </w:p>
    <w:p w14:paraId="7907253C" w14:textId="77777777" w:rsidR="00C06CC9" w:rsidRDefault="00C06CC9" w:rsidP="00C06CC9">
      <w:pPr>
        <w:pStyle w:val="DOORSIndentForBullet"/>
      </w:pPr>
      <w:r>
        <w:rPr>
          <w:vertAlign w:val="superscript"/>
        </w:rPr>
        <w:lastRenderedPageBreak/>
        <w:t>BNC1040</w:t>
      </w:r>
      <w:r>
        <w:tab/>
        <w:t>•</w:t>
      </w:r>
      <w:r>
        <w:tab/>
        <w:t>I want the display of alerts to be sorted so that I can quickly view the ones I am interested in.</w:t>
      </w:r>
    </w:p>
    <w:p w14:paraId="7CE8DF2C" w14:textId="77777777" w:rsidR="00C06CC9" w:rsidRDefault="00C06CC9" w:rsidP="00C06CC9">
      <w:pPr>
        <w:pStyle w:val="DOORSIndentForBullet"/>
      </w:pPr>
      <w:r>
        <w:rPr>
          <w:vertAlign w:val="superscript"/>
        </w:rPr>
        <w:t>BNC1041</w:t>
      </w:r>
      <w:r>
        <w:tab/>
        <w:t>•</w:t>
      </w:r>
      <w:r>
        <w:tab/>
        <w:t>I want to be able to see how many alerts are unread and need my attention.</w:t>
      </w:r>
    </w:p>
    <w:p w14:paraId="19A07BCF" w14:textId="77777777" w:rsidR="00C06CC9" w:rsidRDefault="00C06CC9" w:rsidP="00C06CC9">
      <w:pPr>
        <w:pStyle w:val="Heading5"/>
      </w:pPr>
      <w:r>
        <w:t>Get Technical Alerts</w:t>
      </w:r>
    </w:p>
    <w:p w14:paraId="435DE70E" w14:textId="77777777" w:rsidR="00C06CC9" w:rsidRDefault="00C06CC9" w:rsidP="00C06CC9">
      <w:pPr>
        <w:pStyle w:val="DOORSComment"/>
      </w:pPr>
      <w:r>
        <w:t>[BNCS713] As a system Technician, asynchronously with my current operations, I want to receive notifications about technical events, so that I don't have to monitor these myself.</w:t>
      </w:r>
    </w:p>
    <w:p w14:paraId="45EAC3C6" w14:textId="77777777" w:rsidR="00C06CC9" w:rsidRDefault="00C06CC9" w:rsidP="00C06CC9">
      <w:pPr>
        <w:pStyle w:val="DOORSComment"/>
      </w:pPr>
      <w:r>
        <w:t>----------------------------------------</w:t>
      </w:r>
    </w:p>
    <w:p w14:paraId="75240485" w14:textId="77777777" w:rsidR="00C06CC9" w:rsidRDefault="00C06CC9" w:rsidP="00C06CC9">
      <w:pPr>
        <w:pStyle w:val="DOORSComment"/>
      </w:pPr>
      <w:r>
        <w:t>Severe technical events that could have impact on the operation of the system give rise to alerts. These technical alerts primarily occur when system nodes or external subsystems are malfunctioning.</w:t>
      </w:r>
    </w:p>
    <w:p w14:paraId="4801F995" w14:textId="77777777" w:rsidR="00C06CC9" w:rsidRDefault="00C06CC9" w:rsidP="00C06CC9">
      <w:pPr>
        <w:pStyle w:val="DOORSComment"/>
      </w:pPr>
      <w:r>
        <w:t>A faulty external subsystem could be flickering between an operational and a degraded state, thereby causing a continuous stream of alerts. The involved alert type is therefore flooded so that even relevant alerts of that type would not stand out and attract the needed attention. These flooded types of alerts can be turned off altogether, so that no operator receives them. However, certain alerts – primarily tactical alerts – are so severe that the system prevents them from being turned off.</w:t>
      </w:r>
    </w:p>
    <w:p w14:paraId="15C44D4F" w14:textId="77777777" w:rsidR="00C06CC9" w:rsidRDefault="00C06CC9" w:rsidP="00C06CC9">
      <w:pPr>
        <w:pStyle w:val="DOORSComment"/>
      </w:pPr>
      <w:r>
        <w:rPr>
          <w:b/>
          <w:bCs/>
        </w:rPr>
        <w:t>Accept Criteria</w:t>
      </w:r>
    </w:p>
    <w:p w14:paraId="2B8B9306" w14:textId="77777777" w:rsidR="00C06CC9" w:rsidRDefault="00C06CC9" w:rsidP="00C06CC9">
      <w:pPr>
        <w:pStyle w:val="DOORSIndentForBullet"/>
      </w:pPr>
      <w:r>
        <w:rPr>
          <w:vertAlign w:val="superscript"/>
        </w:rPr>
        <w:t>BNC1051</w:t>
      </w:r>
      <w:r>
        <w:tab/>
        <w:t>•</w:t>
      </w:r>
      <w:r>
        <w:tab/>
        <w:t>I want the system to generate an alert and present this to the operator in technical control of the system when a system node or subsystem malfunctions.</w:t>
      </w:r>
    </w:p>
    <w:p w14:paraId="67F04A83" w14:textId="77777777" w:rsidR="00C06CC9" w:rsidRDefault="00C06CC9" w:rsidP="00C06CC9">
      <w:pPr>
        <w:pStyle w:val="Heading2"/>
      </w:pPr>
      <w:bookmarkStart w:id="15" w:name="_Toc219978247"/>
      <w:r>
        <w:t>Perform Automated Monitoring and Surveillance</w:t>
      </w:r>
      <w:bookmarkEnd w:id="15"/>
    </w:p>
    <w:p w14:paraId="6EF43606" w14:textId="77777777" w:rsidR="00C06CC9" w:rsidRDefault="00C06CC9" w:rsidP="00C06CC9">
      <w:pPr>
        <w:pStyle w:val="DOORSComment"/>
      </w:pPr>
      <w:r>
        <w:t>[BNCS330] As an Operator, I want the system to have automated monitoring and surveillance functionality, so that I can achieve monitoring/surveillance without it requiring my full attention.</w:t>
      </w:r>
    </w:p>
    <w:p w14:paraId="301527D9" w14:textId="77777777" w:rsidR="00C06CC9" w:rsidRDefault="00C06CC9" w:rsidP="00C06CC9">
      <w:pPr>
        <w:pStyle w:val="Heading3"/>
      </w:pPr>
      <w:bookmarkStart w:id="16" w:name="_Toc219978248"/>
      <w:r>
        <w:t>Create Areas and Geographical Shapes</w:t>
      </w:r>
      <w:bookmarkEnd w:id="16"/>
    </w:p>
    <w:p w14:paraId="582CDF5F" w14:textId="77777777" w:rsidR="00C06CC9" w:rsidRDefault="00C06CC9" w:rsidP="00C06CC9">
      <w:pPr>
        <w:pStyle w:val="DOORSComment"/>
      </w:pPr>
      <w:r>
        <w:t>[BNCS334] As an Operator, I want to create areas of different shapes and sizes in an easy way.</w:t>
      </w:r>
    </w:p>
    <w:p w14:paraId="684620CB" w14:textId="77777777" w:rsidR="00C06CC9" w:rsidRDefault="00C06CC9" w:rsidP="00C06CC9">
      <w:pPr>
        <w:pStyle w:val="DOORSComment"/>
      </w:pPr>
      <w:r>
        <w:t>----------------------------------------</w:t>
      </w:r>
    </w:p>
    <w:p w14:paraId="4147A905" w14:textId="77777777" w:rsidR="00C06CC9" w:rsidRDefault="00C06CC9" w:rsidP="00C06CC9">
      <w:pPr>
        <w:pStyle w:val="DOORSComment"/>
      </w:pPr>
      <w:r>
        <w:t>Areas can also be used as radar tracking or suppression zones.</w:t>
      </w:r>
    </w:p>
    <w:p w14:paraId="73C36507" w14:textId="77777777" w:rsidR="00C06CC9" w:rsidRDefault="00C06CC9" w:rsidP="00C06CC9">
      <w:pPr>
        <w:pStyle w:val="DOORSComment"/>
      </w:pPr>
      <w:r>
        <w:rPr>
          <w:b/>
          <w:bCs/>
        </w:rPr>
        <w:t>Accept Criteria</w:t>
      </w:r>
    </w:p>
    <w:p w14:paraId="0F18F5CD" w14:textId="77777777" w:rsidR="00C06CC9" w:rsidRDefault="00C06CC9" w:rsidP="00C06CC9">
      <w:pPr>
        <w:pStyle w:val="DOORSIndentForBullet"/>
      </w:pPr>
      <w:r>
        <w:rPr>
          <w:vertAlign w:val="superscript"/>
        </w:rPr>
        <w:t>BNC1069</w:t>
      </w:r>
      <w:r>
        <w:tab/>
        <w:t>•</w:t>
      </w:r>
      <w:r>
        <w:tab/>
        <w:t>I want to be able to create polygon, circle, sector-slice, line, and lane geographical shapes.</w:t>
      </w:r>
    </w:p>
    <w:p w14:paraId="0271B072" w14:textId="77777777" w:rsidR="00C06CC9" w:rsidRDefault="00C06CC9" w:rsidP="00C06CC9">
      <w:pPr>
        <w:pStyle w:val="DOORSIndentForBullet"/>
      </w:pPr>
      <w:r>
        <w:rPr>
          <w:vertAlign w:val="superscript"/>
        </w:rPr>
        <w:t>BNC1070</w:t>
      </w:r>
      <w:r>
        <w:tab/>
        <w:t>•</w:t>
      </w:r>
      <w:r>
        <w:tab/>
        <w:t xml:space="preserve">I want to be able to create geographical shapes by clicking the situation display and </w:t>
      </w:r>
      <w:proofErr w:type="gramStart"/>
      <w:r>
        <w:t>draw</w:t>
      </w:r>
      <w:proofErr w:type="gramEnd"/>
      <w:r>
        <w:t xml:space="preserve"> the areas directly on the map.</w:t>
      </w:r>
    </w:p>
    <w:p w14:paraId="77D2ABF5" w14:textId="77777777" w:rsidR="00C06CC9" w:rsidRDefault="00C06CC9" w:rsidP="00C06CC9">
      <w:pPr>
        <w:pStyle w:val="DOORSIndentForBullet"/>
      </w:pPr>
      <w:r>
        <w:rPr>
          <w:vertAlign w:val="superscript"/>
        </w:rPr>
        <w:t>BNC1072</w:t>
      </w:r>
      <w:r>
        <w:tab/>
        <w:t>•</w:t>
      </w:r>
      <w:r>
        <w:tab/>
        <w:t>I want to be able to update and delete a previously defined geographical shape.</w:t>
      </w:r>
    </w:p>
    <w:p w14:paraId="2C490FD8" w14:textId="77777777" w:rsidR="00C06CC9" w:rsidRDefault="00C06CC9" w:rsidP="00C06CC9">
      <w:pPr>
        <w:pStyle w:val="DOORSIndentForBullet"/>
      </w:pPr>
      <w:r>
        <w:rPr>
          <w:vertAlign w:val="superscript"/>
        </w:rPr>
        <w:t>BNC1073</w:t>
      </w:r>
      <w:r>
        <w:tab/>
        <w:t>•</w:t>
      </w:r>
      <w:r>
        <w:tab/>
        <w:t>I want to be able to show/hide geographical shapes on the situation display.</w:t>
      </w:r>
    </w:p>
    <w:p w14:paraId="7C32D743" w14:textId="77777777" w:rsidR="00C06CC9" w:rsidRDefault="00C06CC9" w:rsidP="00C06CC9">
      <w:pPr>
        <w:pStyle w:val="Heading3"/>
      </w:pPr>
      <w:bookmarkStart w:id="17" w:name="_Toc219978249"/>
      <w:r>
        <w:t>Geographical Surveillance</w:t>
      </w:r>
      <w:bookmarkEnd w:id="17"/>
    </w:p>
    <w:p w14:paraId="7822CA4A" w14:textId="77777777" w:rsidR="00C06CC9" w:rsidRDefault="00C06CC9" w:rsidP="00C06CC9">
      <w:pPr>
        <w:pStyle w:val="DOORSComment"/>
      </w:pPr>
      <w:r>
        <w:t xml:space="preserve">[BNCS332] As an Operator, I want to perform geographical surveillance i.e. have the system automatically </w:t>
      </w:r>
      <w:proofErr w:type="gramStart"/>
      <w:r>
        <w:t>detect</w:t>
      </w:r>
      <w:proofErr w:type="gramEnd"/>
      <w:r>
        <w:t xml:space="preserve"> anyone/anything that enters/leaves/moves in specific areas so that I don't have to constantly monitor the area myself.</w:t>
      </w:r>
    </w:p>
    <w:p w14:paraId="275394AF" w14:textId="77777777" w:rsidR="00C06CC9" w:rsidRDefault="00C06CC9" w:rsidP="00C06CC9">
      <w:pPr>
        <w:pStyle w:val="DOORSComment"/>
      </w:pPr>
      <w:r>
        <w:rPr>
          <w:b/>
          <w:bCs/>
        </w:rPr>
        <w:lastRenderedPageBreak/>
        <w:t>Accept Criteria</w:t>
      </w:r>
    </w:p>
    <w:p w14:paraId="164C44F8" w14:textId="77777777" w:rsidR="00C06CC9" w:rsidRDefault="00C06CC9" w:rsidP="00C06CC9">
      <w:pPr>
        <w:pStyle w:val="DOORSIndentForBullet"/>
      </w:pPr>
      <w:r>
        <w:rPr>
          <w:vertAlign w:val="superscript"/>
        </w:rPr>
        <w:t>BNC1087</w:t>
      </w:r>
      <w:r>
        <w:tab/>
        <w:t>•</w:t>
      </w:r>
      <w:r>
        <w:tab/>
        <w:t xml:space="preserve">I want to be able to specify what types/categories of tracks </w:t>
      </w:r>
      <w:proofErr w:type="gramStart"/>
      <w:r>
        <w:t>sets</w:t>
      </w:r>
      <w:proofErr w:type="gramEnd"/>
      <w:r>
        <w:t xml:space="preserve"> the alert on/off.</w:t>
      </w:r>
    </w:p>
    <w:p w14:paraId="007C4179" w14:textId="77777777" w:rsidR="00C06CC9" w:rsidRDefault="00C06CC9" w:rsidP="00C06CC9">
      <w:pPr>
        <w:pStyle w:val="DOORSIndentForBullet"/>
      </w:pPr>
      <w:r>
        <w:rPr>
          <w:vertAlign w:val="superscript"/>
        </w:rPr>
        <w:t>BNC1090</w:t>
      </w:r>
      <w:r>
        <w:tab/>
        <w:t>•</w:t>
      </w:r>
      <w:r>
        <w:tab/>
        <w:t>I want the system to generate an alert when a track selected for a geographical shape crosses the line/border of this geographical shape in the specified direction.</w:t>
      </w:r>
    </w:p>
    <w:p w14:paraId="5450751F" w14:textId="77777777" w:rsidR="00C06CC9" w:rsidRDefault="00C06CC9" w:rsidP="00C06CC9">
      <w:pPr>
        <w:pStyle w:val="DOORSIndentForBullet"/>
      </w:pPr>
      <w:r>
        <w:rPr>
          <w:vertAlign w:val="superscript"/>
        </w:rPr>
        <w:t>BNC1091</w:t>
      </w:r>
      <w:r>
        <w:tab/>
        <w:t>•</w:t>
      </w:r>
      <w:r>
        <w:tab/>
        <w:t>When alert on enter is selected for a geographical shape, I want the system to generate an alert when a new track matching the criteria appears inside this geographical shape.</w:t>
      </w:r>
    </w:p>
    <w:p w14:paraId="7A3E3F49" w14:textId="77777777" w:rsidR="00C06CC9" w:rsidRDefault="00C06CC9" w:rsidP="00C06CC9">
      <w:pPr>
        <w:pStyle w:val="Heading3"/>
      </w:pPr>
      <w:bookmarkStart w:id="18" w:name="_Toc219978250"/>
      <w:r>
        <w:t>Sudden Course/Speed Change</w:t>
      </w:r>
      <w:bookmarkEnd w:id="18"/>
    </w:p>
    <w:p w14:paraId="55DE18FA" w14:textId="77777777" w:rsidR="00C06CC9" w:rsidRDefault="00C06CC9" w:rsidP="00C06CC9">
      <w:pPr>
        <w:pStyle w:val="DOORSComment"/>
      </w:pPr>
      <w:r>
        <w:t>[BNCS663] As an Operator, I want the system to monitor course/speed changes, so that I can be notified about suspicious behavior.</w:t>
      </w:r>
    </w:p>
    <w:p w14:paraId="0BA9987F" w14:textId="77777777" w:rsidR="00C06CC9" w:rsidRDefault="00C06CC9" w:rsidP="00C06CC9">
      <w:pPr>
        <w:pStyle w:val="DOORSComment"/>
      </w:pPr>
      <w:r>
        <w:rPr>
          <w:b/>
          <w:bCs/>
        </w:rPr>
        <w:t>Accept Criteria</w:t>
      </w:r>
    </w:p>
    <w:p w14:paraId="2491BD17" w14:textId="77777777" w:rsidR="00C06CC9" w:rsidRDefault="00C06CC9" w:rsidP="00C06CC9">
      <w:pPr>
        <w:pStyle w:val="DOORSIndentForBullet"/>
      </w:pPr>
      <w:r>
        <w:rPr>
          <w:vertAlign w:val="superscript"/>
        </w:rPr>
        <w:t>BNC1100</w:t>
      </w:r>
      <w:r>
        <w:tab/>
        <w:t>•</w:t>
      </w:r>
      <w:r>
        <w:tab/>
        <w:t>I want the system to monitor and alert me if tracks exhibit sudden change of behavior, e.g. abruptly increases speed or changes course.</w:t>
      </w:r>
    </w:p>
    <w:p w14:paraId="1AEEB0D4" w14:textId="77777777" w:rsidR="00C06CC9" w:rsidRDefault="00C06CC9" w:rsidP="00C06CC9">
      <w:pPr>
        <w:pStyle w:val="DOORSIndentForBullet"/>
      </w:pPr>
      <w:r>
        <w:rPr>
          <w:vertAlign w:val="superscript"/>
        </w:rPr>
        <w:t>BNC1102</w:t>
      </w:r>
      <w:r>
        <w:tab/>
        <w:t>•</w:t>
      </w:r>
      <w:r>
        <w:tab/>
        <w:t>I want to be able to define the thresholds for automatic monitoring of sudden course/speed changes.</w:t>
      </w:r>
    </w:p>
    <w:p w14:paraId="2FAA5750" w14:textId="77777777" w:rsidR="00C06CC9" w:rsidRDefault="00C06CC9" w:rsidP="00C06CC9">
      <w:pPr>
        <w:pStyle w:val="Heading3"/>
      </w:pPr>
      <w:bookmarkStart w:id="19" w:name="_Toc219978251"/>
      <w:proofErr w:type="gramStart"/>
      <w:r>
        <w:t>Evaluate</w:t>
      </w:r>
      <w:proofErr w:type="gramEnd"/>
      <w:r>
        <w:t xml:space="preserve"> Closest Point of Approach (CPA)</w:t>
      </w:r>
      <w:bookmarkEnd w:id="19"/>
    </w:p>
    <w:p w14:paraId="5997B18E" w14:textId="77777777" w:rsidR="00C06CC9" w:rsidRDefault="00C06CC9" w:rsidP="00C06CC9">
      <w:pPr>
        <w:pStyle w:val="DOORSComment"/>
      </w:pPr>
      <w:r>
        <w:t>[BNCS342] As an Operator, I want the system to automatically calculate Closest Point of Approach (CPA) for other surface tracks and warn me if any of them is calculated to get too close to my ship.</w:t>
      </w:r>
    </w:p>
    <w:p w14:paraId="47125940" w14:textId="77777777" w:rsidR="00C06CC9" w:rsidRDefault="00C06CC9" w:rsidP="00C06CC9">
      <w:pPr>
        <w:pStyle w:val="DOORSComment"/>
      </w:pPr>
      <w:r>
        <w:t>----------------------------------------</w:t>
      </w:r>
    </w:p>
    <w:p w14:paraId="0BFBEE7F" w14:textId="77777777" w:rsidR="00C06CC9" w:rsidRDefault="00C06CC9" w:rsidP="00C06CC9">
      <w:pPr>
        <w:pStyle w:val="DOORSComment"/>
      </w:pPr>
      <w:r>
        <w:t>The closest point of approach (CPA) is calculated regularly for surface tracks. The purpose of the calculation is to detect possible collisions between own ship and other surface tracks.</w:t>
      </w:r>
    </w:p>
    <w:p w14:paraId="31D74352" w14:textId="77777777" w:rsidR="00C06CC9" w:rsidRDefault="00C06CC9" w:rsidP="00C06CC9">
      <w:pPr>
        <w:pStyle w:val="DOORSComment"/>
      </w:pPr>
      <w:r>
        <w:t>The closest point of approach is defined as bearing/distance from own ship to another track when they are closest, using linear extrapolation with the current speeds and courses. The time interval from the calculation until the CPA occurs is called time to closest point of approach (TCPA).</w:t>
      </w:r>
    </w:p>
    <w:p w14:paraId="40348914" w14:textId="77777777" w:rsidR="00C06CC9" w:rsidRDefault="00C06CC9" w:rsidP="00C06CC9">
      <w:pPr>
        <w:pStyle w:val="DOORSComment"/>
      </w:pPr>
      <w:r>
        <w:rPr>
          <w:b/>
          <w:bCs/>
        </w:rPr>
        <w:t>Accept Criteria</w:t>
      </w:r>
    </w:p>
    <w:p w14:paraId="794426A8" w14:textId="77777777" w:rsidR="00C06CC9" w:rsidRDefault="00C06CC9" w:rsidP="00C06CC9">
      <w:pPr>
        <w:pStyle w:val="DOORSIndentForBullet"/>
      </w:pPr>
      <w:r>
        <w:rPr>
          <w:vertAlign w:val="superscript"/>
        </w:rPr>
        <w:t>BNC1111</w:t>
      </w:r>
      <w:r>
        <w:tab/>
        <w:t>•</w:t>
      </w:r>
      <w:r>
        <w:tab/>
        <w:t>I want to be able to specify the Alert Radius.</w:t>
      </w:r>
    </w:p>
    <w:p w14:paraId="44A6DA0D" w14:textId="77777777" w:rsidR="00C06CC9" w:rsidRDefault="00C06CC9" w:rsidP="00C06CC9">
      <w:pPr>
        <w:pStyle w:val="DOORSIndentForBullet"/>
      </w:pPr>
      <w:r>
        <w:rPr>
          <w:vertAlign w:val="superscript"/>
        </w:rPr>
        <w:t>BNC1112</w:t>
      </w:r>
      <w:r>
        <w:tab/>
        <w:t>•</w:t>
      </w:r>
      <w:r>
        <w:tab/>
        <w:t>I want to be able to specify the Alert TCPA.</w:t>
      </w:r>
    </w:p>
    <w:p w14:paraId="3181E49A" w14:textId="77777777" w:rsidR="00C06CC9" w:rsidRDefault="00C06CC9" w:rsidP="00C06CC9">
      <w:pPr>
        <w:pStyle w:val="DOORSIndentForBullet"/>
      </w:pPr>
      <w:r>
        <w:rPr>
          <w:vertAlign w:val="superscript"/>
        </w:rPr>
        <w:t>BNC1113</w:t>
      </w:r>
      <w:r>
        <w:tab/>
        <w:t>•</w:t>
      </w:r>
      <w:r>
        <w:tab/>
        <w:t xml:space="preserve">I want to be able </w:t>
      </w:r>
      <w:proofErr w:type="gramStart"/>
      <w:r>
        <w:t>see</w:t>
      </w:r>
      <w:proofErr w:type="gramEnd"/>
      <w:r>
        <w:t xml:space="preserve"> CPA values of the track that have caused an alert.</w:t>
      </w:r>
    </w:p>
    <w:p w14:paraId="575DCD26" w14:textId="77777777" w:rsidR="00C06CC9" w:rsidRDefault="00C06CC9" w:rsidP="00C06CC9">
      <w:pPr>
        <w:pStyle w:val="DOORSIndentForBullet"/>
      </w:pPr>
      <w:r>
        <w:rPr>
          <w:vertAlign w:val="superscript"/>
        </w:rPr>
        <w:t>BNC1116</w:t>
      </w:r>
      <w:r>
        <w:tab/>
        <w:t>•</w:t>
      </w:r>
      <w:r>
        <w:tab/>
        <w:t>I want to be able to activate and stop CPA calculations. When activated the CPA for surface tracks shall be calculated periodically.</w:t>
      </w:r>
    </w:p>
    <w:p w14:paraId="08E15580" w14:textId="77777777" w:rsidR="00C06CC9" w:rsidRDefault="00C06CC9" w:rsidP="00C06CC9">
      <w:pPr>
        <w:pStyle w:val="DOORSIndentForBullet"/>
      </w:pPr>
      <w:r>
        <w:rPr>
          <w:vertAlign w:val="superscript"/>
        </w:rPr>
        <w:t>BNC1118</w:t>
      </w:r>
      <w:r>
        <w:tab/>
        <w:t>•</w:t>
      </w:r>
      <w:r>
        <w:tab/>
        <w:t>I want to be able to define the alert CPA distance. A track shall be highlighted when its calculated CPA distance is less than the alert CPA distance.</w:t>
      </w:r>
    </w:p>
    <w:p w14:paraId="587E3CF7" w14:textId="77777777" w:rsidR="00C06CC9" w:rsidRDefault="00C06CC9" w:rsidP="00C06CC9">
      <w:pPr>
        <w:pStyle w:val="DOORSIndentForBullet"/>
      </w:pPr>
      <w:r>
        <w:rPr>
          <w:vertAlign w:val="superscript"/>
        </w:rPr>
        <w:t>BNC1119</w:t>
      </w:r>
      <w:r>
        <w:tab/>
        <w:t>•</w:t>
      </w:r>
      <w:r>
        <w:tab/>
        <w:t>I want to be able to define the alert TCPA. An alert shall be given for a track when its calculated CPA distance is less than the alert CPA distance and its calculated TCPA is less than the alert TCPA.</w:t>
      </w:r>
    </w:p>
    <w:p w14:paraId="6BC14437" w14:textId="77777777" w:rsidR="00C06CC9" w:rsidRDefault="00C06CC9" w:rsidP="00C06CC9">
      <w:pPr>
        <w:pStyle w:val="Heading3"/>
      </w:pPr>
      <w:bookmarkStart w:id="20" w:name="_Toc219978252"/>
      <w:r>
        <w:t>Identification of Suspicious Tracks</w:t>
      </w:r>
      <w:bookmarkEnd w:id="20"/>
    </w:p>
    <w:p w14:paraId="3977389D" w14:textId="77777777" w:rsidR="00C06CC9" w:rsidRDefault="00C06CC9" w:rsidP="00C06CC9">
      <w:pPr>
        <w:pStyle w:val="DOORSComment"/>
      </w:pPr>
      <w:r>
        <w:t>[BNCS348] As an Operator, I want to be notified of tracks having identity as Unknown or Pending that are showing abnormal or suspicious behavior.</w:t>
      </w:r>
    </w:p>
    <w:p w14:paraId="57B1B947" w14:textId="77777777" w:rsidR="00C06CC9" w:rsidRDefault="00C06CC9" w:rsidP="00C06CC9">
      <w:pPr>
        <w:pStyle w:val="DOORSComment"/>
      </w:pPr>
      <w:r>
        <w:rPr>
          <w:b/>
          <w:bCs/>
        </w:rPr>
        <w:t>Accept Criteria</w:t>
      </w:r>
    </w:p>
    <w:p w14:paraId="2739A580" w14:textId="77777777" w:rsidR="00C06CC9" w:rsidRDefault="00C06CC9" w:rsidP="00C06CC9">
      <w:pPr>
        <w:pStyle w:val="DOORSIndentForBullet"/>
      </w:pPr>
      <w:r>
        <w:rPr>
          <w:vertAlign w:val="superscript"/>
        </w:rPr>
        <w:lastRenderedPageBreak/>
        <w:t>BNC2585</w:t>
      </w:r>
      <w:r>
        <w:tab/>
        <w:t>•</w:t>
      </w:r>
      <w:r>
        <w:tab/>
        <w:t>I want to be able to use pre-defined rules to determine when a track which is "Pending" or "Unknown" is considered suspicious, automatically setting any track that fulfils the rule as Identity "Suspect".</w:t>
      </w:r>
    </w:p>
    <w:p w14:paraId="2FB4C030" w14:textId="77777777" w:rsidR="00C06CC9" w:rsidRDefault="00C06CC9" w:rsidP="00C06CC9">
      <w:pPr>
        <w:pStyle w:val="DOORSIndentForBullet"/>
      </w:pPr>
      <w:r>
        <w:rPr>
          <w:vertAlign w:val="superscript"/>
        </w:rPr>
        <w:t>BNC2587</w:t>
      </w:r>
      <w:r>
        <w:tab/>
        <w:t>•</w:t>
      </w:r>
      <w:r>
        <w:tab/>
        <w:t>I want to be able to enable or disable individual suspicious track rules.</w:t>
      </w:r>
    </w:p>
    <w:p w14:paraId="3D280979" w14:textId="77777777" w:rsidR="00C06CC9" w:rsidRDefault="00C06CC9" w:rsidP="00C06CC9">
      <w:pPr>
        <w:pStyle w:val="DOORSIndentForBullet"/>
      </w:pPr>
      <w:r>
        <w:rPr>
          <w:vertAlign w:val="superscript"/>
        </w:rPr>
        <w:t>BNC2590</w:t>
      </w:r>
      <w:r>
        <w:tab/>
        <w:t>•</w:t>
      </w:r>
      <w:r>
        <w:tab/>
        <w:t>I want to be able to receive notifications when a track fulfills a suspicious track rule, including details about the fulfilled rule.</w:t>
      </w:r>
    </w:p>
    <w:p w14:paraId="36C1DE14" w14:textId="77777777" w:rsidR="00C06CC9" w:rsidRDefault="00C06CC9" w:rsidP="00C06CC9">
      <w:pPr>
        <w:pStyle w:val="DOORSIndentForBullet"/>
      </w:pPr>
      <w:r>
        <w:rPr>
          <w:vertAlign w:val="superscript"/>
        </w:rPr>
        <w:t>BNC2620</w:t>
      </w:r>
      <w:r>
        <w:tab/>
        <w:t>•</w:t>
      </w:r>
      <w:r>
        <w:tab/>
        <w:t>I want to be able to enable or disable suspicious track rule notifications.</w:t>
      </w:r>
    </w:p>
    <w:p w14:paraId="2E7F444E" w14:textId="77777777" w:rsidR="00C06CC9" w:rsidRDefault="00C06CC9" w:rsidP="00C06CC9">
      <w:pPr>
        <w:pStyle w:val="DOORSIndentForBullet"/>
      </w:pPr>
      <w:r>
        <w:rPr>
          <w:vertAlign w:val="superscript"/>
        </w:rPr>
        <w:t>BNC2626</w:t>
      </w:r>
      <w:r>
        <w:tab/>
        <w:t>•</w:t>
      </w:r>
      <w:r>
        <w:tab/>
        <w:t>I want to be able to highlight a track that fulfills a suspicious track rule on the situation display.</w:t>
      </w:r>
    </w:p>
    <w:p w14:paraId="2F0BCF8A" w14:textId="77777777" w:rsidR="00C06CC9" w:rsidRDefault="00C06CC9" w:rsidP="00C06CC9">
      <w:pPr>
        <w:pStyle w:val="DOORSIndentForBullet"/>
      </w:pPr>
      <w:r>
        <w:rPr>
          <w:vertAlign w:val="superscript"/>
        </w:rPr>
        <w:t>BNC2622</w:t>
      </w:r>
      <w:r>
        <w:tab/>
        <w:t>•</w:t>
      </w:r>
      <w:r>
        <w:tab/>
        <w:t>I want to be able to enable or disable suspicious track highlighting.</w:t>
      </w:r>
    </w:p>
    <w:p w14:paraId="78F175EE" w14:textId="77777777" w:rsidR="00C06CC9" w:rsidRDefault="00C06CC9" w:rsidP="00C06CC9">
      <w:pPr>
        <w:pStyle w:val="DOORSIndentForBullet"/>
      </w:pPr>
      <w:r>
        <w:rPr>
          <w:vertAlign w:val="superscript"/>
        </w:rPr>
        <w:t>BNC2621</w:t>
      </w:r>
      <w:r>
        <w:tab/>
        <w:t>•</w:t>
      </w:r>
      <w:r>
        <w:tab/>
        <w:t>I want to be able to turn the highlighting off on an already highlighted track.</w:t>
      </w:r>
    </w:p>
    <w:p w14:paraId="57524608" w14:textId="77777777" w:rsidR="00C06CC9" w:rsidRDefault="00C06CC9" w:rsidP="00C06CC9">
      <w:pPr>
        <w:pStyle w:val="DOORSIndentForBullet"/>
      </w:pPr>
      <w:r>
        <w:rPr>
          <w:vertAlign w:val="superscript"/>
        </w:rPr>
        <w:t>BNC2595</w:t>
      </w:r>
      <w:r>
        <w:tab/>
        <w:t>•</w:t>
      </w:r>
      <w:r>
        <w:tab/>
        <w:t>As a System Configurator, I want to be able to change the kinematic values for the rules.</w:t>
      </w:r>
    </w:p>
    <w:p w14:paraId="0381717C" w14:textId="77777777" w:rsidR="00C06CC9" w:rsidRDefault="00C06CC9" w:rsidP="00C06CC9">
      <w:pPr>
        <w:pStyle w:val="Heading3"/>
      </w:pPr>
      <w:bookmarkStart w:id="21" w:name="_Toc219978253"/>
      <w:r>
        <w:t>Detection and Classification of Track Types</w:t>
      </w:r>
      <w:bookmarkEnd w:id="21"/>
    </w:p>
    <w:p w14:paraId="69F06343" w14:textId="77777777" w:rsidR="00C06CC9" w:rsidRDefault="00C06CC9" w:rsidP="00C06CC9">
      <w:pPr>
        <w:pStyle w:val="DOORSComment"/>
      </w:pPr>
      <w:r>
        <w:t xml:space="preserve">[BNCS845] As an Operator, I want to be notified of tracks that are likely to be </w:t>
      </w:r>
      <w:proofErr w:type="gramStart"/>
      <w:r>
        <w:t>drones, and</w:t>
      </w:r>
      <w:proofErr w:type="gramEnd"/>
      <w:r>
        <w:t xml:space="preserve"> be able to classify and manage them so that I can take appropriate actions and declutter the situational display.</w:t>
      </w:r>
    </w:p>
    <w:p w14:paraId="7E5B98CC" w14:textId="77777777" w:rsidR="00C06CC9" w:rsidRDefault="00C06CC9" w:rsidP="00C06CC9">
      <w:pPr>
        <w:pStyle w:val="DOORSComment"/>
      </w:pPr>
      <w:r>
        <w:rPr>
          <w:b/>
          <w:bCs/>
        </w:rPr>
        <w:t>Accept Criteria</w:t>
      </w:r>
    </w:p>
    <w:p w14:paraId="5E17858D" w14:textId="77777777" w:rsidR="00C06CC9" w:rsidRDefault="00C06CC9" w:rsidP="00C06CC9">
      <w:pPr>
        <w:pStyle w:val="DOORSIndentForBullet"/>
      </w:pPr>
      <w:r>
        <w:rPr>
          <w:vertAlign w:val="superscript"/>
        </w:rPr>
        <w:t>BNC2604</w:t>
      </w:r>
      <w:r>
        <w:tab/>
        <w:t>•</w:t>
      </w:r>
      <w:r>
        <w:tab/>
        <w:t>I want to be able to use pre-defined rules to determine when a track which is "Pending" or "Unknown" is considered likely to be a drone and setting that track as Identity "Suspect".</w:t>
      </w:r>
    </w:p>
    <w:p w14:paraId="57DC2D08" w14:textId="77777777" w:rsidR="00C06CC9" w:rsidRDefault="00C06CC9" w:rsidP="00C06CC9">
      <w:pPr>
        <w:pStyle w:val="DOORSIndentForBullet"/>
      </w:pPr>
      <w:r>
        <w:rPr>
          <w:vertAlign w:val="superscript"/>
        </w:rPr>
        <w:t>BNC2605</w:t>
      </w:r>
      <w:r>
        <w:tab/>
        <w:t>•</w:t>
      </w:r>
      <w:r>
        <w:tab/>
        <w:t>I want to be able to use pre-defined rules to determine when a track which is "Pending" or "Unknown" is considered likely to be a bird.</w:t>
      </w:r>
    </w:p>
    <w:p w14:paraId="3999B137" w14:textId="77777777" w:rsidR="00C06CC9" w:rsidRDefault="00C06CC9" w:rsidP="00C06CC9">
      <w:pPr>
        <w:pStyle w:val="DOORSIndentForBullet"/>
      </w:pPr>
      <w:r>
        <w:rPr>
          <w:vertAlign w:val="superscript"/>
        </w:rPr>
        <w:t>BNC2606</w:t>
      </w:r>
      <w:r>
        <w:tab/>
        <w:t>•</w:t>
      </w:r>
      <w:r>
        <w:tab/>
        <w:t>I want to be able to specify the probability thresholds that define when a track is considered likely to be a drone or a bird.</w:t>
      </w:r>
    </w:p>
    <w:p w14:paraId="0CAFCC1D" w14:textId="77777777" w:rsidR="00C06CC9" w:rsidRDefault="00C06CC9" w:rsidP="00C06CC9">
      <w:pPr>
        <w:pStyle w:val="DOORSIndentForBullet"/>
      </w:pPr>
      <w:r>
        <w:rPr>
          <w:vertAlign w:val="superscript"/>
        </w:rPr>
        <w:t>BNC2607</w:t>
      </w:r>
      <w:r>
        <w:tab/>
        <w:t>•</w:t>
      </w:r>
      <w:r>
        <w:tab/>
        <w:t>I want to be able to configure the default values for probability thresholds.</w:t>
      </w:r>
    </w:p>
    <w:p w14:paraId="518DA3F8" w14:textId="77777777" w:rsidR="00C06CC9" w:rsidRDefault="00C06CC9" w:rsidP="00C06CC9">
      <w:pPr>
        <w:pStyle w:val="DOORSIndentForBullet"/>
      </w:pPr>
      <w:r>
        <w:rPr>
          <w:vertAlign w:val="superscript"/>
        </w:rPr>
        <w:t>BNC2608</w:t>
      </w:r>
      <w:r>
        <w:tab/>
        <w:t>•</w:t>
      </w:r>
      <w:r>
        <w:tab/>
        <w:t>I want to be able to enable or disable these detection rules for either or both drones and birds.</w:t>
      </w:r>
    </w:p>
    <w:p w14:paraId="0DA60BC0" w14:textId="77777777" w:rsidR="00C06CC9" w:rsidRDefault="00C06CC9" w:rsidP="00C06CC9">
      <w:pPr>
        <w:pStyle w:val="DOORSIndentForBullet"/>
      </w:pPr>
      <w:r>
        <w:rPr>
          <w:vertAlign w:val="superscript"/>
        </w:rPr>
        <w:t>BNC2609</w:t>
      </w:r>
      <w:r>
        <w:tab/>
        <w:t>•</w:t>
      </w:r>
      <w:r>
        <w:tab/>
        <w:t xml:space="preserve">I want to be able </w:t>
      </w:r>
      <w:proofErr w:type="gramStart"/>
      <w:r>
        <w:t>receive</w:t>
      </w:r>
      <w:proofErr w:type="gramEnd"/>
      <w:r>
        <w:t xml:space="preserve"> notifications when a track fulfills the drone detection rule, including details about the fulfilled rule.</w:t>
      </w:r>
    </w:p>
    <w:p w14:paraId="4E9937E5" w14:textId="77777777" w:rsidR="00C06CC9" w:rsidRDefault="00C06CC9" w:rsidP="00C06CC9">
      <w:pPr>
        <w:pStyle w:val="DOORSIndentForBullet"/>
      </w:pPr>
      <w:r>
        <w:rPr>
          <w:vertAlign w:val="superscript"/>
        </w:rPr>
        <w:t>BNC2610</w:t>
      </w:r>
      <w:r>
        <w:tab/>
        <w:t>•</w:t>
      </w:r>
      <w:r>
        <w:tab/>
        <w:t>I want to be able to enable or disable drone detection rule notifications.</w:t>
      </w:r>
    </w:p>
    <w:p w14:paraId="254DAD2D" w14:textId="77777777" w:rsidR="00C06CC9" w:rsidRDefault="00C06CC9" w:rsidP="00C06CC9">
      <w:pPr>
        <w:pStyle w:val="DOORSIndentForBullet"/>
      </w:pPr>
      <w:r>
        <w:rPr>
          <w:vertAlign w:val="superscript"/>
        </w:rPr>
        <w:t>BNC2611</w:t>
      </w:r>
      <w:r>
        <w:tab/>
        <w:t>•</w:t>
      </w:r>
      <w:r>
        <w:tab/>
        <w:t>I want to highlight any track that fulfills the drone detection rule.</w:t>
      </w:r>
    </w:p>
    <w:p w14:paraId="1348A915" w14:textId="77777777" w:rsidR="00C06CC9" w:rsidRDefault="00C06CC9" w:rsidP="00C06CC9">
      <w:pPr>
        <w:pStyle w:val="DOORSIndentForBullet"/>
      </w:pPr>
      <w:r>
        <w:rPr>
          <w:vertAlign w:val="superscript"/>
        </w:rPr>
        <w:t>BNC2612</w:t>
      </w:r>
      <w:r>
        <w:tab/>
        <w:t>•</w:t>
      </w:r>
      <w:r>
        <w:tab/>
        <w:t>I want to be able to enable or disable drone detection rule highlighting.</w:t>
      </w:r>
    </w:p>
    <w:p w14:paraId="7FD3C5EA" w14:textId="77777777" w:rsidR="00C06CC9" w:rsidRDefault="00C06CC9" w:rsidP="00C06CC9">
      <w:pPr>
        <w:pStyle w:val="DOORSIndentForBullet"/>
      </w:pPr>
      <w:r>
        <w:rPr>
          <w:vertAlign w:val="superscript"/>
        </w:rPr>
        <w:t>BNC2613</w:t>
      </w:r>
      <w:r>
        <w:tab/>
        <w:t>•</w:t>
      </w:r>
      <w:r>
        <w:tab/>
        <w:t>I want the system to be able to automatically classify any track that meets the drone rule as Category "Air" and Type "Drone".</w:t>
      </w:r>
    </w:p>
    <w:p w14:paraId="2A103B95" w14:textId="77777777" w:rsidR="00C06CC9" w:rsidRDefault="00C06CC9" w:rsidP="00C06CC9">
      <w:pPr>
        <w:pStyle w:val="DOORSIndentForBullet"/>
      </w:pPr>
      <w:r>
        <w:rPr>
          <w:vertAlign w:val="superscript"/>
        </w:rPr>
        <w:t>BNC2614</w:t>
      </w:r>
      <w:r>
        <w:tab/>
        <w:t>•</w:t>
      </w:r>
      <w:r>
        <w:tab/>
        <w:t>I want the system to be able to automatically classify any track that meets the bird rule as Category "Air" and Type "Bird".</w:t>
      </w:r>
    </w:p>
    <w:p w14:paraId="7F8D3191" w14:textId="77777777" w:rsidR="00C06CC9" w:rsidRDefault="00C06CC9" w:rsidP="00C06CC9">
      <w:pPr>
        <w:pStyle w:val="DOORSIndentForBullet"/>
      </w:pPr>
      <w:r>
        <w:rPr>
          <w:vertAlign w:val="superscript"/>
        </w:rPr>
        <w:t>BNC2615</w:t>
      </w:r>
      <w:r>
        <w:tab/>
        <w:t>•</w:t>
      </w:r>
      <w:r>
        <w:tab/>
        <w:t>I want to be able to show or hide tracks that have been classified as Type "Drone".</w:t>
      </w:r>
    </w:p>
    <w:p w14:paraId="11A00F00" w14:textId="77777777" w:rsidR="00C06CC9" w:rsidRDefault="00C06CC9" w:rsidP="00C06CC9">
      <w:pPr>
        <w:pStyle w:val="DOORSIndentForBullet"/>
      </w:pPr>
      <w:r>
        <w:rPr>
          <w:vertAlign w:val="superscript"/>
        </w:rPr>
        <w:t>BNC2616</w:t>
      </w:r>
      <w:r>
        <w:tab/>
        <w:t>•</w:t>
      </w:r>
      <w:r>
        <w:tab/>
        <w:t>I want to be able to show or hide tracks that have been classified as Type "Bird".</w:t>
      </w:r>
    </w:p>
    <w:p w14:paraId="1AC2C2B5" w14:textId="77777777" w:rsidR="00C06CC9" w:rsidRDefault="00C06CC9" w:rsidP="00C06CC9">
      <w:pPr>
        <w:pStyle w:val="DOORSIndentForBullet"/>
      </w:pPr>
      <w:r>
        <w:rPr>
          <w:vertAlign w:val="superscript"/>
        </w:rPr>
        <w:t>BNC2617</w:t>
      </w:r>
      <w:r>
        <w:tab/>
        <w:t>•</w:t>
      </w:r>
      <w:r>
        <w:tab/>
        <w:t>I want the drone and bird rule settings to be persisted.</w:t>
      </w:r>
    </w:p>
    <w:p w14:paraId="64D1A5DD" w14:textId="77777777" w:rsidR="00C06CC9" w:rsidRDefault="00C06CC9" w:rsidP="00C06CC9">
      <w:pPr>
        <w:pStyle w:val="DOORSIndentForBullet"/>
      </w:pPr>
      <w:r>
        <w:rPr>
          <w:vertAlign w:val="superscript"/>
        </w:rPr>
        <w:t>BNC2619</w:t>
      </w:r>
      <w:r>
        <w:tab/>
        <w:t>•</w:t>
      </w:r>
      <w:r>
        <w:tab/>
        <w:t>I want the drone and bird filter settings to be persisted.</w:t>
      </w:r>
    </w:p>
    <w:p w14:paraId="7DAECB72" w14:textId="77777777" w:rsidR="00C06CC9" w:rsidRDefault="00C06CC9" w:rsidP="00C06CC9">
      <w:pPr>
        <w:pStyle w:val="Heading2"/>
      </w:pPr>
      <w:bookmarkStart w:id="22" w:name="_Toc219978254"/>
      <w:r>
        <w:lastRenderedPageBreak/>
        <w:t>Planning</w:t>
      </w:r>
      <w:bookmarkEnd w:id="22"/>
    </w:p>
    <w:p w14:paraId="25041E78" w14:textId="77777777" w:rsidR="00C06CC9" w:rsidRDefault="00C06CC9" w:rsidP="00C06CC9">
      <w:pPr>
        <w:pStyle w:val="DOORSComment"/>
      </w:pPr>
      <w:r>
        <w:t>[BNCS350] As an Operator, I want to prepare for future operations/missions, so that I can execute the operation/mission safer and tighter controlled.</w:t>
      </w:r>
    </w:p>
    <w:p w14:paraId="1AC83551" w14:textId="77777777" w:rsidR="00C06CC9" w:rsidRDefault="00C06CC9" w:rsidP="00C06CC9">
      <w:pPr>
        <w:pStyle w:val="Heading3"/>
      </w:pPr>
      <w:bookmarkStart w:id="23" w:name="_Toc219978255"/>
      <w:r>
        <w:t>Use Tactical Calculations</w:t>
      </w:r>
      <w:bookmarkEnd w:id="23"/>
    </w:p>
    <w:p w14:paraId="07F02979" w14:textId="77777777" w:rsidR="00C06CC9" w:rsidRDefault="00C06CC9" w:rsidP="00C06CC9">
      <w:pPr>
        <w:pStyle w:val="DOORSComment"/>
      </w:pPr>
      <w:r>
        <w:t>[BNCS352] As an Operator, I want to calculate the maneuvering and time data for an interceptor with respect to a target, so I can optimize my navigation.</w:t>
      </w:r>
    </w:p>
    <w:p w14:paraId="38663523" w14:textId="77777777" w:rsidR="00C06CC9" w:rsidRDefault="00C06CC9" w:rsidP="00C06CC9">
      <w:pPr>
        <w:pStyle w:val="DOORSComment"/>
      </w:pPr>
      <w:r>
        <w:t>----------------------------------------</w:t>
      </w:r>
    </w:p>
    <w:p w14:paraId="14BDBFDD" w14:textId="77777777" w:rsidR="00C06CC9" w:rsidRDefault="00C06CC9" w:rsidP="00C06CC9">
      <w:pPr>
        <w:pStyle w:val="DOORSComment"/>
      </w:pPr>
      <w:r>
        <w:t>The tactical navigation calculations are used to calculate maneuvering and time data for an interceptor with respect to a target. Normally the interceptor is own ship.</w:t>
      </w:r>
    </w:p>
    <w:p w14:paraId="3A54D1CF" w14:textId="77777777" w:rsidR="00C06CC9" w:rsidRDefault="00C06CC9" w:rsidP="00C06CC9">
      <w:pPr>
        <w:pStyle w:val="DOORSComment"/>
      </w:pPr>
      <w:r>
        <w:rPr>
          <w:b/>
          <w:bCs/>
        </w:rPr>
        <w:t>Configuration Variance</w:t>
      </w:r>
    </w:p>
    <w:p w14:paraId="3D4A276C" w14:textId="77777777" w:rsidR="00C06CC9" w:rsidRDefault="00C06CC9" w:rsidP="00C06CC9">
      <w:pPr>
        <w:pStyle w:val="DOORSIndentForBullet"/>
      </w:pPr>
      <w:r>
        <w:rPr>
          <w:vertAlign w:val="superscript"/>
        </w:rPr>
        <w:t>BNC1140</w:t>
      </w:r>
      <w:r>
        <w:tab/>
        <w:t>•</w:t>
      </w:r>
      <w:r>
        <w:tab/>
        <w:t>The availability of tactical calculations shall be configurable.</w:t>
      </w:r>
    </w:p>
    <w:p w14:paraId="72235F94" w14:textId="77777777" w:rsidR="00C06CC9" w:rsidRDefault="00C06CC9" w:rsidP="00C06CC9">
      <w:pPr>
        <w:pStyle w:val="Heading4"/>
      </w:pPr>
      <w:r>
        <w:t>Fastest Inside/Outside Calculation</w:t>
      </w:r>
    </w:p>
    <w:p w14:paraId="579F7A90" w14:textId="77777777" w:rsidR="00C06CC9" w:rsidRDefault="00C06CC9" w:rsidP="00C06CC9">
      <w:pPr>
        <w:pStyle w:val="DOORSComment"/>
      </w:pPr>
      <w:r>
        <w:t>[BNCS669] As an Operator, I want to calculate the course and time required to get as fast as possible within/outside a given range of the target.</w:t>
      </w:r>
    </w:p>
    <w:p w14:paraId="46EAE5DD" w14:textId="77777777" w:rsidR="00C06CC9" w:rsidRDefault="00C06CC9" w:rsidP="00C06CC9">
      <w:pPr>
        <w:pStyle w:val="DOORSComment"/>
      </w:pPr>
      <w:r>
        <w:t>----------------------------------------</w:t>
      </w:r>
    </w:p>
    <w:p w14:paraId="507312A9" w14:textId="77777777" w:rsidR="00C06CC9" w:rsidRDefault="00C06CC9" w:rsidP="00C06CC9">
      <w:pPr>
        <w:pStyle w:val="DOORSComment"/>
      </w:pPr>
      <w:r>
        <w:t>Fastest inside/outside calculation is used to calculate the course and time required to bring the interceptor as fast as possible within/outside a given range of the target.</w:t>
      </w:r>
    </w:p>
    <w:p w14:paraId="6F46ED28" w14:textId="77777777" w:rsidR="00C06CC9" w:rsidRDefault="00C06CC9" w:rsidP="00C06CC9">
      <w:pPr>
        <w:pStyle w:val="DOORSComment"/>
      </w:pPr>
      <w:r>
        <w:t xml:space="preserve">If the interceptor is within the given range, the course and time to get outside the range is calculated and </w:t>
      </w:r>
      <w:proofErr w:type="gramStart"/>
      <w:r>
        <w:t>vice-versa</w:t>
      </w:r>
      <w:proofErr w:type="gramEnd"/>
      <w:r>
        <w:t>.</w:t>
      </w:r>
    </w:p>
    <w:p w14:paraId="4AD0A8F4" w14:textId="77777777" w:rsidR="00C06CC9" w:rsidRDefault="00C06CC9" w:rsidP="00C06CC9">
      <w:pPr>
        <w:pStyle w:val="DOORSComment"/>
      </w:pPr>
      <w:r>
        <w:rPr>
          <w:b/>
          <w:bCs/>
        </w:rPr>
        <w:t>Accept Criteria</w:t>
      </w:r>
    </w:p>
    <w:p w14:paraId="6B1E2BFF" w14:textId="77777777" w:rsidR="00C06CC9" w:rsidRDefault="00C06CC9" w:rsidP="00C06CC9">
      <w:pPr>
        <w:pStyle w:val="DOORSIndentForBullet"/>
      </w:pPr>
      <w:r>
        <w:rPr>
          <w:vertAlign w:val="superscript"/>
        </w:rPr>
        <w:t>BNC1150</w:t>
      </w:r>
      <w:r>
        <w:tab/>
        <w:t>•</w:t>
      </w:r>
      <w:r>
        <w:tab/>
        <w:t>Based on a specified interceptor speed and desired range to the target, I want to read the needed interceptor course and intercept time.</w:t>
      </w:r>
    </w:p>
    <w:p w14:paraId="3C9486E7" w14:textId="77777777" w:rsidR="00C06CC9" w:rsidRDefault="00C06CC9" w:rsidP="00C06CC9">
      <w:pPr>
        <w:pStyle w:val="DOORSIndentForBullet"/>
      </w:pPr>
      <w:r>
        <w:rPr>
          <w:vertAlign w:val="superscript"/>
        </w:rPr>
        <w:t>BNC1151</w:t>
      </w:r>
      <w:r>
        <w:tab/>
        <w:t>•</w:t>
      </w:r>
      <w:r>
        <w:tab/>
        <w:t xml:space="preserve">I </w:t>
      </w:r>
      <w:proofErr w:type="gramStart"/>
      <w:r>
        <w:t>want that</w:t>
      </w:r>
      <w:proofErr w:type="gramEnd"/>
      <w:r>
        <w:t xml:space="preserve"> the </w:t>
      </w:r>
      <w:proofErr w:type="gramStart"/>
      <w:r>
        <w:t>intercept point</w:t>
      </w:r>
      <w:proofErr w:type="gramEnd"/>
      <w:r>
        <w:t xml:space="preserve"> resulting from the fastest inside/outside calculation </w:t>
      </w:r>
      <w:proofErr w:type="gramStart"/>
      <w:r>
        <w:t>is</w:t>
      </w:r>
      <w:proofErr w:type="gramEnd"/>
      <w:r>
        <w:t xml:space="preserve"> presented graphically on the situation display.</w:t>
      </w:r>
    </w:p>
    <w:p w14:paraId="027D0BF9" w14:textId="77777777" w:rsidR="00C06CC9" w:rsidRDefault="00C06CC9" w:rsidP="00C06CC9">
      <w:pPr>
        <w:pStyle w:val="Heading4"/>
      </w:pPr>
      <w:r>
        <w:t>Collision Course Calculation</w:t>
      </w:r>
    </w:p>
    <w:p w14:paraId="3B337BAD" w14:textId="77777777" w:rsidR="00C06CC9" w:rsidRDefault="00C06CC9" w:rsidP="00C06CC9">
      <w:pPr>
        <w:pStyle w:val="DOORSComment"/>
      </w:pPr>
      <w:r>
        <w:t>[BNCS358] As an Operator, I want to perform a collision course/intercept calculation i.e. calculate the course to steer to get adjacent to a target, so that I can board it.</w:t>
      </w:r>
    </w:p>
    <w:p w14:paraId="0C440C4E" w14:textId="77777777" w:rsidR="00C06CC9" w:rsidRDefault="00C06CC9" w:rsidP="00C06CC9">
      <w:pPr>
        <w:pStyle w:val="DOORSComment"/>
      </w:pPr>
      <w:r>
        <w:t>----------------------------------------</w:t>
      </w:r>
    </w:p>
    <w:p w14:paraId="179001E4" w14:textId="77777777" w:rsidR="00C06CC9" w:rsidRDefault="00C06CC9" w:rsidP="00C06CC9">
      <w:pPr>
        <w:pStyle w:val="DOORSComment"/>
      </w:pPr>
      <w:r>
        <w:t xml:space="preserve">Collision course calculation is used to calculate the course of the interceptor. The </w:t>
      </w:r>
      <w:proofErr w:type="gramStart"/>
      <w:r>
        <w:t>intercept</w:t>
      </w:r>
      <w:proofErr w:type="gramEnd"/>
      <w:r>
        <w:t xml:space="preserve"> point is the collision point between the interceptor and the target.</w:t>
      </w:r>
    </w:p>
    <w:p w14:paraId="068804A2" w14:textId="77777777" w:rsidR="00C06CC9" w:rsidRDefault="00C06CC9" w:rsidP="00C06CC9">
      <w:pPr>
        <w:pStyle w:val="DOORSComment"/>
      </w:pPr>
      <w:r>
        <w:rPr>
          <w:b/>
          <w:bCs/>
        </w:rPr>
        <w:t>Accept Criteria</w:t>
      </w:r>
    </w:p>
    <w:p w14:paraId="29DB72FC" w14:textId="77777777" w:rsidR="00C06CC9" w:rsidRDefault="00C06CC9" w:rsidP="00C06CC9">
      <w:pPr>
        <w:pStyle w:val="DOORSIndentForBullet"/>
      </w:pPr>
      <w:r>
        <w:rPr>
          <w:vertAlign w:val="superscript"/>
        </w:rPr>
        <w:t>BNC1157</w:t>
      </w:r>
      <w:r>
        <w:tab/>
        <w:t>•</w:t>
      </w:r>
      <w:r>
        <w:tab/>
        <w:t>Based on a specified interceptor speed and target, I want to read the intercept course to steer and the estimated time to get to the target.</w:t>
      </w:r>
    </w:p>
    <w:p w14:paraId="03E6D618" w14:textId="77777777" w:rsidR="00C06CC9" w:rsidRDefault="00C06CC9" w:rsidP="00C06CC9">
      <w:pPr>
        <w:pStyle w:val="DOORSIndentForBullet"/>
      </w:pPr>
      <w:r>
        <w:rPr>
          <w:vertAlign w:val="superscript"/>
        </w:rPr>
        <w:t>BNC1159</w:t>
      </w:r>
      <w:r>
        <w:tab/>
        <w:t>•</w:t>
      </w:r>
      <w:r>
        <w:tab/>
        <w:t xml:space="preserve">I want the intercept point and ETA to be visualized on the situation </w:t>
      </w:r>
      <w:proofErr w:type="gramStart"/>
      <w:r>
        <w:t>display, and</w:t>
      </w:r>
      <w:proofErr w:type="gramEnd"/>
      <w:r>
        <w:t xml:space="preserve"> continuously updated until I remove it.</w:t>
      </w:r>
    </w:p>
    <w:p w14:paraId="196448A0" w14:textId="77777777" w:rsidR="00C06CC9" w:rsidRDefault="00C06CC9" w:rsidP="00C06CC9">
      <w:pPr>
        <w:pStyle w:val="Heading3"/>
      </w:pPr>
      <w:bookmarkStart w:id="24" w:name="_Toc219978256"/>
      <w:r>
        <w:t>Create Operational Patterns</w:t>
      </w:r>
      <w:bookmarkEnd w:id="24"/>
    </w:p>
    <w:p w14:paraId="248D70D1" w14:textId="77777777" w:rsidR="00C06CC9" w:rsidRDefault="00C06CC9" w:rsidP="00C06CC9">
      <w:pPr>
        <w:pStyle w:val="DOORSComment"/>
      </w:pPr>
      <w:r>
        <w:t xml:space="preserve">[BNCS672] As an Operator, I want to create operational patterns, so that they </w:t>
      </w:r>
      <w:proofErr w:type="gramStart"/>
      <w:r>
        <w:t>can best</w:t>
      </w:r>
      <w:proofErr w:type="gramEnd"/>
      <w:r>
        <w:t xml:space="preserve"> possibly support my mission.</w:t>
      </w:r>
    </w:p>
    <w:p w14:paraId="2AD7A951" w14:textId="77777777" w:rsidR="00C06CC9" w:rsidRDefault="00C06CC9" w:rsidP="00C06CC9">
      <w:pPr>
        <w:pStyle w:val="DOORSComment"/>
      </w:pPr>
      <w:r>
        <w:rPr>
          <w:b/>
          <w:bCs/>
        </w:rPr>
        <w:lastRenderedPageBreak/>
        <w:t>Configuration Variance</w:t>
      </w:r>
    </w:p>
    <w:p w14:paraId="5913663B" w14:textId="77777777" w:rsidR="00C06CC9" w:rsidRDefault="00C06CC9" w:rsidP="00C06CC9">
      <w:pPr>
        <w:pStyle w:val="DOORSIndentForBullet"/>
      </w:pPr>
      <w:r>
        <w:rPr>
          <w:vertAlign w:val="superscript"/>
        </w:rPr>
        <w:t>BNC1182</w:t>
      </w:r>
      <w:r>
        <w:tab/>
        <w:t>•</w:t>
      </w:r>
      <w:r>
        <w:tab/>
        <w:t>The availability of individual patterns shall be configurable.</w:t>
      </w:r>
    </w:p>
    <w:p w14:paraId="2C873BBF" w14:textId="77777777" w:rsidR="00C06CC9" w:rsidRDefault="00C06CC9" w:rsidP="00C06CC9">
      <w:pPr>
        <w:pStyle w:val="DOORSComment"/>
      </w:pPr>
      <w:r>
        <w:rPr>
          <w:b/>
          <w:bCs/>
        </w:rPr>
        <w:t>Accept Criteria</w:t>
      </w:r>
    </w:p>
    <w:p w14:paraId="33C503CB" w14:textId="77777777" w:rsidR="00C06CC9" w:rsidRDefault="00C06CC9" w:rsidP="00C06CC9">
      <w:pPr>
        <w:pStyle w:val="DOORSIndentForBullet"/>
      </w:pPr>
      <w:r>
        <w:rPr>
          <w:vertAlign w:val="superscript"/>
        </w:rPr>
        <w:t>BNC1184</w:t>
      </w:r>
      <w:r>
        <w:tab/>
        <w:t>•</w:t>
      </w:r>
      <w:r>
        <w:tab/>
        <w:t>I want to be able to hide/show each defined operational pattern on the situation display.</w:t>
      </w:r>
    </w:p>
    <w:p w14:paraId="5DF8CF68" w14:textId="77777777" w:rsidR="00C06CC9" w:rsidRDefault="00C06CC9" w:rsidP="00C06CC9">
      <w:pPr>
        <w:pStyle w:val="Heading4"/>
      </w:pPr>
      <w:r>
        <w:t>Create Circle Pattern</w:t>
      </w:r>
    </w:p>
    <w:p w14:paraId="2F174D84" w14:textId="77777777" w:rsidR="00C06CC9" w:rsidRDefault="00C06CC9" w:rsidP="00C06CC9">
      <w:pPr>
        <w:pStyle w:val="DOORSComment"/>
      </w:pPr>
      <w:r>
        <w:t xml:space="preserve">[BNCS674] As an Operator, I want to create a circle pattern, so I can </w:t>
      </w:r>
      <w:proofErr w:type="gramStart"/>
      <w:r>
        <w:t>emphasize on</w:t>
      </w:r>
      <w:proofErr w:type="gramEnd"/>
      <w:r>
        <w:t xml:space="preserve"> ranges and bearings.</w:t>
      </w:r>
    </w:p>
    <w:p w14:paraId="72764580" w14:textId="77777777" w:rsidR="00C06CC9" w:rsidRDefault="00C06CC9" w:rsidP="00C06CC9">
      <w:pPr>
        <w:pStyle w:val="DOORSComment"/>
      </w:pPr>
      <w:r>
        <w:t>----------------------------------------</w:t>
      </w:r>
    </w:p>
    <w:p w14:paraId="4D5FC337" w14:textId="77777777" w:rsidR="00C06CC9" w:rsidRDefault="00C06CC9" w:rsidP="00C06CC9">
      <w:pPr>
        <w:pStyle w:val="DOORSComment"/>
      </w:pPr>
      <w:r>
        <w:t>A circle pattern is defined by its center (a track), its inner range, outer range, and sector bearings.</w:t>
      </w:r>
    </w:p>
    <w:p w14:paraId="59E0F8D4" w14:textId="77777777" w:rsidR="00C06CC9" w:rsidRDefault="00C06CC9" w:rsidP="00C06CC9">
      <w:pPr>
        <w:pStyle w:val="DOORSComment"/>
      </w:pPr>
      <w:r>
        <w:rPr>
          <w:b/>
          <w:bCs/>
        </w:rPr>
        <w:t>Accept Criteria</w:t>
      </w:r>
    </w:p>
    <w:p w14:paraId="37148E8B" w14:textId="77777777" w:rsidR="00C06CC9" w:rsidRDefault="00C06CC9" w:rsidP="00C06CC9">
      <w:pPr>
        <w:pStyle w:val="DOORSIndentForBullet"/>
      </w:pPr>
      <w:r>
        <w:rPr>
          <w:vertAlign w:val="superscript"/>
        </w:rPr>
        <w:t>BNC1202</w:t>
      </w:r>
      <w:r>
        <w:tab/>
        <w:t>•</w:t>
      </w:r>
      <w:r>
        <w:tab/>
        <w:t>I want to be able to define circle patterns by entry of the following parameters: center, inner range, outer range, and sector bearings.</w:t>
      </w:r>
    </w:p>
    <w:p w14:paraId="64B1080A" w14:textId="77777777" w:rsidR="00C06CC9" w:rsidRDefault="00C06CC9" w:rsidP="00C06CC9">
      <w:pPr>
        <w:pStyle w:val="DOORSIndentForBullet"/>
      </w:pPr>
      <w:r>
        <w:rPr>
          <w:vertAlign w:val="superscript"/>
        </w:rPr>
        <w:t>BNC1203</w:t>
      </w:r>
      <w:r>
        <w:tab/>
        <w:t>•</w:t>
      </w:r>
      <w:r>
        <w:tab/>
        <w:t>I want to be able to define a track as center for a circle pattern. The circle pattern shall then follow the track. I want to be able to define sector bearings relative to the course of the track.</w:t>
      </w:r>
    </w:p>
    <w:p w14:paraId="25B1B53A" w14:textId="77777777" w:rsidR="00C06CC9" w:rsidRDefault="00C06CC9" w:rsidP="00C06CC9">
      <w:pPr>
        <w:pStyle w:val="DOORSIndentForBullet"/>
      </w:pPr>
      <w:r>
        <w:rPr>
          <w:vertAlign w:val="superscript"/>
        </w:rPr>
        <w:t>BNC1204</w:t>
      </w:r>
      <w:r>
        <w:tab/>
        <w:t>•</w:t>
      </w:r>
      <w:r>
        <w:tab/>
        <w:t>I want to be able to update and delete a defined circle pattern.</w:t>
      </w:r>
    </w:p>
    <w:p w14:paraId="29B3A9C3" w14:textId="77777777" w:rsidR="00C06CC9" w:rsidRDefault="00C06CC9" w:rsidP="00C06CC9">
      <w:pPr>
        <w:pStyle w:val="Heading2"/>
      </w:pPr>
      <w:bookmarkStart w:id="25" w:name="_Toc219978257"/>
      <w:r>
        <w:t>Fulfill an Operative Role</w:t>
      </w:r>
      <w:bookmarkEnd w:id="25"/>
    </w:p>
    <w:p w14:paraId="308066D5" w14:textId="77777777" w:rsidR="00C06CC9" w:rsidRDefault="00C06CC9" w:rsidP="00C06CC9">
      <w:pPr>
        <w:pStyle w:val="DOORSComment"/>
      </w:pPr>
      <w:r>
        <w:t>[BNCS370] As an Operator, I want the system UI to adapt to my role so that I can concentrate on relevant data/functionality and is not burdened by irrelevant items.</w:t>
      </w:r>
    </w:p>
    <w:p w14:paraId="1CC0F78A" w14:textId="77777777" w:rsidR="00C06CC9" w:rsidRDefault="00C06CC9" w:rsidP="00C06CC9">
      <w:pPr>
        <w:pStyle w:val="DOORSComment"/>
      </w:pPr>
      <w:r>
        <w:t>----------------------------------------</w:t>
      </w:r>
    </w:p>
    <w:p w14:paraId="714EBF16" w14:textId="77777777" w:rsidR="00C06CC9" w:rsidRDefault="00C06CC9" w:rsidP="00C06CC9">
      <w:pPr>
        <w:pStyle w:val="DOORSComment"/>
      </w:pPr>
      <w:r>
        <w:t xml:space="preserve">The appearance and operation of the system on the console can be highly customized to focus on the </w:t>
      </w:r>
      <w:proofErr w:type="gramStart"/>
      <w:r>
        <w:t>particular operational</w:t>
      </w:r>
      <w:proofErr w:type="gramEnd"/>
      <w:r>
        <w:t xml:space="preserve"> task of an operator.</w:t>
      </w:r>
    </w:p>
    <w:p w14:paraId="559CD8BA" w14:textId="77777777" w:rsidR="00C06CC9" w:rsidRDefault="00C06CC9" w:rsidP="00C06CC9">
      <w:pPr>
        <w:pStyle w:val="Heading3"/>
      </w:pPr>
      <w:bookmarkStart w:id="26" w:name="_Toc219978258"/>
      <w:r>
        <w:t>Operator Setup</w:t>
      </w:r>
      <w:bookmarkEnd w:id="26"/>
    </w:p>
    <w:p w14:paraId="23E8FAE5" w14:textId="77777777" w:rsidR="00C06CC9" w:rsidRDefault="00C06CC9" w:rsidP="00C06CC9">
      <w:pPr>
        <w:pStyle w:val="DOORSComment"/>
      </w:pPr>
      <w:r>
        <w:t>[BNCS476] As an Operator, I want all my per-operator longer-term settings to be persisted across startups, so I will not have to adapt the settings to my needs every time I start the system.</w:t>
      </w:r>
    </w:p>
    <w:p w14:paraId="25B6F045" w14:textId="77777777" w:rsidR="00C06CC9" w:rsidRDefault="00C06CC9" w:rsidP="00C06CC9">
      <w:pPr>
        <w:pStyle w:val="DOORSComment"/>
      </w:pPr>
      <w:r>
        <w:t>----------------------------------------</w:t>
      </w:r>
    </w:p>
    <w:p w14:paraId="5B34B44E" w14:textId="77777777" w:rsidR="00C06CC9" w:rsidRDefault="00C06CC9" w:rsidP="00C06CC9">
      <w:pPr>
        <w:pStyle w:val="DOORSComment"/>
      </w:pPr>
      <w:r>
        <w:t xml:space="preserve">The customization of the UI can be preserved for future use in a user setup. A setup can be used to emphasize the data and parts of the system that </w:t>
      </w:r>
      <w:proofErr w:type="gramStart"/>
      <w:r>
        <w:t>is</w:t>
      </w:r>
      <w:proofErr w:type="gramEnd"/>
      <w:r>
        <w:t xml:space="preserve"> important for the task and hide the irrelevant ones.</w:t>
      </w:r>
    </w:p>
    <w:p w14:paraId="28894C43" w14:textId="77777777" w:rsidR="00C06CC9" w:rsidRDefault="00C06CC9" w:rsidP="00C06CC9">
      <w:pPr>
        <w:pStyle w:val="DOORSComment"/>
      </w:pPr>
      <w:r>
        <w:rPr>
          <w:b/>
          <w:bCs/>
        </w:rPr>
        <w:t>Accept Criteria</w:t>
      </w:r>
    </w:p>
    <w:p w14:paraId="4AAC736F" w14:textId="77777777" w:rsidR="00C06CC9" w:rsidRDefault="00C06CC9" w:rsidP="00C06CC9">
      <w:pPr>
        <w:pStyle w:val="DOORSIndentForBullet"/>
      </w:pPr>
      <w:r>
        <w:rPr>
          <w:vertAlign w:val="superscript"/>
        </w:rPr>
        <w:t>BNC1348</w:t>
      </w:r>
      <w:r>
        <w:tab/>
        <w:t>•</w:t>
      </w:r>
      <w:r>
        <w:tab/>
        <w:t xml:space="preserve">I want to be able to customize some visual aspects of the Situation display which </w:t>
      </w:r>
      <w:proofErr w:type="gramStart"/>
      <w:r>
        <w:t>is persisted</w:t>
      </w:r>
      <w:proofErr w:type="gramEnd"/>
      <w:r>
        <w:t xml:space="preserve"> across startups, e.g. ECDIS settings and Radar Video settings.</w:t>
      </w:r>
    </w:p>
    <w:p w14:paraId="7B0EE9E1" w14:textId="77777777" w:rsidR="00C06CC9" w:rsidRDefault="00C06CC9" w:rsidP="00C06CC9">
      <w:pPr>
        <w:pStyle w:val="Heading3"/>
      </w:pPr>
      <w:bookmarkStart w:id="27" w:name="_Toc219978259"/>
      <w:r>
        <w:t>Support Helo Approach</w:t>
      </w:r>
      <w:bookmarkEnd w:id="27"/>
    </w:p>
    <w:p w14:paraId="4EF97158" w14:textId="77777777" w:rsidR="00C06CC9" w:rsidRDefault="00C06CC9" w:rsidP="00C06CC9">
      <w:pPr>
        <w:pStyle w:val="DOORSComment"/>
      </w:pPr>
      <w:r>
        <w:t>[BNCS390] As a Helicopter Control Officer, I want to support final approach guidance of helicopters to the helicopter deck.</w:t>
      </w:r>
    </w:p>
    <w:p w14:paraId="7469C5D0" w14:textId="77777777" w:rsidR="00C06CC9" w:rsidRDefault="00C06CC9" w:rsidP="00C06CC9">
      <w:pPr>
        <w:pStyle w:val="DOORSComment"/>
      </w:pPr>
      <w:r>
        <w:rPr>
          <w:b/>
          <w:bCs/>
        </w:rPr>
        <w:t>Accept Criteria</w:t>
      </w:r>
    </w:p>
    <w:p w14:paraId="71B7EA41" w14:textId="77777777" w:rsidR="00C06CC9" w:rsidRDefault="00C06CC9" w:rsidP="00C06CC9">
      <w:pPr>
        <w:pStyle w:val="DOORSIndentForBullet"/>
      </w:pPr>
      <w:r>
        <w:rPr>
          <w:vertAlign w:val="superscript"/>
        </w:rPr>
        <w:lastRenderedPageBreak/>
        <w:t>BNC1364</w:t>
      </w:r>
      <w:r>
        <w:tab/>
        <w:t>•</w:t>
      </w:r>
      <w:r>
        <w:tab/>
        <w:t>I want to be able to detect and track helicopters.</w:t>
      </w:r>
    </w:p>
    <w:p w14:paraId="4A8A68E7" w14:textId="77777777" w:rsidR="00C06CC9" w:rsidRDefault="00C06CC9" w:rsidP="00C06CC9">
      <w:pPr>
        <w:pStyle w:val="DOORSIndentForBullet"/>
      </w:pPr>
      <w:r>
        <w:rPr>
          <w:vertAlign w:val="superscript"/>
        </w:rPr>
        <w:t>BNC1365</w:t>
      </w:r>
      <w:r>
        <w:tab/>
        <w:t>•</w:t>
      </w:r>
      <w:r>
        <w:tab/>
        <w:t>I want a settings parameter that defines the approach angle.</w:t>
      </w:r>
    </w:p>
    <w:p w14:paraId="6E1F1DC0" w14:textId="77777777" w:rsidR="00C06CC9" w:rsidRDefault="00C06CC9" w:rsidP="00C06CC9">
      <w:pPr>
        <w:pStyle w:val="DOORSIndentForBullet"/>
      </w:pPr>
      <w:r>
        <w:rPr>
          <w:vertAlign w:val="superscript"/>
        </w:rPr>
        <w:t>BNC1366</w:t>
      </w:r>
      <w:r>
        <w:tab/>
        <w:t>•</w:t>
      </w:r>
      <w:r>
        <w:tab/>
        <w:t xml:space="preserve">I want to be able to select the most suitable radar profile for </w:t>
      </w:r>
      <w:proofErr w:type="spellStart"/>
      <w:r>
        <w:t>helo</w:t>
      </w:r>
      <w:proofErr w:type="spellEnd"/>
      <w:r>
        <w:t xml:space="preserve"> guidance.</w:t>
      </w:r>
    </w:p>
    <w:p w14:paraId="0C5D66A1" w14:textId="77777777" w:rsidR="00C06CC9" w:rsidRDefault="00C06CC9" w:rsidP="00C06CC9">
      <w:pPr>
        <w:pStyle w:val="DOORSIndentForBullet"/>
      </w:pPr>
      <w:r>
        <w:rPr>
          <w:vertAlign w:val="superscript"/>
        </w:rPr>
        <w:t>BNC1367</w:t>
      </w:r>
      <w:r>
        <w:tab/>
        <w:t>•</w:t>
      </w:r>
      <w:r>
        <w:tab/>
        <w:t xml:space="preserve">I want to be able to select a map detail level that is suitable to </w:t>
      </w:r>
      <w:proofErr w:type="spellStart"/>
      <w:r>
        <w:t>helo</w:t>
      </w:r>
      <w:proofErr w:type="spellEnd"/>
      <w:r>
        <w:t xml:space="preserve"> approach</w:t>
      </w:r>
      <w:r>
        <w:rPr>
          <w:b/>
          <w:bCs/>
        </w:rPr>
        <w:t xml:space="preserve"> </w:t>
      </w:r>
      <w:r>
        <w:t>missions.</w:t>
      </w:r>
    </w:p>
    <w:p w14:paraId="7B6CCC84" w14:textId="77777777" w:rsidR="00C06CC9" w:rsidRDefault="00C06CC9" w:rsidP="00C06CC9">
      <w:pPr>
        <w:pStyle w:val="Heading4"/>
      </w:pPr>
      <w:r>
        <w:t>Show Helo Approach Patterns</w:t>
      </w:r>
    </w:p>
    <w:p w14:paraId="28C7B3D1" w14:textId="77777777" w:rsidR="00C06CC9" w:rsidRDefault="00C06CC9" w:rsidP="00C06CC9">
      <w:pPr>
        <w:pStyle w:val="DOORSComment"/>
      </w:pPr>
      <w:r>
        <w:t xml:space="preserve">[BNCS392] As a Helicopter Control Officer, I want to show the </w:t>
      </w:r>
      <w:proofErr w:type="spellStart"/>
      <w:r>
        <w:t>helo</w:t>
      </w:r>
      <w:proofErr w:type="spellEnd"/>
      <w:r>
        <w:t xml:space="preserve"> approach pattern on the situation display, so I can ensure safe landing.</w:t>
      </w:r>
    </w:p>
    <w:p w14:paraId="0EAFBAEC" w14:textId="77777777" w:rsidR="00C06CC9" w:rsidRDefault="00C06CC9" w:rsidP="00C06CC9">
      <w:pPr>
        <w:pStyle w:val="DOORSComment"/>
      </w:pPr>
      <w:r>
        <w:t>----------------------------------------</w:t>
      </w:r>
    </w:p>
    <w:p w14:paraId="0DFF011F" w14:textId="77777777" w:rsidR="00C06CC9" w:rsidRDefault="00C06CC9" w:rsidP="00C06CC9">
      <w:pPr>
        <w:pStyle w:val="DOORSComment"/>
      </w:pPr>
      <w:r>
        <w:t xml:space="preserve">The </w:t>
      </w:r>
      <w:proofErr w:type="spellStart"/>
      <w:r>
        <w:t>helo</w:t>
      </w:r>
      <w:proofErr w:type="spellEnd"/>
      <w:r>
        <w:t xml:space="preserve"> approach pattern is an electronic runway used to guide a helicopter through the landing procedures. The shape and size of the pattern is fixed, only the direction (port, starboard and Emergency Low Velocity Approach) can be selected by the operator.</w:t>
      </w:r>
    </w:p>
    <w:p w14:paraId="6FE985A5" w14:textId="77777777" w:rsidR="00C06CC9" w:rsidRDefault="00C06CC9" w:rsidP="00C06CC9">
      <w:pPr>
        <w:pStyle w:val="DOORSComment"/>
      </w:pPr>
      <w:r>
        <w:rPr>
          <w:b/>
          <w:bCs/>
        </w:rPr>
        <w:t>Accept Criteria</w:t>
      </w:r>
    </w:p>
    <w:p w14:paraId="5BB80DC3" w14:textId="77777777" w:rsidR="00C06CC9" w:rsidRDefault="00C06CC9" w:rsidP="00C06CC9">
      <w:pPr>
        <w:pStyle w:val="DOORSIndentForBullet"/>
      </w:pPr>
      <w:r>
        <w:rPr>
          <w:vertAlign w:val="superscript"/>
        </w:rPr>
        <w:t>BNC1376</w:t>
      </w:r>
      <w:r>
        <w:tab/>
        <w:t>•</w:t>
      </w:r>
      <w:r>
        <w:tab/>
        <w:t xml:space="preserve">I want to be able to show/hide the </w:t>
      </w:r>
      <w:proofErr w:type="spellStart"/>
      <w:r>
        <w:t>helo</w:t>
      </w:r>
      <w:proofErr w:type="spellEnd"/>
      <w:r>
        <w:t xml:space="preserve"> approach pattern.</w:t>
      </w:r>
    </w:p>
    <w:p w14:paraId="6039660D" w14:textId="77777777" w:rsidR="00C06CC9" w:rsidRDefault="00C06CC9" w:rsidP="00C06CC9">
      <w:pPr>
        <w:pStyle w:val="Heading4"/>
      </w:pPr>
      <w:r>
        <w:t>Advanced Helo Control</w:t>
      </w:r>
    </w:p>
    <w:p w14:paraId="2C21197C" w14:textId="77777777" w:rsidR="00C06CC9" w:rsidRDefault="00C06CC9" w:rsidP="00C06CC9">
      <w:pPr>
        <w:pStyle w:val="DOORSComment"/>
      </w:pPr>
      <w:r>
        <w:t>[BNCS394] As a Helicopter Control Officer, I want to be presented with information relevant for landing a helicopter on a ship, so that I can assist the helicopter in a safe landing.</w:t>
      </w:r>
    </w:p>
    <w:p w14:paraId="0EAA5CBB" w14:textId="77777777" w:rsidR="00C06CC9" w:rsidRDefault="00C06CC9" w:rsidP="00C06CC9">
      <w:pPr>
        <w:pStyle w:val="DOORSComment"/>
      </w:pPr>
      <w:r>
        <w:rPr>
          <w:b/>
          <w:bCs/>
        </w:rPr>
        <w:t>Accept Criteria</w:t>
      </w:r>
    </w:p>
    <w:p w14:paraId="17FA25C1" w14:textId="77777777" w:rsidR="00C06CC9" w:rsidRDefault="00C06CC9" w:rsidP="00C06CC9">
      <w:pPr>
        <w:pStyle w:val="DOORSIndentForBullet"/>
      </w:pPr>
      <w:r>
        <w:rPr>
          <w:vertAlign w:val="superscript"/>
        </w:rPr>
        <w:t>BNC1380</w:t>
      </w:r>
      <w:r>
        <w:tab/>
        <w:t>•</w:t>
      </w:r>
      <w:r>
        <w:tab/>
        <w:t>I want to display SHOL diagrams.</w:t>
      </w:r>
    </w:p>
    <w:p w14:paraId="02E0D977" w14:textId="77777777" w:rsidR="00C06CC9" w:rsidRDefault="00C06CC9" w:rsidP="00C06CC9">
      <w:pPr>
        <w:pStyle w:val="DOORSIndentForBullet"/>
      </w:pPr>
      <w:r>
        <w:rPr>
          <w:vertAlign w:val="superscript"/>
        </w:rPr>
        <w:t>BNC1381</w:t>
      </w:r>
      <w:r>
        <w:tab/>
        <w:t>•</w:t>
      </w:r>
      <w:r>
        <w:tab/>
        <w:t>I want to display pitch, roll and wind.</w:t>
      </w:r>
    </w:p>
    <w:p w14:paraId="6D2E24F6" w14:textId="77777777" w:rsidR="00C06CC9" w:rsidRDefault="00C06CC9" w:rsidP="00C06CC9">
      <w:pPr>
        <w:pStyle w:val="DOORSIndentForBullet"/>
      </w:pPr>
      <w:r>
        <w:rPr>
          <w:vertAlign w:val="superscript"/>
        </w:rPr>
        <w:t>BNC1382</w:t>
      </w:r>
      <w:r>
        <w:tab/>
        <w:t>•</w:t>
      </w:r>
      <w:r>
        <w:tab/>
        <w:t xml:space="preserve">I want to be able to define ID for the </w:t>
      </w:r>
      <w:proofErr w:type="spellStart"/>
      <w:r>
        <w:t>helo</w:t>
      </w:r>
      <w:proofErr w:type="spellEnd"/>
      <w:r>
        <w:t xml:space="preserve"> before tracking </w:t>
      </w:r>
      <w:proofErr w:type="spellStart"/>
      <w:r>
        <w:t>helo</w:t>
      </w:r>
      <w:proofErr w:type="spellEnd"/>
      <w:r>
        <w:t xml:space="preserve"> (IFF, AIS or ADSB identification) - SEARCH.</w:t>
      </w:r>
    </w:p>
    <w:p w14:paraId="7850A771" w14:textId="77777777" w:rsidR="00C06CC9" w:rsidRDefault="00C06CC9" w:rsidP="00C06CC9">
      <w:pPr>
        <w:pStyle w:val="DOORSIndentForBullet"/>
      </w:pPr>
      <w:r>
        <w:rPr>
          <w:vertAlign w:val="superscript"/>
        </w:rPr>
        <w:t>BNC1383</w:t>
      </w:r>
      <w:r>
        <w:tab/>
        <w:t>•</w:t>
      </w:r>
      <w:r>
        <w:tab/>
        <w:t xml:space="preserve">I want to have </w:t>
      </w:r>
      <w:proofErr w:type="spellStart"/>
      <w:r>
        <w:t>helo</w:t>
      </w:r>
      <w:proofErr w:type="spellEnd"/>
      <w:r>
        <w:t xml:space="preserve"> overview when </w:t>
      </w:r>
      <w:proofErr w:type="spellStart"/>
      <w:r>
        <w:t>helo</w:t>
      </w:r>
      <w:proofErr w:type="spellEnd"/>
      <w:r>
        <w:t xml:space="preserve"> is being tracked (position, course, speed, distance) - VECTOR.</w:t>
      </w:r>
    </w:p>
    <w:p w14:paraId="7CF3A6DE" w14:textId="77777777" w:rsidR="00C06CC9" w:rsidRDefault="00C06CC9" w:rsidP="00C06CC9">
      <w:pPr>
        <w:pStyle w:val="DOORSIndentForBullet"/>
      </w:pPr>
      <w:r>
        <w:rPr>
          <w:vertAlign w:val="superscript"/>
        </w:rPr>
        <w:t>BNC1384</w:t>
      </w:r>
      <w:r>
        <w:tab/>
        <w:t>•</w:t>
      </w:r>
      <w:r>
        <w:tab/>
        <w:t>I want to show video (in H.264 format via LAN) from the helicopter deck.</w:t>
      </w:r>
    </w:p>
    <w:p w14:paraId="195F04E4" w14:textId="77777777" w:rsidR="00C06CC9" w:rsidRDefault="00C06CC9" w:rsidP="00C06CC9">
      <w:pPr>
        <w:pStyle w:val="Heading3"/>
      </w:pPr>
      <w:bookmarkStart w:id="28" w:name="_Toc219978260"/>
      <w:proofErr w:type="gramStart"/>
      <w:r>
        <w:t>Use</w:t>
      </w:r>
      <w:proofErr w:type="gramEnd"/>
      <w:r>
        <w:t xml:space="preserve"> an Unmanned Aircraft System</w:t>
      </w:r>
      <w:bookmarkEnd w:id="28"/>
    </w:p>
    <w:p w14:paraId="3B3F0BD9" w14:textId="77777777" w:rsidR="00C06CC9" w:rsidRDefault="00C06CC9" w:rsidP="00C06CC9">
      <w:pPr>
        <w:pStyle w:val="DOORSComment"/>
      </w:pPr>
      <w:r>
        <w:t xml:space="preserve">[BNCS396] As an Operator, I want to use </w:t>
      </w:r>
      <w:proofErr w:type="gramStart"/>
      <w:r>
        <w:t>an</w:t>
      </w:r>
      <w:proofErr w:type="gramEnd"/>
      <w:r>
        <w:t xml:space="preserve"> UAS (Unmanned Aircraft System) to search areas for interesting objects and to inspect other vessels and crews.</w:t>
      </w:r>
    </w:p>
    <w:p w14:paraId="58A1497D" w14:textId="77777777" w:rsidR="00C06CC9" w:rsidRDefault="00C06CC9" w:rsidP="00C06CC9">
      <w:pPr>
        <w:pStyle w:val="DOORSComment"/>
      </w:pPr>
      <w:r>
        <w:rPr>
          <w:b/>
          <w:bCs/>
        </w:rPr>
        <w:t>Configuration Variance</w:t>
      </w:r>
    </w:p>
    <w:p w14:paraId="72ABDD0E" w14:textId="77777777" w:rsidR="00C06CC9" w:rsidRDefault="00C06CC9" w:rsidP="00C06CC9">
      <w:pPr>
        <w:pStyle w:val="DOORSIndentForBullet"/>
      </w:pPr>
      <w:r>
        <w:rPr>
          <w:vertAlign w:val="superscript"/>
        </w:rPr>
        <w:t>BNC1388</w:t>
      </w:r>
      <w:r>
        <w:tab/>
        <w:t>•</w:t>
      </w:r>
      <w:r>
        <w:tab/>
        <w:t>The availability of UAS control shall be configurable.</w:t>
      </w:r>
    </w:p>
    <w:p w14:paraId="49629EBF" w14:textId="77777777" w:rsidR="00C06CC9" w:rsidRDefault="00C06CC9" w:rsidP="00C06CC9">
      <w:pPr>
        <w:pStyle w:val="DOORSComment"/>
      </w:pPr>
      <w:r>
        <w:rPr>
          <w:b/>
          <w:bCs/>
        </w:rPr>
        <w:t>Accept Criteria</w:t>
      </w:r>
    </w:p>
    <w:p w14:paraId="358984ED" w14:textId="77777777" w:rsidR="00C06CC9" w:rsidRDefault="00C06CC9" w:rsidP="00C06CC9">
      <w:pPr>
        <w:pStyle w:val="DOORSIndentForBullet"/>
      </w:pPr>
      <w:r>
        <w:rPr>
          <w:vertAlign w:val="superscript"/>
        </w:rPr>
        <w:t>BNC1390</w:t>
      </w:r>
      <w:r>
        <w:tab/>
        <w:t>•</w:t>
      </w:r>
      <w:r>
        <w:tab/>
        <w:t xml:space="preserve">I want to be able to view the live video from </w:t>
      </w:r>
      <w:proofErr w:type="gramStart"/>
      <w:r>
        <w:t>a UAS</w:t>
      </w:r>
      <w:proofErr w:type="gramEnd"/>
      <w:r>
        <w:t>.</w:t>
      </w:r>
    </w:p>
    <w:p w14:paraId="3B3350A0" w14:textId="77777777" w:rsidR="00C06CC9" w:rsidRDefault="00C06CC9" w:rsidP="00C06CC9">
      <w:pPr>
        <w:pStyle w:val="DOORSIndentForBullet"/>
      </w:pPr>
      <w:r>
        <w:rPr>
          <w:vertAlign w:val="superscript"/>
        </w:rPr>
        <w:t>BNC1391</w:t>
      </w:r>
      <w:r>
        <w:tab/>
        <w:t>•</w:t>
      </w:r>
      <w:r>
        <w:tab/>
        <w:t xml:space="preserve">I want to be able to turn on and off the live video window from </w:t>
      </w:r>
      <w:proofErr w:type="gramStart"/>
      <w:r>
        <w:t>a UAS</w:t>
      </w:r>
      <w:proofErr w:type="gramEnd"/>
      <w:r>
        <w:t>.</w:t>
      </w:r>
    </w:p>
    <w:p w14:paraId="3119A8D0" w14:textId="77777777" w:rsidR="00C06CC9" w:rsidRDefault="00C06CC9" w:rsidP="00C06CC9">
      <w:pPr>
        <w:pStyle w:val="DOORSIndentForBullet"/>
      </w:pPr>
      <w:r>
        <w:rPr>
          <w:vertAlign w:val="superscript"/>
        </w:rPr>
        <w:t>BNC1392</w:t>
      </w:r>
      <w:r>
        <w:tab/>
        <w:t>•</w:t>
      </w:r>
      <w:r>
        <w:tab/>
        <w:t>I want to be able to monitor the live status of the UAS such as its Altitude, Heading, Pitch, Roll and Location.</w:t>
      </w:r>
    </w:p>
    <w:p w14:paraId="2368F3EE" w14:textId="77777777" w:rsidR="00C06CC9" w:rsidRDefault="00C06CC9" w:rsidP="00C06CC9">
      <w:pPr>
        <w:pStyle w:val="DOORSIndentForBullet"/>
      </w:pPr>
      <w:r>
        <w:rPr>
          <w:vertAlign w:val="superscript"/>
        </w:rPr>
        <w:t>BNC1393</w:t>
      </w:r>
      <w:r>
        <w:tab/>
        <w:t>•</w:t>
      </w:r>
      <w:r>
        <w:tab/>
        <w:t>I want to be able to monitor the live status of the camera sensor on the UAS such as its Location, Altitude, Horizontal FOV, Vertical FOV, relative heading, relative roll, and relative elevation (relative to UAS heading).</w:t>
      </w:r>
    </w:p>
    <w:p w14:paraId="7836A91D" w14:textId="77777777" w:rsidR="00C06CC9" w:rsidRDefault="00C06CC9" w:rsidP="00C06CC9">
      <w:pPr>
        <w:pStyle w:val="DOORSIndentForBullet"/>
      </w:pPr>
      <w:r>
        <w:rPr>
          <w:vertAlign w:val="superscript"/>
        </w:rPr>
        <w:t>BNC1394</w:t>
      </w:r>
      <w:r>
        <w:tab/>
        <w:t>•</w:t>
      </w:r>
      <w:r>
        <w:tab/>
        <w:t>I want to be able to see the current location of the UAS on the situation display.</w:t>
      </w:r>
    </w:p>
    <w:p w14:paraId="58D206F8" w14:textId="77777777" w:rsidR="00C06CC9" w:rsidRDefault="00C06CC9" w:rsidP="00C06CC9">
      <w:pPr>
        <w:pStyle w:val="Heading2"/>
      </w:pPr>
      <w:bookmarkStart w:id="29" w:name="_Toc219978261"/>
      <w:r>
        <w:lastRenderedPageBreak/>
        <w:t>Execute Common Missions and Tasks</w:t>
      </w:r>
      <w:bookmarkEnd w:id="29"/>
    </w:p>
    <w:p w14:paraId="383F1423" w14:textId="77777777" w:rsidR="00C06CC9" w:rsidRDefault="00C06CC9" w:rsidP="00C06CC9">
      <w:pPr>
        <w:pStyle w:val="DOORSComment"/>
      </w:pPr>
      <w:r>
        <w:t>[BNCS384] As an Operator, I want tools that can help me execute common patrol missions, so I can achieve my goal.</w:t>
      </w:r>
    </w:p>
    <w:p w14:paraId="34A45B92" w14:textId="77777777" w:rsidR="00C06CC9" w:rsidRDefault="00C06CC9" w:rsidP="00C06CC9">
      <w:pPr>
        <w:pStyle w:val="Heading3"/>
      </w:pPr>
      <w:bookmarkStart w:id="30" w:name="_Toc219978262"/>
      <w:r>
        <w:t>Execute SAR Missions</w:t>
      </w:r>
      <w:bookmarkEnd w:id="30"/>
    </w:p>
    <w:p w14:paraId="43BD5622" w14:textId="77777777" w:rsidR="00C06CC9" w:rsidRDefault="00C06CC9" w:rsidP="00C06CC9">
      <w:pPr>
        <w:pStyle w:val="DOORSComment"/>
      </w:pPr>
      <w:r>
        <w:t>[BNCS386] As an Operator, I want to execute SAR missions, so that I can efficiently locate and rescue victims.</w:t>
      </w:r>
    </w:p>
    <w:p w14:paraId="4D165E18" w14:textId="77777777" w:rsidR="00C06CC9" w:rsidRDefault="00C06CC9" w:rsidP="00C06CC9">
      <w:pPr>
        <w:pStyle w:val="Heading4"/>
      </w:pPr>
      <w:r>
        <w:t>Create SAR Patterns</w:t>
      </w:r>
    </w:p>
    <w:p w14:paraId="35A18DA5" w14:textId="77777777" w:rsidR="00C06CC9" w:rsidRDefault="00C06CC9" w:rsidP="00C06CC9">
      <w:pPr>
        <w:pStyle w:val="DOORSComment"/>
      </w:pPr>
      <w:r>
        <w:t>[BNCS388] As an Operator, I want to create patterns for SAR missions, so that the search participants are guided to move in a structured way maximizing the chance of finding the victims and minimizing the time to do so.</w:t>
      </w:r>
    </w:p>
    <w:p w14:paraId="73259ADF" w14:textId="77777777" w:rsidR="00C06CC9" w:rsidRDefault="00C06CC9" w:rsidP="00C06CC9">
      <w:pPr>
        <w:pStyle w:val="DOORSComment"/>
      </w:pPr>
      <w:r>
        <w:t>----------------------------------------</w:t>
      </w:r>
    </w:p>
    <w:p w14:paraId="1E6C81CB" w14:textId="77777777" w:rsidR="00C06CC9" w:rsidRDefault="00C06CC9" w:rsidP="00C06CC9">
      <w:pPr>
        <w:pStyle w:val="DOORSComment"/>
      </w:pPr>
      <w:r>
        <w:t xml:space="preserve">Search and Rescue (SAR) patterns are used to support </w:t>
      </w:r>
      <w:proofErr w:type="gramStart"/>
      <w:r>
        <w:t>an efficient</w:t>
      </w:r>
      <w:proofErr w:type="gramEnd"/>
      <w:r>
        <w:t xml:space="preserve"> search within a geographically defined area. The choice of SAR pattern depends on the desired coverage area and time frame available.</w:t>
      </w:r>
    </w:p>
    <w:p w14:paraId="6E002E76" w14:textId="77777777" w:rsidR="00C06CC9" w:rsidRDefault="00C06CC9" w:rsidP="00C06CC9">
      <w:pPr>
        <w:pStyle w:val="DOORSComment"/>
      </w:pPr>
      <w:r>
        <w:rPr>
          <w:b/>
          <w:bCs/>
        </w:rPr>
        <w:t>Accept Criteria</w:t>
      </w:r>
    </w:p>
    <w:p w14:paraId="1FD8A830" w14:textId="77777777" w:rsidR="00C06CC9" w:rsidRDefault="00C06CC9" w:rsidP="00C06CC9">
      <w:pPr>
        <w:pStyle w:val="DOORSIndentForBullet"/>
      </w:pPr>
      <w:r>
        <w:rPr>
          <w:vertAlign w:val="superscript"/>
        </w:rPr>
        <w:t>BNC1405</w:t>
      </w:r>
      <w:r>
        <w:tab/>
        <w:t>•</w:t>
      </w:r>
      <w:r>
        <w:tab/>
        <w:t>I want to be able to enter relevant SAR pattern parameters.</w:t>
      </w:r>
    </w:p>
    <w:p w14:paraId="53E0D080" w14:textId="77777777" w:rsidR="00C06CC9" w:rsidRDefault="00C06CC9" w:rsidP="00C06CC9">
      <w:pPr>
        <w:pStyle w:val="DOORSIndentForBullet"/>
      </w:pPr>
      <w:r>
        <w:rPr>
          <w:vertAlign w:val="superscript"/>
        </w:rPr>
        <w:t>BNC1406</w:t>
      </w:r>
      <w:r>
        <w:tab/>
        <w:t>•</w:t>
      </w:r>
      <w:r>
        <w:tab/>
        <w:t>The design of the pattern display should take into consideration that the pattern should not block the view/clutter the situation display.</w:t>
      </w:r>
    </w:p>
    <w:p w14:paraId="294DACA1" w14:textId="77777777" w:rsidR="00C06CC9" w:rsidRDefault="00C06CC9" w:rsidP="00C06CC9">
      <w:pPr>
        <w:pStyle w:val="DOORSIndentForBullet"/>
      </w:pPr>
      <w:r>
        <w:rPr>
          <w:vertAlign w:val="superscript"/>
        </w:rPr>
        <w:t>BNC1407</w:t>
      </w:r>
      <w:r>
        <w:tab/>
        <w:t>•</w:t>
      </w:r>
      <w:r>
        <w:tab/>
        <w:t>I want to be able to show/hide each defined SAR pattern on the situation display.</w:t>
      </w:r>
    </w:p>
    <w:p w14:paraId="1BEF72E4" w14:textId="77777777" w:rsidR="00C06CC9" w:rsidRDefault="00C06CC9" w:rsidP="00C06CC9">
      <w:pPr>
        <w:pStyle w:val="Heading5"/>
      </w:pPr>
      <w:r>
        <w:t>Create Expanding Square Pattern</w:t>
      </w:r>
    </w:p>
    <w:p w14:paraId="6F9CF391" w14:textId="77777777" w:rsidR="00C06CC9" w:rsidRDefault="00C06CC9" w:rsidP="00C06CC9">
      <w:pPr>
        <w:pStyle w:val="DOORSComment"/>
      </w:pPr>
      <w:r>
        <w:t>[BNCS666] As an Operator, I want to create an expanding square pattern, so I can search within a square with equal coverage factor.</w:t>
      </w:r>
    </w:p>
    <w:p w14:paraId="432B6B74" w14:textId="77777777" w:rsidR="00C06CC9" w:rsidRDefault="00C06CC9" w:rsidP="00C06CC9">
      <w:pPr>
        <w:pStyle w:val="DOORSComment"/>
      </w:pPr>
      <w:r>
        <w:t>----------------------------------------</w:t>
      </w:r>
    </w:p>
    <w:p w14:paraId="6196CF32" w14:textId="77777777" w:rsidR="00C06CC9" w:rsidRDefault="00C06CC9" w:rsidP="00C06CC9">
      <w:pPr>
        <w:pStyle w:val="DOORSComment"/>
      </w:pPr>
      <w:r>
        <w:t xml:space="preserve">The expanding square pattern can be used to </w:t>
      </w:r>
      <w:proofErr w:type="gramStart"/>
      <w:r>
        <w:t>search</w:t>
      </w:r>
      <w:proofErr w:type="gramEnd"/>
      <w:r>
        <w:t xml:space="preserve"> an area within a particular radius, and where a uniform coverage factor is desired.</w:t>
      </w:r>
    </w:p>
    <w:p w14:paraId="7408C6E1" w14:textId="77777777" w:rsidR="00C06CC9" w:rsidRDefault="00C06CC9" w:rsidP="00C06CC9">
      <w:pPr>
        <w:pStyle w:val="DOORSComment"/>
      </w:pPr>
      <w:r>
        <w:rPr>
          <w:b/>
          <w:bCs/>
        </w:rPr>
        <w:t>Accept Criteria</w:t>
      </w:r>
    </w:p>
    <w:p w14:paraId="1228CA6F" w14:textId="77777777" w:rsidR="00C06CC9" w:rsidRDefault="00C06CC9" w:rsidP="00C06CC9">
      <w:pPr>
        <w:pStyle w:val="DOORSIndentForBullet"/>
      </w:pPr>
      <w:r>
        <w:rPr>
          <w:vertAlign w:val="superscript"/>
        </w:rPr>
        <w:t>BNC1416</w:t>
      </w:r>
      <w:r>
        <w:tab/>
        <w:t>•</w:t>
      </w:r>
      <w:r>
        <w:tab/>
        <w:t>I want to be able to define expanding square patterns by entry of the following parameters: start position, initial course and search radius.</w:t>
      </w:r>
    </w:p>
    <w:p w14:paraId="3634A7F8" w14:textId="77777777" w:rsidR="00C06CC9" w:rsidRDefault="00C06CC9" w:rsidP="00C06CC9">
      <w:pPr>
        <w:pStyle w:val="DOORSIndentForBullet"/>
      </w:pPr>
      <w:r>
        <w:rPr>
          <w:vertAlign w:val="superscript"/>
        </w:rPr>
        <w:t>BNC1417</w:t>
      </w:r>
      <w:r>
        <w:tab/>
        <w:t>•</w:t>
      </w:r>
      <w:r>
        <w:tab/>
        <w:t xml:space="preserve">I want to be able to define sweep width and coverage factor for an expanding square pattern. The track spacing shall then be calculated and presented to the operator. I also want to be able to define </w:t>
      </w:r>
      <w:proofErr w:type="gramStart"/>
      <w:r>
        <w:t>the track</w:t>
      </w:r>
      <w:proofErr w:type="gramEnd"/>
      <w:r>
        <w:t xml:space="preserve"> spacing manually.</w:t>
      </w:r>
    </w:p>
    <w:p w14:paraId="36EC687B" w14:textId="77777777" w:rsidR="00C06CC9" w:rsidRDefault="00C06CC9" w:rsidP="00C06CC9">
      <w:pPr>
        <w:pStyle w:val="DOORSIndentForBullet"/>
      </w:pPr>
      <w:r>
        <w:rPr>
          <w:vertAlign w:val="superscript"/>
        </w:rPr>
        <w:t>BNC1418</w:t>
      </w:r>
      <w:r>
        <w:tab/>
        <w:t>•</w:t>
      </w:r>
      <w:r>
        <w:tab/>
        <w:t>I want to be able to define search speed or search time for an expanding square pattern. When search speed is specified the search time shall be calculated and presented. When search time is specified the search speed shall be calculated and presented.</w:t>
      </w:r>
    </w:p>
    <w:p w14:paraId="4C9D336A" w14:textId="77777777" w:rsidR="00C06CC9" w:rsidRDefault="00C06CC9" w:rsidP="00C06CC9">
      <w:pPr>
        <w:pStyle w:val="DOORSIndentForBullet"/>
      </w:pPr>
      <w:r>
        <w:rPr>
          <w:vertAlign w:val="superscript"/>
        </w:rPr>
        <w:t>BNC2627</w:t>
      </w:r>
      <w:r>
        <w:tab/>
        <w:t>•</w:t>
      </w:r>
      <w:r>
        <w:tab/>
        <w:t xml:space="preserve">I </w:t>
      </w:r>
      <w:proofErr w:type="gramStart"/>
      <w:r>
        <w:t>want that</w:t>
      </w:r>
      <w:proofErr w:type="gramEnd"/>
      <w:r>
        <w:t xml:space="preserve"> the expanding square pattern </w:t>
      </w:r>
      <w:proofErr w:type="gramStart"/>
      <w:r>
        <w:t>shall stop</w:t>
      </w:r>
      <w:proofErr w:type="gramEnd"/>
      <w:r>
        <w:t xml:space="preserve"> at the first crossing of the search radius.</w:t>
      </w:r>
    </w:p>
    <w:p w14:paraId="7B2DE030" w14:textId="77777777" w:rsidR="00C06CC9" w:rsidRDefault="00C06CC9" w:rsidP="00C06CC9">
      <w:pPr>
        <w:pStyle w:val="DOORSIndentForBullet"/>
      </w:pPr>
      <w:r>
        <w:rPr>
          <w:vertAlign w:val="superscript"/>
        </w:rPr>
        <w:t>BNC1419</w:t>
      </w:r>
      <w:r>
        <w:tab/>
        <w:t>•</w:t>
      </w:r>
      <w:r>
        <w:tab/>
        <w:t>I want to be able to update and delete a defined expanding square pattern.</w:t>
      </w:r>
    </w:p>
    <w:p w14:paraId="3A5F3641" w14:textId="77777777" w:rsidR="00C06CC9" w:rsidRDefault="00C06CC9" w:rsidP="00C06CC9">
      <w:pPr>
        <w:pStyle w:val="Heading5"/>
      </w:pPr>
      <w:r>
        <w:lastRenderedPageBreak/>
        <w:t>Create Sector Search Pattern</w:t>
      </w:r>
    </w:p>
    <w:p w14:paraId="09553767" w14:textId="77777777" w:rsidR="00C06CC9" w:rsidRDefault="00C06CC9" w:rsidP="00C06CC9">
      <w:pPr>
        <w:pStyle w:val="DOORSComment"/>
      </w:pPr>
      <w:r>
        <w:t>[BNCS664] As an Operator, I want to create a sector search pattern, so I can search within a circular area and get a higher coverage factor at the search center.</w:t>
      </w:r>
    </w:p>
    <w:p w14:paraId="55AF2A2C" w14:textId="77777777" w:rsidR="00C06CC9" w:rsidRDefault="00C06CC9" w:rsidP="00C06CC9">
      <w:pPr>
        <w:pStyle w:val="DOORSComment"/>
      </w:pPr>
      <w:r>
        <w:t>----------------------------------------</w:t>
      </w:r>
    </w:p>
    <w:p w14:paraId="4571056B" w14:textId="77777777" w:rsidR="00C06CC9" w:rsidRDefault="00C06CC9" w:rsidP="00C06CC9">
      <w:pPr>
        <w:pStyle w:val="DOORSComment"/>
      </w:pPr>
      <w:r>
        <w:t>The sector search pattern can be used to search an area within a particular radius, and where the coverage factor is desired to be higher at the center than at the radius.</w:t>
      </w:r>
    </w:p>
    <w:p w14:paraId="7D5FBDCD" w14:textId="77777777" w:rsidR="00C06CC9" w:rsidRDefault="00C06CC9" w:rsidP="00C06CC9">
      <w:pPr>
        <w:pStyle w:val="DOORSComment"/>
      </w:pPr>
      <w:r>
        <w:rPr>
          <w:b/>
          <w:bCs/>
        </w:rPr>
        <w:t>Accept Criteria</w:t>
      </w:r>
    </w:p>
    <w:p w14:paraId="16C67BFE" w14:textId="77777777" w:rsidR="00C06CC9" w:rsidRDefault="00C06CC9" w:rsidP="00C06CC9">
      <w:pPr>
        <w:pStyle w:val="DOORSIndentForBullet"/>
      </w:pPr>
      <w:r>
        <w:rPr>
          <w:vertAlign w:val="superscript"/>
        </w:rPr>
        <w:t>BNC1425</w:t>
      </w:r>
      <w:r>
        <w:tab/>
        <w:t>•</w:t>
      </w:r>
      <w:r>
        <w:tab/>
        <w:t>I want to be able to define sector search patterns by entry of the following parameters: start position, initial course, and search radius.</w:t>
      </w:r>
    </w:p>
    <w:p w14:paraId="27522A35" w14:textId="77777777" w:rsidR="00C06CC9" w:rsidRDefault="00C06CC9" w:rsidP="00C06CC9">
      <w:pPr>
        <w:pStyle w:val="DOORSIndentForBullet"/>
      </w:pPr>
      <w:r>
        <w:rPr>
          <w:vertAlign w:val="superscript"/>
        </w:rPr>
        <w:t>BNC1426</w:t>
      </w:r>
      <w:r>
        <w:tab/>
        <w:t>•</w:t>
      </w:r>
      <w:r>
        <w:tab/>
        <w:t>I want to be able to define search speed or search time for a sector search pattern. When search speed is specified the search time shall be calculated and presented. When search time is specified the search speed shall be calculated and presented.</w:t>
      </w:r>
    </w:p>
    <w:p w14:paraId="3997AB26" w14:textId="77777777" w:rsidR="00C06CC9" w:rsidRDefault="00C06CC9" w:rsidP="00C06CC9">
      <w:pPr>
        <w:pStyle w:val="DOORSIndentForBullet"/>
      </w:pPr>
      <w:r>
        <w:rPr>
          <w:vertAlign w:val="superscript"/>
        </w:rPr>
        <w:t>BNC1427</w:t>
      </w:r>
      <w:r>
        <w:tab/>
        <w:t>•</w:t>
      </w:r>
      <w:r>
        <w:tab/>
        <w:t>I want to be able to update and delete a defined sector search pattern.</w:t>
      </w:r>
    </w:p>
    <w:p w14:paraId="0983FBCF" w14:textId="77777777" w:rsidR="00C06CC9" w:rsidRDefault="00C06CC9" w:rsidP="00C06CC9">
      <w:pPr>
        <w:pStyle w:val="Heading5"/>
      </w:pPr>
      <w:r>
        <w:t>Create Parallel Track Pattern</w:t>
      </w:r>
    </w:p>
    <w:p w14:paraId="3D0BCFAA" w14:textId="77777777" w:rsidR="00C06CC9" w:rsidRDefault="00C06CC9" w:rsidP="00C06CC9">
      <w:pPr>
        <w:pStyle w:val="DOORSComment"/>
      </w:pPr>
      <w:r>
        <w:t>[BNCS665] As an Operator, I want to create a parallel track pattern, so I can search within a rectangular area with equal coverage factor.</w:t>
      </w:r>
    </w:p>
    <w:p w14:paraId="59A19EC2" w14:textId="77777777" w:rsidR="00C06CC9" w:rsidRDefault="00C06CC9" w:rsidP="00C06CC9">
      <w:pPr>
        <w:pStyle w:val="DOORSComment"/>
      </w:pPr>
      <w:r>
        <w:t>----------------------------------------</w:t>
      </w:r>
    </w:p>
    <w:p w14:paraId="4EB939EA" w14:textId="77777777" w:rsidR="00C06CC9" w:rsidRDefault="00C06CC9" w:rsidP="00C06CC9">
      <w:pPr>
        <w:pStyle w:val="DOORSComment"/>
      </w:pPr>
      <w:r>
        <w:t xml:space="preserve">The parallel track pattern can be used to </w:t>
      </w:r>
      <w:proofErr w:type="gramStart"/>
      <w:r>
        <w:t>search</w:t>
      </w:r>
      <w:proofErr w:type="gramEnd"/>
      <w:r>
        <w:t xml:space="preserve"> an area that is roughly rectangular in shape.</w:t>
      </w:r>
    </w:p>
    <w:p w14:paraId="1F92948A" w14:textId="77777777" w:rsidR="00C06CC9" w:rsidRDefault="00C06CC9" w:rsidP="00C06CC9">
      <w:pPr>
        <w:pStyle w:val="DOORSComment"/>
      </w:pPr>
      <w:r>
        <w:rPr>
          <w:b/>
          <w:bCs/>
        </w:rPr>
        <w:t>Accept Criteria</w:t>
      </w:r>
    </w:p>
    <w:p w14:paraId="3AFD6C08" w14:textId="77777777" w:rsidR="00C06CC9" w:rsidRDefault="00C06CC9" w:rsidP="00C06CC9">
      <w:pPr>
        <w:pStyle w:val="DOORSIndentForBullet"/>
      </w:pPr>
      <w:r>
        <w:rPr>
          <w:vertAlign w:val="superscript"/>
        </w:rPr>
        <w:t>BNC1433</w:t>
      </w:r>
      <w:r>
        <w:tab/>
        <w:t>•</w:t>
      </w:r>
      <w:r>
        <w:tab/>
        <w:t>I want to be able to define parallel track patterns by entry of the following parameters: start position, initial course, lap length, port/starboard turn, and number of laps.</w:t>
      </w:r>
    </w:p>
    <w:p w14:paraId="6C81AB5B" w14:textId="77777777" w:rsidR="00C06CC9" w:rsidRDefault="00C06CC9" w:rsidP="00C06CC9">
      <w:pPr>
        <w:pStyle w:val="DOORSIndentForBullet"/>
      </w:pPr>
      <w:r>
        <w:rPr>
          <w:vertAlign w:val="superscript"/>
        </w:rPr>
        <w:t>BNC1434</w:t>
      </w:r>
      <w:r>
        <w:tab/>
        <w:t>•</w:t>
      </w:r>
      <w:r>
        <w:tab/>
        <w:t xml:space="preserve">I want to be able to define sweep width and coverage factor for a parallel track pattern. The track spacing shall then be calculated and presented to the operator. I also want to be able to define </w:t>
      </w:r>
      <w:proofErr w:type="gramStart"/>
      <w:r>
        <w:t>the track</w:t>
      </w:r>
      <w:proofErr w:type="gramEnd"/>
      <w:r>
        <w:t xml:space="preserve"> spacing manually.</w:t>
      </w:r>
    </w:p>
    <w:p w14:paraId="04850447" w14:textId="77777777" w:rsidR="00C06CC9" w:rsidRDefault="00C06CC9" w:rsidP="00C06CC9">
      <w:pPr>
        <w:pStyle w:val="DOORSIndentForBullet"/>
      </w:pPr>
      <w:r>
        <w:rPr>
          <w:vertAlign w:val="superscript"/>
        </w:rPr>
        <w:t>BNC1435</w:t>
      </w:r>
      <w:r>
        <w:tab/>
        <w:t>•</w:t>
      </w:r>
      <w:r>
        <w:tab/>
        <w:t>I want to be able to define search speed or search time for a parallel track pattern. When search speed is specified the search time shall be calculated and presented. When search time is specified the search speed shall be calculated and presented.</w:t>
      </w:r>
    </w:p>
    <w:p w14:paraId="38202770" w14:textId="77777777" w:rsidR="00C06CC9" w:rsidRDefault="00C06CC9" w:rsidP="00C06CC9">
      <w:pPr>
        <w:pStyle w:val="DOORSIndentForBullet"/>
      </w:pPr>
      <w:r>
        <w:rPr>
          <w:vertAlign w:val="superscript"/>
        </w:rPr>
        <w:t>BNC1436</w:t>
      </w:r>
      <w:r>
        <w:tab/>
        <w:t>•</w:t>
      </w:r>
      <w:r>
        <w:tab/>
        <w:t>I want to be able to update and delete a defined parallel track pattern.</w:t>
      </w:r>
    </w:p>
    <w:p w14:paraId="10A5AD88" w14:textId="77777777" w:rsidR="00C06CC9" w:rsidRDefault="00C06CC9" w:rsidP="00C06CC9">
      <w:pPr>
        <w:pStyle w:val="Heading3"/>
      </w:pPr>
      <w:bookmarkStart w:id="31" w:name="_Toc219978263"/>
      <w:r>
        <w:t>Designate a Target to a Remote System</w:t>
      </w:r>
      <w:bookmarkEnd w:id="31"/>
    </w:p>
    <w:p w14:paraId="13203BF2" w14:textId="77777777" w:rsidR="00C06CC9" w:rsidRDefault="00C06CC9" w:rsidP="00C06CC9">
      <w:pPr>
        <w:pStyle w:val="DOORSComment"/>
      </w:pPr>
      <w:r>
        <w:t>[BNCS827] As an Operator, I want to send track cueing information to a remote system, e.g. a weapon station using NMEA TTM messages.</w:t>
      </w:r>
    </w:p>
    <w:p w14:paraId="5AD24B64" w14:textId="77777777" w:rsidR="00C06CC9" w:rsidRDefault="00C06CC9" w:rsidP="00C06CC9">
      <w:pPr>
        <w:pStyle w:val="DOORSComment"/>
      </w:pPr>
      <w:r>
        <w:rPr>
          <w:b/>
          <w:bCs/>
        </w:rPr>
        <w:t>Accept Criteria</w:t>
      </w:r>
    </w:p>
    <w:p w14:paraId="51D24860" w14:textId="77777777" w:rsidR="00C06CC9" w:rsidRDefault="00C06CC9" w:rsidP="00C06CC9">
      <w:pPr>
        <w:pStyle w:val="DOORSIndentForBullet"/>
      </w:pPr>
      <w:r>
        <w:rPr>
          <w:vertAlign w:val="superscript"/>
        </w:rPr>
        <w:t>BNC2415</w:t>
      </w:r>
      <w:r>
        <w:tab/>
        <w:t>•</w:t>
      </w:r>
      <w:r>
        <w:tab/>
        <w:t>I want to be able to see which track is being exported to which device on the situation display.</w:t>
      </w:r>
    </w:p>
    <w:p w14:paraId="31C1708E" w14:textId="77777777" w:rsidR="00C06CC9" w:rsidRDefault="00C06CC9" w:rsidP="00C06CC9">
      <w:pPr>
        <w:pStyle w:val="DOORSIndentForBullet"/>
      </w:pPr>
      <w:r>
        <w:rPr>
          <w:vertAlign w:val="superscript"/>
        </w:rPr>
        <w:t>BNC2416</w:t>
      </w:r>
      <w:r>
        <w:tab/>
        <w:t>•</w:t>
      </w:r>
      <w:r>
        <w:tab/>
        <w:t>I want to be able to start exporting track position data from the Extended track card.</w:t>
      </w:r>
    </w:p>
    <w:p w14:paraId="0F24D9CB" w14:textId="77777777" w:rsidR="00C06CC9" w:rsidRDefault="00C06CC9" w:rsidP="00C06CC9">
      <w:pPr>
        <w:pStyle w:val="DOORSIndentForBullet"/>
      </w:pPr>
      <w:r>
        <w:rPr>
          <w:vertAlign w:val="superscript"/>
        </w:rPr>
        <w:t>BNC2417</w:t>
      </w:r>
      <w:r>
        <w:tab/>
        <w:t>•</w:t>
      </w:r>
      <w:r>
        <w:tab/>
        <w:t>I want to be able to start exporting track position data from the track context menu.</w:t>
      </w:r>
    </w:p>
    <w:p w14:paraId="02FC5389" w14:textId="77777777" w:rsidR="00C06CC9" w:rsidRDefault="00C06CC9" w:rsidP="00C06CC9">
      <w:pPr>
        <w:pStyle w:val="DOORSIndentForBullet"/>
      </w:pPr>
      <w:r>
        <w:rPr>
          <w:vertAlign w:val="superscript"/>
        </w:rPr>
        <w:t>BNC2418</w:t>
      </w:r>
      <w:r>
        <w:tab/>
        <w:t>•</w:t>
      </w:r>
      <w:r>
        <w:tab/>
        <w:t>I want to be able to have exported data updated continuously, until explicitly stopped.</w:t>
      </w:r>
    </w:p>
    <w:p w14:paraId="2DD33300" w14:textId="77777777" w:rsidR="00C06CC9" w:rsidRDefault="00C06CC9" w:rsidP="00C06CC9">
      <w:pPr>
        <w:pStyle w:val="DOORSIndentForBullet"/>
      </w:pPr>
      <w:r>
        <w:rPr>
          <w:vertAlign w:val="superscript"/>
        </w:rPr>
        <w:t>BNC2419</w:t>
      </w:r>
      <w:r>
        <w:tab/>
        <w:t>•</w:t>
      </w:r>
      <w:r>
        <w:tab/>
        <w:t>I want to be able to configure (at configuration time) if exported data is relative or absolute.</w:t>
      </w:r>
    </w:p>
    <w:p w14:paraId="608BB951" w14:textId="77777777" w:rsidR="00C06CC9" w:rsidRDefault="00C06CC9" w:rsidP="00C06CC9">
      <w:pPr>
        <w:pStyle w:val="Heading2"/>
      </w:pPr>
      <w:bookmarkStart w:id="32" w:name="_Toc219978264"/>
      <w:r>
        <w:lastRenderedPageBreak/>
        <w:t>Control and Monitor Sub-systems</w:t>
      </w:r>
      <w:bookmarkEnd w:id="32"/>
    </w:p>
    <w:p w14:paraId="2950AB97" w14:textId="77777777" w:rsidR="00C06CC9" w:rsidRDefault="00C06CC9" w:rsidP="00C06CC9">
      <w:pPr>
        <w:pStyle w:val="DOORSComment"/>
      </w:pPr>
      <w:r>
        <w:t>[BNCS398] As an Operator, I want to control and monitor the sub-systems available in my configuration.</w:t>
      </w:r>
    </w:p>
    <w:p w14:paraId="3D4DC67B" w14:textId="77777777" w:rsidR="00C06CC9" w:rsidRDefault="00C06CC9" w:rsidP="00C06CC9">
      <w:pPr>
        <w:pStyle w:val="Heading2"/>
      </w:pPr>
      <w:bookmarkStart w:id="33" w:name="_Toc219978265"/>
      <w:r>
        <w:t>Tactical Recording</w:t>
      </w:r>
      <w:bookmarkEnd w:id="33"/>
    </w:p>
    <w:p w14:paraId="3E78E3DE" w14:textId="77777777" w:rsidR="00C06CC9" w:rsidRDefault="00C06CC9" w:rsidP="00C06CC9">
      <w:pPr>
        <w:pStyle w:val="DOORSComment"/>
      </w:pPr>
      <w:r>
        <w:t xml:space="preserve">[BNCS418] As an Operator, I want the system to record operational data so that it </w:t>
      </w:r>
      <w:proofErr w:type="gramStart"/>
      <w:r>
        <w:t>can e.g.</w:t>
      </w:r>
      <w:proofErr w:type="gramEnd"/>
      <w:r>
        <w:t xml:space="preserve"> be replayed for debriefing purposes or exported for use ashore as evidence in court.</w:t>
      </w:r>
    </w:p>
    <w:p w14:paraId="4965E3BB" w14:textId="77777777" w:rsidR="00C06CC9" w:rsidRDefault="00C06CC9" w:rsidP="00C06CC9">
      <w:pPr>
        <w:pStyle w:val="DOORSComment"/>
      </w:pPr>
      <w:r>
        <w:t>----------------------------------------</w:t>
      </w:r>
    </w:p>
    <w:p w14:paraId="6E6134A9" w14:textId="77777777" w:rsidR="00C06CC9" w:rsidRDefault="00C06CC9" w:rsidP="00C06CC9">
      <w:pPr>
        <w:pStyle w:val="DOORSComment"/>
      </w:pPr>
      <w:r>
        <w:t>It is inevitably necessary to collect tactical data to be capable of making any queries into the tactical data that occurred in the past. Tactical data are collected in Tactical Recordings.</w:t>
      </w:r>
    </w:p>
    <w:p w14:paraId="7EF3E2DF" w14:textId="77777777" w:rsidR="00C06CC9" w:rsidRDefault="00C06CC9" w:rsidP="00C06CC9">
      <w:pPr>
        <w:pStyle w:val="DOORSComment"/>
      </w:pPr>
      <w:r>
        <w:t>A tactical recording contains all tactical data that occurs during a specific time interval.</w:t>
      </w:r>
    </w:p>
    <w:p w14:paraId="4873AE76" w14:textId="77777777" w:rsidR="00C06CC9" w:rsidRDefault="00C06CC9" w:rsidP="00C06CC9">
      <w:pPr>
        <w:pStyle w:val="Heading3"/>
      </w:pPr>
      <w:bookmarkStart w:id="34" w:name="_Toc219978266"/>
      <w:r>
        <w:t>Record Operational Data</w:t>
      </w:r>
      <w:bookmarkEnd w:id="34"/>
    </w:p>
    <w:p w14:paraId="34412100" w14:textId="77777777" w:rsidR="00C06CC9" w:rsidRDefault="00C06CC9" w:rsidP="00C06CC9">
      <w:pPr>
        <w:pStyle w:val="DOORSComment"/>
      </w:pPr>
      <w:r>
        <w:t>[BNCS420] As an Operator, I want to record operational data in a named and timestamped collection, so that it can e.g. be replayed for debriefing purposes or exported for use ashore as evidence in court.</w:t>
      </w:r>
    </w:p>
    <w:p w14:paraId="73AF24BE" w14:textId="77777777" w:rsidR="00C06CC9" w:rsidRDefault="00C06CC9" w:rsidP="00C06CC9">
      <w:pPr>
        <w:pStyle w:val="DOORSComment"/>
      </w:pPr>
      <w:r>
        <w:t>----------------------------------------</w:t>
      </w:r>
    </w:p>
    <w:p w14:paraId="2951703F" w14:textId="77777777" w:rsidR="00C06CC9" w:rsidRDefault="00C06CC9" w:rsidP="00C06CC9">
      <w:pPr>
        <w:pStyle w:val="DOORSComment"/>
      </w:pPr>
      <w:r>
        <w:t xml:space="preserve">A new tactical recording can be initiated by an operator, and it is possible for the operator to stop the recording sequence at any time. An important consequence of this is that it is possible to operate the system without </w:t>
      </w:r>
      <w:proofErr w:type="gramStart"/>
      <w:r>
        <w:t>an ongoing</w:t>
      </w:r>
      <w:proofErr w:type="gramEnd"/>
      <w:r>
        <w:t xml:space="preserve"> tactical recording.</w:t>
      </w:r>
    </w:p>
    <w:p w14:paraId="4845B0AA" w14:textId="77777777" w:rsidR="00C06CC9" w:rsidRDefault="00C06CC9" w:rsidP="00C06CC9">
      <w:pPr>
        <w:pStyle w:val="DOORSComment"/>
      </w:pPr>
      <w:r>
        <w:rPr>
          <w:b/>
          <w:bCs/>
        </w:rPr>
        <w:t>Accept Criteria</w:t>
      </w:r>
    </w:p>
    <w:p w14:paraId="42B4BF5A" w14:textId="77777777" w:rsidR="00C06CC9" w:rsidRDefault="00C06CC9" w:rsidP="00C06CC9">
      <w:pPr>
        <w:pStyle w:val="DOORSIndentForBullet"/>
      </w:pPr>
      <w:r>
        <w:rPr>
          <w:vertAlign w:val="superscript"/>
        </w:rPr>
        <w:t>BNC1703</w:t>
      </w:r>
      <w:r>
        <w:tab/>
        <w:t>•</w:t>
      </w:r>
      <w:r>
        <w:tab/>
        <w:t xml:space="preserve">I want the recording to start automatically after system </w:t>
      </w:r>
      <w:proofErr w:type="gramStart"/>
      <w:r>
        <w:t>start</w:t>
      </w:r>
      <w:proofErr w:type="gramEnd"/>
      <w:r>
        <w:t>.</w:t>
      </w:r>
    </w:p>
    <w:p w14:paraId="651D981C" w14:textId="77777777" w:rsidR="00C06CC9" w:rsidRDefault="00C06CC9" w:rsidP="00C06CC9">
      <w:pPr>
        <w:pStyle w:val="DOORSIndentForBullet"/>
      </w:pPr>
      <w:r>
        <w:rPr>
          <w:vertAlign w:val="superscript"/>
        </w:rPr>
        <w:t>BNC1704</w:t>
      </w:r>
      <w:r>
        <w:tab/>
        <w:t>•</w:t>
      </w:r>
      <w:r>
        <w:tab/>
        <w:t xml:space="preserve">I want to be able to </w:t>
      </w:r>
      <w:proofErr w:type="gramStart"/>
      <w:r>
        <w:t>stop an ongoing recording</w:t>
      </w:r>
      <w:proofErr w:type="gramEnd"/>
      <w:r>
        <w:t>.</w:t>
      </w:r>
    </w:p>
    <w:p w14:paraId="27DC4BE7" w14:textId="77777777" w:rsidR="00C06CC9" w:rsidRDefault="00C06CC9" w:rsidP="00C06CC9">
      <w:pPr>
        <w:pStyle w:val="DOORSIndentForBullet"/>
      </w:pPr>
      <w:r>
        <w:rPr>
          <w:vertAlign w:val="superscript"/>
        </w:rPr>
        <w:t>BNC1705</w:t>
      </w:r>
      <w:r>
        <w:tab/>
        <w:t>•</w:t>
      </w:r>
      <w:r>
        <w:tab/>
        <w:t>I want to be able to start a new recording.</w:t>
      </w:r>
    </w:p>
    <w:p w14:paraId="0624414E" w14:textId="77777777" w:rsidR="00C06CC9" w:rsidRDefault="00C06CC9" w:rsidP="00C06CC9">
      <w:pPr>
        <w:pStyle w:val="DOORSIndentForBullet"/>
      </w:pPr>
      <w:r>
        <w:rPr>
          <w:vertAlign w:val="superscript"/>
        </w:rPr>
        <w:t>BNC1706</w:t>
      </w:r>
      <w:r>
        <w:tab/>
        <w:t>•</w:t>
      </w:r>
      <w:r>
        <w:tab/>
        <w:t>I want to receive an alert when the amount of space available for recordings is low and the recording should stop.</w:t>
      </w:r>
    </w:p>
    <w:p w14:paraId="43A29FB6" w14:textId="77777777" w:rsidR="00C06CC9" w:rsidRDefault="00C06CC9" w:rsidP="00C06CC9">
      <w:pPr>
        <w:pStyle w:val="DOORSIndentForBullet"/>
      </w:pPr>
      <w:r>
        <w:rPr>
          <w:vertAlign w:val="superscript"/>
        </w:rPr>
        <w:t>BNC1708</w:t>
      </w:r>
      <w:r>
        <w:tab/>
        <w:t>•</w:t>
      </w:r>
      <w:r>
        <w:tab/>
        <w:t>I want the system to automatically stop recording when the maximum disk space available for recordings has been reached.</w:t>
      </w:r>
    </w:p>
    <w:p w14:paraId="16720BDC" w14:textId="77777777" w:rsidR="00C06CC9" w:rsidRDefault="00C06CC9" w:rsidP="00C06CC9">
      <w:pPr>
        <w:pStyle w:val="Heading4"/>
      </w:pPr>
      <w:r>
        <w:t>Record Tactical Data</w:t>
      </w:r>
    </w:p>
    <w:p w14:paraId="04C42264" w14:textId="77777777" w:rsidR="00C06CC9" w:rsidRDefault="00C06CC9" w:rsidP="00C06CC9">
      <w:pPr>
        <w:pStyle w:val="DOORSComment"/>
      </w:pPr>
      <w:r>
        <w:t>[BNCS424] As an Operator, I want to record operational data such as weather, tracks and tactical events in a named and timestamped collection, so that it can e.g. be replayed for debriefing purposes.</w:t>
      </w:r>
    </w:p>
    <w:p w14:paraId="1ECC7866" w14:textId="77777777" w:rsidR="00C06CC9" w:rsidRDefault="00C06CC9" w:rsidP="00C06CC9">
      <w:pPr>
        <w:pStyle w:val="DOORSComment"/>
      </w:pPr>
      <w:r>
        <w:rPr>
          <w:b/>
          <w:bCs/>
        </w:rPr>
        <w:t>Accept Criteria</w:t>
      </w:r>
    </w:p>
    <w:p w14:paraId="531323D8" w14:textId="77777777" w:rsidR="00C06CC9" w:rsidRDefault="00C06CC9" w:rsidP="00C06CC9">
      <w:pPr>
        <w:pStyle w:val="DOORSIndentForBullet"/>
      </w:pPr>
      <w:r>
        <w:rPr>
          <w:vertAlign w:val="superscript"/>
        </w:rPr>
        <w:t>BNC1726</w:t>
      </w:r>
      <w:r>
        <w:tab/>
        <w:t>•</w:t>
      </w:r>
      <w:r>
        <w:tab/>
        <w:t>I want to have recorded own ship data (e.g. position, course and speed).</w:t>
      </w:r>
    </w:p>
    <w:p w14:paraId="49C60647" w14:textId="77777777" w:rsidR="00C06CC9" w:rsidRDefault="00C06CC9" w:rsidP="00C06CC9">
      <w:pPr>
        <w:pStyle w:val="DOORSIndentForBullet"/>
      </w:pPr>
      <w:r>
        <w:rPr>
          <w:vertAlign w:val="superscript"/>
        </w:rPr>
        <w:t>BNC1727</w:t>
      </w:r>
      <w:r>
        <w:tab/>
        <w:t>•</w:t>
      </w:r>
      <w:r>
        <w:tab/>
        <w:t>I want to have recorded weather data.</w:t>
      </w:r>
    </w:p>
    <w:p w14:paraId="5D81AC7B" w14:textId="77777777" w:rsidR="00C06CC9" w:rsidRDefault="00C06CC9" w:rsidP="00C06CC9">
      <w:pPr>
        <w:pStyle w:val="DOORSIndentForBullet"/>
      </w:pPr>
      <w:r>
        <w:rPr>
          <w:vertAlign w:val="superscript"/>
        </w:rPr>
        <w:t>BNC1728</w:t>
      </w:r>
      <w:r>
        <w:tab/>
        <w:t>•</w:t>
      </w:r>
      <w:r>
        <w:tab/>
        <w:t>I want to have recorded track data.</w:t>
      </w:r>
    </w:p>
    <w:p w14:paraId="479D082C" w14:textId="77777777" w:rsidR="00C06CC9" w:rsidRDefault="00C06CC9" w:rsidP="00C06CC9">
      <w:pPr>
        <w:pStyle w:val="DOORSIndentForBullet"/>
      </w:pPr>
      <w:r>
        <w:rPr>
          <w:vertAlign w:val="superscript"/>
        </w:rPr>
        <w:t>BNC1729</w:t>
      </w:r>
      <w:r>
        <w:tab/>
        <w:t>•</w:t>
      </w:r>
      <w:r>
        <w:tab/>
        <w:t>I want to have recorded bearing line data.</w:t>
      </w:r>
    </w:p>
    <w:p w14:paraId="23342158" w14:textId="77777777" w:rsidR="00C06CC9" w:rsidRDefault="00C06CC9" w:rsidP="00C06CC9">
      <w:pPr>
        <w:pStyle w:val="Heading4"/>
      </w:pPr>
      <w:r>
        <w:t>Record Narrative Data</w:t>
      </w:r>
    </w:p>
    <w:p w14:paraId="45DC86E4" w14:textId="77777777" w:rsidR="00C06CC9" w:rsidRDefault="00C06CC9" w:rsidP="00C06CC9">
      <w:pPr>
        <w:pStyle w:val="DOORSComment"/>
      </w:pPr>
      <w:r>
        <w:t xml:space="preserve">[BNCS426] As an Operator, I want to record my conception of the situation and motivation for my actions, so that it can be included in a report </w:t>
      </w:r>
      <w:proofErr w:type="gramStart"/>
      <w:r>
        <w:t>later on</w:t>
      </w:r>
      <w:proofErr w:type="gramEnd"/>
      <w:r>
        <w:t>.</w:t>
      </w:r>
    </w:p>
    <w:p w14:paraId="2614195C" w14:textId="77777777" w:rsidR="00C06CC9" w:rsidRDefault="00C06CC9" w:rsidP="00C06CC9">
      <w:pPr>
        <w:pStyle w:val="DOORSComment"/>
      </w:pPr>
      <w:r>
        <w:lastRenderedPageBreak/>
        <w:t>----------------------------------------</w:t>
      </w:r>
    </w:p>
    <w:p w14:paraId="7472AD99" w14:textId="77777777" w:rsidR="00C06CC9" w:rsidRDefault="00C06CC9" w:rsidP="00C06CC9">
      <w:pPr>
        <w:pStyle w:val="DOORSComment"/>
      </w:pPr>
      <w:r>
        <w:t>The operator’s conception of the current situation and the motivations for his action cannot be accounted for by the system. The rationale behind interactions is therefore documented in free text style through the narrative. The operator can create a narrative containing notes/comments on tactical events ("when, what, why").</w:t>
      </w:r>
    </w:p>
    <w:p w14:paraId="19125B66" w14:textId="77777777" w:rsidR="00C06CC9" w:rsidRDefault="00C06CC9" w:rsidP="00C06CC9">
      <w:pPr>
        <w:pStyle w:val="DOORSComment"/>
      </w:pPr>
      <w:r>
        <w:t xml:space="preserve">The entries can be written when the event occurs or inserted </w:t>
      </w:r>
      <w:proofErr w:type="gramStart"/>
      <w:r>
        <w:t>later on</w:t>
      </w:r>
      <w:proofErr w:type="gramEnd"/>
      <w:r>
        <w:t>. The operator can also mark the actual time (time flag) in the narrative and then fill in the comment later when time allows.</w:t>
      </w:r>
    </w:p>
    <w:p w14:paraId="3D40DF79" w14:textId="77777777" w:rsidR="00C06CC9" w:rsidRDefault="00C06CC9" w:rsidP="00C06CC9">
      <w:pPr>
        <w:pStyle w:val="DOORSComment"/>
      </w:pPr>
      <w:r>
        <w:t>Weapon engagement will cause an "automatic entry" to be written into the narrative when a weapon system is fired.</w:t>
      </w:r>
    </w:p>
    <w:p w14:paraId="7C43ED50" w14:textId="77777777" w:rsidR="00C06CC9" w:rsidRDefault="00C06CC9" w:rsidP="00C06CC9">
      <w:pPr>
        <w:pStyle w:val="DOORSComment"/>
      </w:pPr>
      <w:r>
        <w:rPr>
          <w:b/>
          <w:bCs/>
        </w:rPr>
        <w:t>Accept Criteria</w:t>
      </w:r>
    </w:p>
    <w:p w14:paraId="6E621014" w14:textId="77777777" w:rsidR="00C06CC9" w:rsidRDefault="00C06CC9" w:rsidP="00C06CC9">
      <w:pPr>
        <w:pStyle w:val="Heading4"/>
      </w:pPr>
      <w:r>
        <w:t>Manage Recorded Operational Data</w:t>
      </w:r>
    </w:p>
    <w:p w14:paraId="536AC033" w14:textId="77777777" w:rsidR="00C06CC9" w:rsidRDefault="00C06CC9" w:rsidP="00C06CC9">
      <w:pPr>
        <w:pStyle w:val="DOORSComment"/>
      </w:pPr>
      <w:r>
        <w:t>[BNCS428] As an Operator, I want to manage recordings, so that the disk usage can be kept under control.</w:t>
      </w:r>
    </w:p>
    <w:p w14:paraId="7BA35656" w14:textId="77777777" w:rsidR="00C06CC9" w:rsidRDefault="00C06CC9" w:rsidP="00C06CC9">
      <w:pPr>
        <w:pStyle w:val="DOORSComment"/>
      </w:pPr>
      <w:r>
        <w:t>----------------------------------------</w:t>
      </w:r>
    </w:p>
    <w:p w14:paraId="0D83EEF3" w14:textId="77777777" w:rsidR="00C06CC9" w:rsidRDefault="00C06CC9" w:rsidP="00C06CC9">
      <w:pPr>
        <w:pStyle w:val="DOORSComment"/>
      </w:pPr>
      <w:r>
        <w:t xml:space="preserve">To meet the inherent problems of limited recording space for tactical recordings and to allow for long term persistence of recorded data it is possible to copy a recording to </w:t>
      </w:r>
      <w:proofErr w:type="gramStart"/>
      <w:r>
        <w:t>a removable</w:t>
      </w:r>
      <w:proofErr w:type="gramEnd"/>
      <w:r>
        <w:t xml:space="preserve"> media.</w:t>
      </w:r>
    </w:p>
    <w:p w14:paraId="075648A1" w14:textId="77777777" w:rsidR="00C06CC9" w:rsidRDefault="00C06CC9" w:rsidP="00C06CC9">
      <w:pPr>
        <w:pStyle w:val="DOORSComment"/>
      </w:pPr>
      <w:r>
        <w:rPr>
          <w:b/>
          <w:bCs/>
        </w:rPr>
        <w:t>Accept Criteria</w:t>
      </w:r>
    </w:p>
    <w:p w14:paraId="6BF54692" w14:textId="77777777" w:rsidR="00C06CC9" w:rsidRDefault="00C06CC9" w:rsidP="00C06CC9">
      <w:pPr>
        <w:pStyle w:val="DOORSIndentForBullet"/>
      </w:pPr>
      <w:r>
        <w:rPr>
          <w:vertAlign w:val="superscript"/>
        </w:rPr>
        <w:t>BNC1751</w:t>
      </w:r>
      <w:r>
        <w:tab/>
        <w:t>•</w:t>
      </w:r>
      <w:r>
        <w:tab/>
        <w:t>I want to be able to delete recordings, so that I can keep disk space consumption under control and retain overview of recordings.</w:t>
      </w:r>
    </w:p>
    <w:p w14:paraId="01E5662D" w14:textId="77777777" w:rsidR="00C06CC9" w:rsidRDefault="00C06CC9" w:rsidP="00C06CC9">
      <w:pPr>
        <w:pStyle w:val="Heading3"/>
      </w:pPr>
      <w:bookmarkStart w:id="35" w:name="_Toc219978267"/>
      <w:proofErr w:type="gramStart"/>
      <w:r>
        <w:t>Replay</w:t>
      </w:r>
      <w:proofErr w:type="gramEnd"/>
      <w:r>
        <w:t xml:space="preserve"> Operational Data</w:t>
      </w:r>
      <w:bookmarkEnd w:id="35"/>
    </w:p>
    <w:p w14:paraId="6E0BD0C8" w14:textId="77777777" w:rsidR="00C06CC9" w:rsidRDefault="00C06CC9" w:rsidP="00C06CC9">
      <w:pPr>
        <w:pStyle w:val="DOORSComment"/>
      </w:pPr>
      <w:r>
        <w:t>[BNCS430] As an Operator, I want to replay previously recorded operational data, e.g. for debriefing purposes. Replayed data shall not be shown with live data on any console.</w:t>
      </w:r>
    </w:p>
    <w:p w14:paraId="2FE3059B" w14:textId="77777777" w:rsidR="00C06CC9" w:rsidRDefault="00C06CC9" w:rsidP="00C06CC9">
      <w:pPr>
        <w:pStyle w:val="DOORSComment"/>
      </w:pPr>
      <w:r>
        <w:t>----------------------------------------</w:t>
      </w:r>
    </w:p>
    <w:p w14:paraId="2138D81E" w14:textId="77777777" w:rsidR="00C06CC9" w:rsidRDefault="00C06CC9" w:rsidP="00C06CC9">
      <w:pPr>
        <w:pStyle w:val="DOORSComment"/>
      </w:pPr>
      <w:r>
        <w:t xml:space="preserve">Recorded data can be </w:t>
      </w:r>
      <w:proofErr w:type="gramStart"/>
      <w:r>
        <w:t>relived</w:t>
      </w:r>
      <w:proofErr w:type="gramEnd"/>
      <w:r>
        <w:t xml:space="preserve"> through a replay. The recorded data is presented to the operator as it evolves through time. This enables the operator to almost </w:t>
      </w:r>
      <w:proofErr w:type="gramStart"/>
      <w:r>
        <w:t>relive</w:t>
      </w:r>
      <w:proofErr w:type="gramEnd"/>
      <w:r>
        <w:t xml:space="preserve"> the tactical situation building up to a tactical decision. The untrained operator can use this to put himself in a realistic situation occurring during actual exercises and the participating operators can review decisions made during the exercise in their tactical context.</w:t>
      </w:r>
    </w:p>
    <w:p w14:paraId="17D34882" w14:textId="77777777" w:rsidR="00C06CC9" w:rsidRDefault="00C06CC9" w:rsidP="00C06CC9">
      <w:pPr>
        <w:pStyle w:val="DOORSComment"/>
      </w:pPr>
      <w:r>
        <w:t xml:space="preserve">To reduce the possibility of confusion of data only one tactical recording can be replayed at any </w:t>
      </w:r>
      <w:proofErr w:type="gramStart"/>
      <w:r>
        <w:t>time</w:t>
      </w:r>
      <w:proofErr w:type="gramEnd"/>
      <w:r>
        <w:t xml:space="preserve"> and the replaying consoles can neither present live nor simulated data.</w:t>
      </w:r>
    </w:p>
    <w:p w14:paraId="72B2650D" w14:textId="77777777" w:rsidR="00C06CC9" w:rsidRDefault="00C06CC9" w:rsidP="00C06CC9">
      <w:pPr>
        <w:pStyle w:val="DOORSComment"/>
      </w:pPr>
      <w:r>
        <w:t>A large segment of the console functionality is still available during replay. The operator can analyze the given situation with the usual array of means such as patterns, surveillance, filtering, range scaling, etc.</w:t>
      </w:r>
    </w:p>
    <w:p w14:paraId="34867928" w14:textId="77777777" w:rsidR="00C06CC9" w:rsidRDefault="00C06CC9" w:rsidP="00C06CC9">
      <w:pPr>
        <w:pStyle w:val="DOORSComment"/>
      </w:pPr>
      <w:r>
        <w:rPr>
          <w:b/>
          <w:bCs/>
        </w:rPr>
        <w:t>Accept Criteria</w:t>
      </w:r>
    </w:p>
    <w:p w14:paraId="42E64E3A" w14:textId="77777777" w:rsidR="00C06CC9" w:rsidRDefault="00C06CC9" w:rsidP="00C06CC9">
      <w:pPr>
        <w:pStyle w:val="DOORSIndentForBullet"/>
      </w:pPr>
      <w:r>
        <w:rPr>
          <w:vertAlign w:val="superscript"/>
        </w:rPr>
        <w:t>BNC1763</w:t>
      </w:r>
      <w:r>
        <w:tab/>
        <w:t>•</w:t>
      </w:r>
      <w:r>
        <w:tab/>
        <w:t>I want it to be visually obvious that a console is running in replay mode.</w:t>
      </w:r>
    </w:p>
    <w:p w14:paraId="3FD417B4" w14:textId="77777777" w:rsidR="00C06CC9" w:rsidRDefault="00C06CC9" w:rsidP="00C06CC9">
      <w:pPr>
        <w:pStyle w:val="DOORSIndentForBullet"/>
      </w:pPr>
      <w:r>
        <w:rPr>
          <w:vertAlign w:val="superscript"/>
        </w:rPr>
        <w:t>BNC1765</w:t>
      </w:r>
      <w:r>
        <w:tab/>
        <w:t>•</w:t>
      </w:r>
      <w:r>
        <w:tab/>
        <w:t>I want to be able to replay tracks/bearing lines and tactical events.</w:t>
      </w:r>
    </w:p>
    <w:p w14:paraId="4BFBBD63" w14:textId="77777777" w:rsidR="00C06CC9" w:rsidRDefault="00C06CC9" w:rsidP="00C06CC9">
      <w:pPr>
        <w:pStyle w:val="DOORSIndentForBullet"/>
      </w:pPr>
      <w:r>
        <w:rPr>
          <w:vertAlign w:val="superscript"/>
        </w:rPr>
        <w:t>BNC1766</w:t>
      </w:r>
      <w:r>
        <w:tab/>
        <w:t>•</w:t>
      </w:r>
      <w:r>
        <w:tab/>
        <w:t>The symbology available during replay should be the same as in live mode</w:t>
      </w:r>
    </w:p>
    <w:p w14:paraId="7E2111B4" w14:textId="77777777" w:rsidR="00C06CC9" w:rsidRDefault="00C06CC9" w:rsidP="00C06CC9">
      <w:pPr>
        <w:pStyle w:val="DOORSIndentForBullet"/>
      </w:pPr>
      <w:r>
        <w:rPr>
          <w:vertAlign w:val="superscript"/>
        </w:rPr>
        <w:t>BNC1767</w:t>
      </w:r>
      <w:r>
        <w:tab/>
        <w:t>•</w:t>
      </w:r>
      <w:r>
        <w:tab/>
        <w:t xml:space="preserve">I want to be able to start and stop </w:t>
      </w:r>
      <w:proofErr w:type="gramStart"/>
      <w:r>
        <w:t>replay</w:t>
      </w:r>
      <w:proofErr w:type="gramEnd"/>
      <w:r>
        <w:t>.</w:t>
      </w:r>
    </w:p>
    <w:p w14:paraId="33DD7857" w14:textId="77777777" w:rsidR="00C06CC9" w:rsidRDefault="00C06CC9" w:rsidP="00C06CC9">
      <w:pPr>
        <w:pStyle w:val="DOORSIndentForBullet"/>
      </w:pPr>
      <w:r>
        <w:rPr>
          <w:vertAlign w:val="superscript"/>
        </w:rPr>
        <w:lastRenderedPageBreak/>
        <w:t>BNC1768</w:t>
      </w:r>
      <w:r>
        <w:tab/>
        <w:t>•</w:t>
      </w:r>
      <w:r>
        <w:tab/>
        <w:t>I want to be able to start replay from any point in time within a recording sequence.</w:t>
      </w:r>
    </w:p>
    <w:p w14:paraId="198CB0D0" w14:textId="77777777" w:rsidR="00C06CC9" w:rsidRDefault="00C06CC9" w:rsidP="00C06CC9">
      <w:pPr>
        <w:pStyle w:val="DOORSIndentForBullet"/>
      </w:pPr>
      <w:r>
        <w:rPr>
          <w:vertAlign w:val="superscript"/>
        </w:rPr>
        <w:t>BNC1770</w:t>
      </w:r>
      <w:r>
        <w:tab/>
        <w:t>•</w:t>
      </w:r>
      <w:r>
        <w:tab/>
        <w:t>I want to be able to freeze and resume replay.</w:t>
      </w:r>
    </w:p>
    <w:p w14:paraId="578A3CE6" w14:textId="77777777" w:rsidR="00C06CC9" w:rsidRDefault="00C06CC9" w:rsidP="00C06CC9">
      <w:pPr>
        <w:pStyle w:val="DOORSIndentForBullet"/>
      </w:pPr>
      <w:r>
        <w:rPr>
          <w:vertAlign w:val="superscript"/>
        </w:rPr>
        <w:t>BNC1771</w:t>
      </w:r>
      <w:r>
        <w:tab/>
        <w:t>•</w:t>
      </w:r>
      <w:r>
        <w:tab/>
        <w:t>I want to be able to control the rate of time progression (Not for synchronized video replay).</w:t>
      </w:r>
    </w:p>
    <w:p w14:paraId="2713E1D8" w14:textId="77777777" w:rsidR="00C06CC9" w:rsidRDefault="00C06CC9" w:rsidP="00C06CC9">
      <w:pPr>
        <w:pStyle w:val="DOORSIndentForBullet"/>
      </w:pPr>
      <w:r>
        <w:rPr>
          <w:vertAlign w:val="superscript"/>
        </w:rPr>
        <w:t>BNC1772</w:t>
      </w:r>
      <w:r>
        <w:tab/>
        <w:t>•</w:t>
      </w:r>
      <w:r>
        <w:tab/>
        <w:t>I want to be able to skip back and forth in time.</w:t>
      </w:r>
    </w:p>
    <w:p w14:paraId="3615F6DC" w14:textId="77777777" w:rsidR="00C06CC9" w:rsidRDefault="00C06CC9" w:rsidP="00C06CC9">
      <w:pPr>
        <w:pStyle w:val="DOORSIndentForBullet"/>
      </w:pPr>
      <w:r>
        <w:rPr>
          <w:vertAlign w:val="superscript"/>
        </w:rPr>
        <w:t>BNC1773</w:t>
      </w:r>
      <w:r>
        <w:tab/>
        <w:t>•</w:t>
      </w:r>
      <w:r>
        <w:tab/>
        <w:t>I want to be able to see XP vector of a track.</w:t>
      </w:r>
    </w:p>
    <w:p w14:paraId="490743DA" w14:textId="77777777" w:rsidR="00C06CC9" w:rsidRDefault="00C06CC9" w:rsidP="00C06CC9">
      <w:pPr>
        <w:pStyle w:val="DOORSIndentForBullet"/>
      </w:pPr>
      <w:r>
        <w:rPr>
          <w:vertAlign w:val="superscript"/>
        </w:rPr>
        <w:t>BNC1777</w:t>
      </w:r>
      <w:r>
        <w:tab/>
        <w:t>•</w:t>
      </w:r>
      <w:r>
        <w:tab/>
        <w:t>I want to be able to revert to live mode.</w:t>
      </w:r>
    </w:p>
    <w:p w14:paraId="362394DF" w14:textId="77777777" w:rsidR="00C06CC9" w:rsidRDefault="00C06CC9" w:rsidP="00C06CC9">
      <w:pPr>
        <w:pStyle w:val="DOORSIndentForBullet"/>
      </w:pPr>
      <w:r>
        <w:rPr>
          <w:vertAlign w:val="superscript"/>
        </w:rPr>
        <w:t>BNC1778</w:t>
      </w:r>
      <w:r>
        <w:tab/>
        <w:t>•</w:t>
      </w:r>
      <w:r>
        <w:tab/>
        <w:t>I want to be able to quickly perform tactical replay to review the recent past while still receiving alerts/notifications like in the live view.</w:t>
      </w:r>
    </w:p>
    <w:p w14:paraId="56D20DE1" w14:textId="77777777" w:rsidR="00C06CC9" w:rsidRDefault="00C06CC9" w:rsidP="00C06CC9">
      <w:pPr>
        <w:pStyle w:val="Heading4"/>
      </w:pPr>
      <w:proofErr w:type="gramStart"/>
      <w:r>
        <w:t>Participate</w:t>
      </w:r>
      <w:proofErr w:type="gramEnd"/>
      <w:r>
        <w:t xml:space="preserve"> in Joined Replay Session</w:t>
      </w:r>
    </w:p>
    <w:p w14:paraId="4AB73599" w14:textId="77777777" w:rsidR="00C06CC9" w:rsidRDefault="00C06CC9" w:rsidP="00C06CC9">
      <w:pPr>
        <w:pStyle w:val="DOORSComment"/>
      </w:pPr>
      <w:r>
        <w:t xml:space="preserve">[BNCS432] As an Operator, I </w:t>
      </w:r>
      <w:proofErr w:type="gramStart"/>
      <w:r>
        <w:t>want that</w:t>
      </w:r>
      <w:proofErr w:type="gramEnd"/>
      <w:r>
        <w:t xml:space="preserve"> operators </w:t>
      </w:r>
      <w:proofErr w:type="gramStart"/>
      <w:r>
        <w:t>can join</w:t>
      </w:r>
      <w:proofErr w:type="gramEnd"/>
      <w:r>
        <w:t xml:space="preserve"> my replay session from their consoles, e.g. for debriefing and training purposes. Replayed data shall not be mixed with live data on any console.</w:t>
      </w:r>
    </w:p>
    <w:p w14:paraId="2D58E1C0" w14:textId="77777777" w:rsidR="00C06CC9" w:rsidRDefault="00C06CC9" w:rsidP="00C06CC9">
      <w:pPr>
        <w:pStyle w:val="DOORSComment"/>
      </w:pPr>
      <w:r>
        <w:t>----------------------------------------</w:t>
      </w:r>
    </w:p>
    <w:p w14:paraId="067664A5" w14:textId="77777777" w:rsidR="00C06CC9" w:rsidRDefault="00C06CC9" w:rsidP="00C06CC9">
      <w:pPr>
        <w:pStyle w:val="DOORSComment"/>
      </w:pPr>
      <w:r>
        <w:t>The replaying data can be seen from any number of consoles and is referred to as a session. The control of the session is handled from a single console and is used to freeze the replay for thorough discussion of a particular situation, to increase replay speed during periods with little tactical activity, or to reduce the replay speed when tactical details must be studied.</w:t>
      </w:r>
    </w:p>
    <w:p w14:paraId="7372383E" w14:textId="77777777" w:rsidR="00C06CC9" w:rsidRDefault="00C06CC9" w:rsidP="00C06CC9">
      <w:pPr>
        <w:pStyle w:val="DOORSComment"/>
      </w:pPr>
      <w:r>
        <w:rPr>
          <w:b/>
          <w:bCs/>
        </w:rPr>
        <w:t>Accept Criteria</w:t>
      </w:r>
    </w:p>
    <w:p w14:paraId="1B26575F" w14:textId="77777777" w:rsidR="00C06CC9" w:rsidRDefault="00C06CC9" w:rsidP="00C06CC9">
      <w:pPr>
        <w:pStyle w:val="DOORSIndentForBullet"/>
      </w:pPr>
      <w:r>
        <w:rPr>
          <w:vertAlign w:val="superscript"/>
        </w:rPr>
        <w:t>BNC1784</w:t>
      </w:r>
      <w:r>
        <w:tab/>
        <w:t>•</w:t>
      </w:r>
      <w:r>
        <w:tab/>
        <w:t>I want that the other operators can join my controlled replay session and thereby have the replayed picture presented at their consoles.</w:t>
      </w:r>
    </w:p>
    <w:p w14:paraId="3BB4AD47" w14:textId="77777777" w:rsidR="00C06CC9" w:rsidRDefault="00C06CC9" w:rsidP="00C06CC9">
      <w:pPr>
        <w:pStyle w:val="Heading3"/>
      </w:pPr>
      <w:bookmarkStart w:id="36" w:name="_Toc219978268"/>
      <w:r>
        <w:t>Create Reports from Recorded Data</w:t>
      </w:r>
      <w:bookmarkEnd w:id="36"/>
    </w:p>
    <w:p w14:paraId="406C3D8E" w14:textId="77777777" w:rsidR="00C06CC9" w:rsidRDefault="00C06CC9" w:rsidP="00C06CC9">
      <w:pPr>
        <w:pStyle w:val="DOORSComment"/>
      </w:pPr>
      <w:r>
        <w:t>[BNCS436] As an Operator, I want to generate textual reports containing specific data from the recordings.</w:t>
      </w:r>
    </w:p>
    <w:p w14:paraId="33541F20" w14:textId="77777777" w:rsidR="00C06CC9" w:rsidRDefault="00C06CC9" w:rsidP="00C06CC9">
      <w:pPr>
        <w:pStyle w:val="DOORSComment"/>
      </w:pPr>
      <w:r>
        <w:t>----------------------------------------</w:t>
      </w:r>
    </w:p>
    <w:p w14:paraId="04A6E4EB" w14:textId="77777777" w:rsidR="00C06CC9" w:rsidRDefault="00C06CC9" w:rsidP="00C06CC9">
      <w:pPr>
        <w:pStyle w:val="DOORSComment"/>
      </w:pPr>
      <w:r>
        <w:t>A report based on a tactical recording provides a well-structured concise account of a specific area of interest. It is an extract of the recording with a clearly defined focus and possibly within a smaller timeframe. The report is used when the operator does not want to go through the full-scale development of the surrounding situation over time. The focus on a single tactical feature is useful for both documentation and education.</w:t>
      </w:r>
    </w:p>
    <w:p w14:paraId="2F4BB961" w14:textId="77777777" w:rsidR="00C06CC9" w:rsidRDefault="00C06CC9" w:rsidP="00C06CC9">
      <w:pPr>
        <w:pStyle w:val="DOORSComment"/>
      </w:pPr>
      <w:r>
        <w:t>Every report can be printed on paper to support the documentation aspect. The report can be elaborated with descriptive narratives. Furthermore, the tactical events missed by the system can manually be added to the report to make it complete and superfluous entries can be removed to enhance the points that the operator wishes to show with the report.</w:t>
      </w:r>
    </w:p>
    <w:p w14:paraId="23375914" w14:textId="77777777" w:rsidR="00C06CC9" w:rsidRDefault="00C06CC9" w:rsidP="00C06CC9">
      <w:pPr>
        <w:pStyle w:val="DOORSComment"/>
      </w:pPr>
      <w:r>
        <w:rPr>
          <w:b/>
          <w:bCs/>
        </w:rPr>
        <w:t>Configuration Variance</w:t>
      </w:r>
    </w:p>
    <w:p w14:paraId="232816BA" w14:textId="77777777" w:rsidR="00C06CC9" w:rsidRDefault="00C06CC9" w:rsidP="00C06CC9">
      <w:pPr>
        <w:pStyle w:val="DOORSIndentForBullet"/>
      </w:pPr>
      <w:r>
        <w:rPr>
          <w:vertAlign w:val="superscript"/>
        </w:rPr>
        <w:t>BNC1797</w:t>
      </w:r>
      <w:r>
        <w:tab/>
        <w:t>•</w:t>
      </w:r>
      <w:r>
        <w:tab/>
        <w:t>The availability of individual reports shall be configurable.</w:t>
      </w:r>
    </w:p>
    <w:p w14:paraId="4798B6B9" w14:textId="77777777" w:rsidR="00C06CC9" w:rsidRDefault="00C06CC9" w:rsidP="00C06CC9">
      <w:pPr>
        <w:pStyle w:val="DOORSComment"/>
      </w:pPr>
      <w:r>
        <w:rPr>
          <w:b/>
          <w:bCs/>
        </w:rPr>
        <w:t>Accept Criteria</w:t>
      </w:r>
    </w:p>
    <w:p w14:paraId="42A3DD68" w14:textId="77777777" w:rsidR="00C06CC9" w:rsidRDefault="00C06CC9" w:rsidP="00C06CC9">
      <w:pPr>
        <w:pStyle w:val="DOORSIndentForBullet"/>
      </w:pPr>
      <w:r>
        <w:rPr>
          <w:vertAlign w:val="superscript"/>
        </w:rPr>
        <w:t>BNC1799</w:t>
      </w:r>
      <w:r>
        <w:tab/>
        <w:t>•</w:t>
      </w:r>
      <w:r>
        <w:tab/>
        <w:t xml:space="preserve">I want to be able to specify the </w:t>
      </w:r>
      <w:proofErr w:type="gramStart"/>
      <w:r>
        <w:t>time period</w:t>
      </w:r>
      <w:proofErr w:type="gramEnd"/>
      <w:r>
        <w:t xml:space="preserve"> for a report. If not specified, the </w:t>
      </w:r>
      <w:proofErr w:type="gramStart"/>
      <w:r>
        <w:t>time period</w:t>
      </w:r>
      <w:proofErr w:type="gramEnd"/>
      <w:r>
        <w:t xml:space="preserve"> shall be that of the selected recording sequence.</w:t>
      </w:r>
    </w:p>
    <w:p w14:paraId="1B036E0A" w14:textId="77777777" w:rsidR="00C06CC9" w:rsidRDefault="00C06CC9" w:rsidP="00C06CC9">
      <w:pPr>
        <w:pStyle w:val="DOORSIndentForBullet"/>
      </w:pPr>
      <w:r>
        <w:rPr>
          <w:vertAlign w:val="superscript"/>
        </w:rPr>
        <w:t>BNC1800</w:t>
      </w:r>
      <w:r>
        <w:tab/>
        <w:t>•</w:t>
      </w:r>
      <w:r>
        <w:tab/>
        <w:t>I want to be able to define the classification for the report.</w:t>
      </w:r>
    </w:p>
    <w:p w14:paraId="05DB2672" w14:textId="77777777" w:rsidR="00C06CC9" w:rsidRDefault="00C06CC9" w:rsidP="00C06CC9">
      <w:pPr>
        <w:pStyle w:val="DOORSIndentForBullet"/>
      </w:pPr>
      <w:r>
        <w:rPr>
          <w:vertAlign w:val="superscript"/>
        </w:rPr>
        <w:lastRenderedPageBreak/>
        <w:t>BNC1801</w:t>
      </w:r>
      <w:r>
        <w:tab/>
        <w:t>•</w:t>
      </w:r>
      <w:r>
        <w:tab/>
        <w:t>I want to be able to inspect the generated report on the console.</w:t>
      </w:r>
    </w:p>
    <w:p w14:paraId="11319A5F" w14:textId="77777777" w:rsidR="00C06CC9" w:rsidRDefault="00C06CC9" w:rsidP="00C06CC9">
      <w:pPr>
        <w:pStyle w:val="Heading4"/>
      </w:pPr>
      <w:r>
        <w:t>Create an Own Ship Report (FORMEX 114)</w:t>
      </w:r>
    </w:p>
    <w:p w14:paraId="6D13B7AF" w14:textId="77777777" w:rsidR="00C06CC9" w:rsidRDefault="00C06CC9" w:rsidP="00C06CC9">
      <w:pPr>
        <w:pStyle w:val="DOORSComment"/>
      </w:pPr>
      <w:r>
        <w:t>[BNCS440] As an Operator, I want to generate a report containing sailed route for own ship, so that I can document own ship location.</w:t>
      </w:r>
    </w:p>
    <w:p w14:paraId="3DF478E6" w14:textId="77777777" w:rsidR="00C06CC9" w:rsidRDefault="00C06CC9" w:rsidP="00C06CC9">
      <w:pPr>
        <w:pStyle w:val="DOORSComment"/>
      </w:pPr>
      <w:r>
        <w:t>----------------------------------------</w:t>
      </w:r>
    </w:p>
    <w:p w14:paraId="57031EBB" w14:textId="77777777" w:rsidR="00C06CC9" w:rsidRDefault="00C06CC9" w:rsidP="00C06CC9">
      <w:pPr>
        <w:pStyle w:val="DOORSComment"/>
      </w:pPr>
      <w:r>
        <w:t>The FORMEX 114 report contains the sailed route as described by the own ship position recordings.</w:t>
      </w:r>
    </w:p>
    <w:p w14:paraId="2625AEB3" w14:textId="77777777" w:rsidR="00C06CC9" w:rsidRDefault="00C06CC9" w:rsidP="00C06CC9">
      <w:pPr>
        <w:pStyle w:val="DOORSComment"/>
      </w:pPr>
      <w:r>
        <w:rPr>
          <w:b/>
          <w:bCs/>
        </w:rPr>
        <w:t>Accept Criteria</w:t>
      </w:r>
    </w:p>
    <w:p w14:paraId="22B5905F" w14:textId="77777777" w:rsidR="00C06CC9" w:rsidRDefault="00C06CC9" w:rsidP="00C06CC9">
      <w:pPr>
        <w:pStyle w:val="DOORSIndentForBullet"/>
      </w:pPr>
      <w:r>
        <w:rPr>
          <w:vertAlign w:val="superscript"/>
        </w:rPr>
        <w:t>BNC1817</w:t>
      </w:r>
      <w:r>
        <w:tab/>
        <w:t>•</w:t>
      </w:r>
      <w:r>
        <w:tab/>
        <w:t xml:space="preserve">I want to be able to create </w:t>
      </w:r>
      <w:proofErr w:type="gramStart"/>
      <w:r>
        <w:t>an</w:t>
      </w:r>
      <w:proofErr w:type="gramEnd"/>
      <w:r>
        <w:t xml:space="preserve"> own ship report (FORMEX 114).</w:t>
      </w:r>
    </w:p>
    <w:p w14:paraId="4DCE30FA" w14:textId="77777777" w:rsidR="00C06CC9" w:rsidRDefault="00C06CC9" w:rsidP="00C06CC9">
      <w:pPr>
        <w:pStyle w:val="DOORSIndentForBullet"/>
      </w:pPr>
      <w:r>
        <w:rPr>
          <w:vertAlign w:val="superscript"/>
        </w:rPr>
        <w:t>BNC1818</w:t>
      </w:r>
      <w:r>
        <w:tab/>
        <w:t>•</w:t>
      </w:r>
      <w:r>
        <w:tab/>
        <w:t>I want the FORMEX 114 report to contain the following time stamped data: total sailed distance, own ship position, source, heading and speed.</w:t>
      </w:r>
    </w:p>
    <w:p w14:paraId="30D8B807" w14:textId="77777777" w:rsidR="00C06CC9" w:rsidRDefault="00C06CC9" w:rsidP="00C06CC9">
      <w:pPr>
        <w:pStyle w:val="Heading4"/>
      </w:pPr>
      <w:r>
        <w:t>Create a Track Report (FORMEX 118)</w:t>
      </w:r>
    </w:p>
    <w:p w14:paraId="65CF2622" w14:textId="77777777" w:rsidR="00C06CC9" w:rsidRDefault="00C06CC9" w:rsidP="00C06CC9">
      <w:pPr>
        <w:pStyle w:val="DOORSComment"/>
      </w:pPr>
      <w:r>
        <w:t>[BNCS442] As an Operator, I want to generate a report containing track data, so that I can document the tactical situation.</w:t>
      </w:r>
    </w:p>
    <w:p w14:paraId="2F5FC39C" w14:textId="77777777" w:rsidR="00C06CC9" w:rsidRDefault="00C06CC9" w:rsidP="00C06CC9">
      <w:pPr>
        <w:pStyle w:val="DOORSComment"/>
      </w:pPr>
      <w:r>
        <w:t>----------------------------------------</w:t>
      </w:r>
    </w:p>
    <w:p w14:paraId="329E091C" w14:textId="77777777" w:rsidR="00C06CC9" w:rsidRDefault="00C06CC9" w:rsidP="00C06CC9">
      <w:pPr>
        <w:pStyle w:val="DOORSComment"/>
      </w:pPr>
      <w:r>
        <w:t>With the FORMEX 118 report the operator can account for every track known to the system during a tactical recording.</w:t>
      </w:r>
    </w:p>
    <w:p w14:paraId="21451BF9" w14:textId="77777777" w:rsidR="00C06CC9" w:rsidRDefault="00C06CC9" w:rsidP="00C06CC9">
      <w:pPr>
        <w:pStyle w:val="DOORSComment"/>
      </w:pPr>
      <w:r>
        <w:rPr>
          <w:b/>
          <w:bCs/>
        </w:rPr>
        <w:t>Accept Criteria</w:t>
      </w:r>
    </w:p>
    <w:p w14:paraId="22D5DDC3" w14:textId="77777777" w:rsidR="00C06CC9" w:rsidRDefault="00C06CC9" w:rsidP="00C06CC9">
      <w:pPr>
        <w:pStyle w:val="DOORSIndentForBullet"/>
      </w:pPr>
      <w:r>
        <w:rPr>
          <w:vertAlign w:val="superscript"/>
        </w:rPr>
        <w:t>BNC1825</w:t>
      </w:r>
      <w:r>
        <w:tab/>
        <w:t>•</w:t>
      </w:r>
      <w:r>
        <w:tab/>
        <w:t>I want to be able to create a track report (FORMEX 118).</w:t>
      </w:r>
    </w:p>
    <w:p w14:paraId="7C9B4728" w14:textId="77777777" w:rsidR="00C06CC9" w:rsidRDefault="00C06CC9" w:rsidP="00C06CC9">
      <w:pPr>
        <w:pStyle w:val="DOORSIndentForBullet"/>
      </w:pPr>
      <w:r>
        <w:rPr>
          <w:vertAlign w:val="superscript"/>
        </w:rPr>
        <w:t>BNC1827</w:t>
      </w:r>
      <w:r>
        <w:tab/>
        <w:t>•</w:t>
      </w:r>
      <w:r>
        <w:tab/>
        <w:t>I want to be able to enter a remark for each track entry in the FORMEX 118 report.</w:t>
      </w:r>
    </w:p>
    <w:p w14:paraId="00717A90" w14:textId="77777777" w:rsidR="00C06CC9" w:rsidRDefault="00C06CC9" w:rsidP="00C06CC9">
      <w:pPr>
        <w:pStyle w:val="Heading4"/>
      </w:pPr>
      <w:proofErr w:type="gramStart"/>
      <w:r>
        <w:t>Create</w:t>
      </w:r>
      <w:proofErr w:type="gramEnd"/>
      <w:r>
        <w:t xml:space="preserve"> a Meteorological Report</w:t>
      </w:r>
    </w:p>
    <w:p w14:paraId="09140FD2" w14:textId="77777777" w:rsidR="00C06CC9" w:rsidRDefault="00C06CC9" w:rsidP="00C06CC9">
      <w:pPr>
        <w:pStyle w:val="DOORSComment"/>
      </w:pPr>
      <w:r>
        <w:t>[BNCS446] As an Operator, I want to generate a report containing meteorological data, so that I can document weather conditions around own ship.</w:t>
      </w:r>
    </w:p>
    <w:p w14:paraId="296DF7E7" w14:textId="77777777" w:rsidR="00C06CC9" w:rsidRDefault="00C06CC9" w:rsidP="00C06CC9">
      <w:pPr>
        <w:pStyle w:val="DOORSComment"/>
      </w:pPr>
      <w:r>
        <w:t>----------------------------------------</w:t>
      </w:r>
    </w:p>
    <w:p w14:paraId="680DCF17" w14:textId="77777777" w:rsidR="00C06CC9" w:rsidRDefault="00C06CC9" w:rsidP="00C06CC9">
      <w:pPr>
        <w:pStyle w:val="DOORSComment"/>
      </w:pPr>
      <w:r>
        <w:t>The evolution of the meteorological condition during a tactical recording can be read from the Meteorological report.</w:t>
      </w:r>
    </w:p>
    <w:p w14:paraId="66F2E5E3" w14:textId="77777777" w:rsidR="00C06CC9" w:rsidRDefault="00C06CC9" w:rsidP="00C06CC9">
      <w:pPr>
        <w:pStyle w:val="DOORSComment"/>
      </w:pPr>
      <w:r>
        <w:rPr>
          <w:b/>
          <w:bCs/>
        </w:rPr>
        <w:t>Accept Criteria</w:t>
      </w:r>
    </w:p>
    <w:p w14:paraId="4D9A25EB" w14:textId="77777777" w:rsidR="00C06CC9" w:rsidRDefault="00C06CC9" w:rsidP="00C06CC9">
      <w:pPr>
        <w:pStyle w:val="DOORSIndentForBullet"/>
      </w:pPr>
      <w:r>
        <w:rPr>
          <w:vertAlign w:val="superscript"/>
        </w:rPr>
        <w:t>BNC1842</w:t>
      </w:r>
      <w:r>
        <w:tab/>
        <w:t>•</w:t>
      </w:r>
      <w:r>
        <w:tab/>
        <w:t>I want to be able to create a Meteorological report.</w:t>
      </w:r>
    </w:p>
    <w:p w14:paraId="4B920AAA" w14:textId="77777777" w:rsidR="00C06CC9" w:rsidRDefault="00C06CC9" w:rsidP="00C06CC9">
      <w:pPr>
        <w:pStyle w:val="DOORSIndentForBullet"/>
      </w:pPr>
      <w:r>
        <w:rPr>
          <w:vertAlign w:val="superscript"/>
        </w:rPr>
        <w:t>BNC1843</w:t>
      </w:r>
      <w:r>
        <w:tab/>
        <w:t>•</w:t>
      </w:r>
      <w:r>
        <w:tab/>
        <w:t>I want the Meteorological report to contain the following time stamped data: weather, wind, sea state, visibility, air temperature and air pressure.</w:t>
      </w:r>
    </w:p>
    <w:p w14:paraId="57ADFE55" w14:textId="77777777" w:rsidR="00C06CC9" w:rsidRDefault="00C06CC9" w:rsidP="00C06CC9">
      <w:pPr>
        <w:pStyle w:val="Heading2"/>
      </w:pPr>
      <w:bookmarkStart w:id="37" w:name="_Toc219978269"/>
      <w:r>
        <w:t>Operator Workspace</w:t>
      </w:r>
      <w:bookmarkEnd w:id="37"/>
    </w:p>
    <w:p w14:paraId="258B2FB3" w14:textId="77777777" w:rsidR="00C06CC9" w:rsidRDefault="00C06CC9" w:rsidP="00C06CC9">
      <w:pPr>
        <w:pStyle w:val="DOORSComment"/>
      </w:pPr>
      <w:r>
        <w:t>[BNCS458] As an Operator, I want to have a system that is easy and intuitive to use, helps me carry out my mission and requires a minimum of training.</w:t>
      </w:r>
    </w:p>
    <w:p w14:paraId="7CA4DA84" w14:textId="77777777" w:rsidR="00C06CC9" w:rsidRDefault="00C06CC9" w:rsidP="00C06CC9">
      <w:pPr>
        <w:pStyle w:val="Heading3"/>
      </w:pPr>
      <w:bookmarkStart w:id="38" w:name="_Toc219978270"/>
      <w:r>
        <w:t>Window Handling</w:t>
      </w:r>
      <w:bookmarkEnd w:id="38"/>
    </w:p>
    <w:p w14:paraId="0D7D6AB5" w14:textId="77777777" w:rsidR="00C06CC9" w:rsidRDefault="00C06CC9" w:rsidP="00C06CC9">
      <w:pPr>
        <w:pStyle w:val="DOORSComment"/>
      </w:pPr>
      <w:r>
        <w:t>[BNCS490] As an Operator, I want to have UI panels and elements to interact with the system, so I can perform my role.</w:t>
      </w:r>
    </w:p>
    <w:p w14:paraId="0CD8FB34" w14:textId="77777777" w:rsidR="00C06CC9" w:rsidRDefault="00C06CC9" w:rsidP="00C06CC9">
      <w:pPr>
        <w:pStyle w:val="DOORSComment"/>
      </w:pPr>
      <w:r>
        <w:t>----------------------------------------</w:t>
      </w:r>
    </w:p>
    <w:p w14:paraId="14860467" w14:textId="77777777" w:rsidR="00C06CC9" w:rsidRDefault="00C06CC9" w:rsidP="00C06CC9">
      <w:pPr>
        <w:pStyle w:val="DOORSComment"/>
      </w:pPr>
      <w:r>
        <w:lastRenderedPageBreak/>
        <w:t>Data entry and presentation is performed via a graphical user interface (GUI) that provides the operator with an intuitive and uniform interface to the system. However, when interacting with external systems, the displays may be handled by the external system and thus may not conform to the GUI style guide.</w:t>
      </w:r>
    </w:p>
    <w:p w14:paraId="780E5D13" w14:textId="77777777" w:rsidR="00C06CC9" w:rsidRDefault="00C06CC9" w:rsidP="00C06CC9">
      <w:pPr>
        <w:pStyle w:val="DOORSComment"/>
      </w:pPr>
      <w:r>
        <w:t>To ensure effective utilization of the display, presentation of information and efficient operator interaction with the system, UI windows may conform to a set of predefined sizes. The system provides the operator with a mechanism to efficiently arrange windows according to predefined sizes.</w:t>
      </w:r>
    </w:p>
    <w:p w14:paraId="5B93553F" w14:textId="77777777" w:rsidR="00C06CC9" w:rsidRDefault="00C06CC9" w:rsidP="00C06CC9">
      <w:pPr>
        <w:pStyle w:val="DOORSComment"/>
      </w:pPr>
      <w:r>
        <w:rPr>
          <w:b/>
          <w:bCs/>
        </w:rPr>
        <w:t>Accept Criteria</w:t>
      </w:r>
    </w:p>
    <w:p w14:paraId="13291A49" w14:textId="77777777" w:rsidR="00C06CC9" w:rsidRDefault="00C06CC9" w:rsidP="00C06CC9">
      <w:pPr>
        <w:pStyle w:val="DOORSIndentForBullet"/>
      </w:pPr>
      <w:r>
        <w:rPr>
          <w:vertAlign w:val="superscript"/>
        </w:rPr>
        <w:t>BNC1868</w:t>
      </w:r>
      <w:r>
        <w:tab/>
        <w:t>•</w:t>
      </w:r>
      <w:r>
        <w:tab/>
        <w:t>I want to only see visual elements and user interfaces for capabilities and features that are relevant for my system.</w:t>
      </w:r>
    </w:p>
    <w:p w14:paraId="1AEA980F" w14:textId="77777777" w:rsidR="00C06CC9" w:rsidRDefault="00C06CC9" w:rsidP="00C06CC9">
      <w:pPr>
        <w:pStyle w:val="DOORSIndentForBullet"/>
      </w:pPr>
      <w:r>
        <w:rPr>
          <w:vertAlign w:val="superscript"/>
        </w:rPr>
        <w:t>BNC1869</w:t>
      </w:r>
      <w:r>
        <w:tab/>
        <w:t>•</w:t>
      </w:r>
      <w:r>
        <w:tab/>
        <w:t>I want to be able to see a splash screen while the system is starting.</w:t>
      </w:r>
    </w:p>
    <w:p w14:paraId="481F496C" w14:textId="77777777" w:rsidR="00C06CC9" w:rsidRDefault="00C06CC9" w:rsidP="00C06CC9">
      <w:pPr>
        <w:pStyle w:val="Heading3"/>
      </w:pPr>
      <w:bookmarkStart w:id="39" w:name="_Toc219978271"/>
      <w:r>
        <w:t>Use Keyboard Bindings and Shortcuts</w:t>
      </w:r>
      <w:bookmarkEnd w:id="39"/>
    </w:p>
    <w:p w14:paraId="07714505" w14:textId="77777777" w:rsidR="00C06CC9" w:rsidRDefault="00C06CC9" w:rsidP="00C06CC9">
      <w:pPr>
        <w:pStyle w:val="DOORSComment"/>
      </w:pPr>
      <w:r>
        <w:t xml:space="preserve">[BNCS464] As an Operator, I want to use keyboard bindings for the most common tasks, </w:t>
      </w:r>
      <w:proofErr w:type="gramStart"/>
      <w:r>
        <w:t>in order to</w:t>
      </w:r>
      <w:proofErr w:type="gramEnd"/>
      <w:r>
        <w:t xml:space="preserve"> speed up the use of the system. I also want to use keyboard shortcuts to activate functions instead of using the mouse.</w:t>
      </w:r>
    </w:p>
    <w:p w14:paraId="2018DE58" w14:textId="77777777" w:rsidR="00C06CC9" w:rsidRDefault="00C06CC9" w:rsidP="00C06CC9">
      <w:pPr>
        <w:pStyle w:val="DOORSComment"/>
      </w:pPr>
      <w:r>
        <w:rPr>
          <w:b/>
          <w:bCs/>
        </w:rPr>
        <w:t>Accept Criteria</w:t>
      </w:r>
    </w:p>
    <w:p w14:paraId="38D8FF19" w14:textId="77777777" w:rsidR="00C06CC9" w:rsidRDefault="00C06CC9" w:rsidP="00C06CC9">
      <w:pPr>
        <w:pStyle w:val="DOORSIndentForBullet"/>
      </w:pPr>
      <w:r>
        <w:rPr>
          <w:vertAlign w:val="superscript"/>
        </w:rPr>
        <w:t>BNC1878</w:t>
      </w:r>
      <w:r>
        <w:tab/>
        <w:t>•</w:t>
      </w:r>
      <w:r>
        <w:tab/>
        <w:t>I want to be able to use keyboard bindings.</w:t>
      </w:r>
    </w:p>
    <w:p w14:paraId="5F0E44C9" w14:textId="77777777" w:rsidR="00C06CC9" w:rsidRDefault="00C06CC9" w:rsidP="00C06CC9">
      <w:pPr>
        <w:pStyle w:val="DOORSIndentForBullet"/>
      </w:pPr>
      <w:r>
        <w:rPr>
          <w:vertAlign w:val="superscript"/>
        </w:rPr>
        <w:t>BNC1880</w:t>
      </w:r>
      <w:r>
        <w:tab/>
        <w:t>•</w:t>
      </w:r>
      <w:r>
        <w:tab/>
        <w:t>I want to be able to define keyboard shortcuts to activate functions in the UI using the keys I find most intuitive.</w:t>
      </w:r>
    </w:p>
    <w:p w14:paraId="70ACFC8E" w14:textId="77777777" w:rsidR="00C06CC9" w:rsidRDefault="00C06CC9" w:rsidP="00C06CC9">
      <w:pPr>
        <w:pStyle w:val="Heading3"/>
      </w:pPr>
      <w:bookmarkStart w:id="40" w:name="_Toc219978272"/>
      <w:r>
        <w:t>Use a Pointing Device</w:t>
      </w:r>
      <w:bookmarkEnd w:id="40"/>
    </w:p>
    <w:p w14:paraId="272CF09B" w14:textId="77777777" w:rsidR="00C06CC9" w:rsidRDefault="00C06CC9" w:rsidP="00C06CC9">
      <w:pPr>
        <w:pStyle w:val="DOORSComment"/>
      </w:pPr>
      <w:r>
        <w:t xml:space="preserve">[BNCS466] As an Operator, I want to use the pointing device for navigating maps in the same way as in e.g. Google Maps, </w:t>
      </w:r>
      <w:proofErr w:type="gramStart"/>
      <w:r>
        <w:t>in order to</w:t>
      </w:r>
      <w:proofErr w:type="gramEnd"/>
      <w:r>
        <w:t xml:space="preserve"> make the navigation more intuitive for new users.</w:t>
      </w:r>
    </w:p>
    <w:p w14:paraId="75C1C5F6" w14:textId="77777777" w:rsidR="00C06CC9" w:rsidRDefault="00C06CC9" w:rsidP="00C06CC9">
      <w:pPr>
        <w:pStyle w:val="DOORSComment"/>
      </w:pPr>
      <w:r>
        <w:t>----------------------------------------</w:t>
      </w:r>
    </w:p>
    <w:p w14:paraId="0984BE1C" w14:textId="77777777" w:rsidR="00C06CC9" w:rsidRDefault="00C06CC9" w:rsidP="00C06CC9">
      <w:pPr>
        <w:pStyle w:val="DOORSComment"/>
      </w:pPr>
      <w:r>
        <w:t>Up to two pointing devices are supported.</w:t>
      </w:r>
    </w:p>
    <w:p w14:paraId="241400F8" w14:textId="77777777" w:rsidR="00C06CC9" w:rsidRDefault="00C06CC9" w:rsidP="00C06CC9">
      <w:pPr>
        <w:pStyle w:val="DOORSComment"/>
      </w:pPr>
      <w:r>
        <w:t>Frequently used functions can be allocated to direct function keys provided by the pointing device(s), thus allowing the instant activation of functions.</w:t>
      </w:r>
    </w:p>
    <w:p w14:paraId="1E659307" w14:textId="77777777" w:rsidR="00C06CC9" w:rsidRDefault="00C06CC9" w:rsidP="00C06CC9">
      <w:pPr>
        <w:pStyle w:val="DOORSComment"/>
      </w:pPr>
      <w:r>
        <w:rPr>
          <w:b/>
          <w:bCs/>
        </w:rPr>
        <w:t>Accept Criteria</w:t>
      </w:r>
    </w:p>
    <w:p w14:paraId="6BB1CE6A" w14:textId="77777777" w:rsidR="00C06CC9" w:rsidRDefault="00C06CC9" w:rsidP="00C06CC9">
      <w:pPr>
        <w:pStyle w:val="DOORSIndentForBullet"/>
      </w:pPr>
      <w:r>
        <w:rPr>
          <w:vertAlign w:val="superscript"/>
        </w:rPr>
        <w:t>BNC1890</w:t>
      </w:r>
      <w:r>
        <w:tab/>
        <w:t>•</w:t>
      </w:r>
      <w:r>
        <w:tab/>
        <w:t>I want to be able to use the pointing device to control the pointing device symbol on the map.</w:t>
      </w:r>
    </w:p>
    <w:p w14:paraId="6AC3F9A7" w14:textId="77777777" w:rsidR="00C06CC9" w:rsidRDefault="00C06CC9" w:rsidP="00C06CC9">
      <w:pPr>
        <w:pStyle w:val="DOORSIndentForBullet"/>
      </w:pPr>
      <w:r>
        <w:rPr>
          <w:vertAlign w:val="superscript"/>
        </w:rPr>
        <w:t>BNC1891</w:t>
      </w:r>
      <w:r>
        <w:tab/>
        <w:t>•</w:t>
      </w:r>
      <w:r>
        <w:tab/>
        <w:t>I want to be able to use the pointing device to zoom and rotate the map.</w:t>
      </w:r>
    </w:p>
    <w:p w14:paraId="01E96A00" w14:textId="77777777" w:rsidR="00C06CC9" w:rsidRDefault="00C06CC9" w:rsidP="00C06CC9">
      <w:pPr>
        <w:pStyle w:val="DOORSIndentForBullet"/>
      </w:pPr>
      <w:r>
        <w:rPr>
          <w:vertAlign w:val="superscript"/>
        </w:rPr>
        <w:t>BNC1892</w:t>
      </w:r>
      <w:r>
        <w:tab/>
        <w:t>•</w:t>
      </w:r>
      <w:r>
        <w:tab/>
        <w:t>I want the coordinates of the point I hover on the map to be shown.</w:t>
      </w:r>
    </w:p>
    <w:p w14:paraId="55ABF051" w14:textId="77777777" w:rsidR="00C06CC9" w:rsidRDefault="00C06CC9" w:rsidP="00C06CC9">
      <w:pPr>
        <w:pStyle w:val="Heading3"/>
      </w:pPr>
      <w:bookmarkStart w:id="41" w:name="_Toc219978273"/>
      <w:r>
        <w:t>Direct Touch-Screen Interaction</w:t>
      </w:r>
      <w:bookmarkEnd w:id="41"/>
    </w:p>
    <w:p w14:paraId="155C83DE" w14:textId="77777777" w:rsidR="00C06CC9" w:rsidRDefault="00C06CC9" w:rsidP="00C06CC9">
      <w:pPr>
        <w:pStyle w:val="DOORSComment"/>
      </w:pPr>
      <w:r>
        <w:t>[BNCS471] As an Operator, I want to use the touch screen to operate Patrol without the use of keyboard and/or mouse.</w:t>
      </w:r>
    </w:p>
    <w:p w14:paraId="097C5B09" w14:textId="77777777" w:rsidR="00C06CC9" w:rsidRDefault="00C06CC9" w:rsidP="00C06CC9">
      <w:pPr>
        <w:pStyle w:val="DOORSComment"/>
      </w:pPr>
      <w:r>
        <w:rPr>
          <w:b/>
          <w:bCs/>
        </w:rPr>
        <w:t>Accept Criteria</w:t>
      </w:r>
    </w:p>
    <w:p w14:paraId="2FC1B166" w14:textId="77777777" w:rsidR="00C06CC9" w:rsidRDefault="00C06CC9" w:rsidP="00C06CC9">
      <w:pPr>
        <w:pStyle w:val="DOORSIndentForBullet"/>
      </w:pPr>
      <w:r>
        <w:rPr>
          <w:vertAlign w:val="superscript"/>
        </w:rPr>
        <w:t>BNC1918</w:t>
      </w:r>
      <w:r>
        <w:tab/>
        <w:t>•</w:t>
      </w:r>
      <w:r>
        <w:tab/>
        <w:t>I want the system to support touch scroll in panels.</w:t>
      </w:r>
    </w:p>
    <w:p w14:paraId="79806FF9" w14:textId="77777777" w:rsidR="00C06CC9" w:rsidRDefault="00C06CC9" w:rsidP="00C06CC9">
      <w:pPr>
        <w:pStyle w:val="DOORSIndentForBullet"/>
      </w:pPr>
      <w:r>
        <w:rPr>
          <w:vertAlign w:val="superscript"/>
        </w:rPr>
        <w:t>BNC1919</w:t>
      </w:r>
      <w:r>
        <w:tab/>
        <w:t>•</w:t>
      </w:r>
      <w:r>
        <w:tab/>
        <w:t>I want to have a shortcut for on-screen keyboard.</w:t>
      </w:r>
    </w:p>
    <w:p w14:paraId="12382038" w14:textId="77777777" w:rsidR="00C06CC9" w:rsidRDefault="00C06CC9" w:rsidP="00C06CC9">
      <w:pPr>
        <w:pStyle w:val="DOORSIndentForBullet"/>
      </w:pPr>
      <w:r>
        <w:rPr>
          <w:vertAlign w:val="superscript"/>
        </w:rPr>
        <w:lastRenderedPageBreak/>
        <w:t>BNC1920</w:t>
      </w:r>
      <w:r>
        <w:tab/>
        <w:t>•</w:t>
      </w:r>
      <w:r>
        <w:tab/>
        <w:t>I want to enable gestures (two/or more fingers) in the situation display.</w:t>
      </w:r>
    </w:p>
    <w:p w14:paraId="2AB0CF8F" w14:textId="77777777" w:rsidR="00C06CC9" w:rsidRDefault="00C06CC9" w:rsidP="00C06CC9">
      <w:pPr>
        <w:pStyle w:val="Heading3"/>
      </w:pPr>
      <w:bookmarkStart w:id="42" w:name="_Toc219978274"/>
      <w:r>
        <w:t>Select Color Scheme</w:t>
      </w:r>
      <w:bookmarkEnd w:id="42"/>
    </w:p>
    <w:p w14:paraId="1ED246CD" w14:textId="77777777" w:rsidR="00C06CC9" w:rsidRDefault="00C06CC9" w:rsidP="00C06CC9">
      <w:pPr>
        <w:pStyle w:val="DOORSComment"/>
      </w:pPr>
      <w:r>
        <w:t>[BNCS473] As an Operator, I want the UI to support a day/dusk/night color scheme, so that I have a more appealing and consistent look-and-feel and do not unduly strain my eyes nor make my ship visible to others by using bright colors, when using the system at night.</w:t>
      </w:r>
    </w:p>
    <w:p w14:paraId="780CDCF6" w14:textId="77777777" w:rsidR="00C06CC9" w:rsidRDefault="00C06CC9" w:rsidP="00C06CC9">
      <w:pPr>
        <w:pStyle w:val="DOORSComment"/>
      </w:pPr>
      <w:r>
        <w:rPr>
          <w:b/>
          <w:bCs/>
        </w:rPr>
        <w:t>Accept Criteria</w:t>
      </w:r>
    </w:p>
    <w:p w14:paraId="468EE5E0" w14:textId="77777777" w:rsidR="00C06CC9" w:rsidRDefault="00C06CC9" w:rsidP="00C06CC9">
      <w:pPr>
        <w:pStyle w:val="DOORSIndentForBullet"/>
      </w:pPr>
      <w:r>
        <w:rPr>
          <w:vertAlign w:val="superscript"/>
        </w:rPr>
        <w:t>BNC1924</w:t>
      </w:r>
      <w:r>
        <w:tab/>
        <w:t>•</w:t>
      </w:r>
      <w:r>
        <w:tab/>
        <w:t>I want the color scheme to be adaptable to the lighting conditions/time of day.</w:t>
      </w:r>
    </w:p>
    <w:p w14:paraId="3A578DFB" w14:textId="77777777" w:rsidR="00C06CC9" w:rsidRDefault="00C06CC9" w:rsidP="00C06CC9">
      <w:pPr>
        <w:pStyle w:val="DOORSIndentForBullet"/>
      </w:pPr>
      <w:r>
        <w:rPr>
          <w:vertAlign w:val="superscript"/>
        </w:rPr>
        <w:t>BNC1925</w:t>
      </w:r>
      <w:r>
        <w:tab/>
        <w:t>•</w:t>
      </w:r>
      <w:r>
        <w:tab/>
        <w:t xml:space="preserve">I want to be able to select different predefined color </w:t>
      </w:r>
      <w:proofErr w:type="gramStart"/>
      <w:r>
        <w:t>scheme</w:t>
      </w:r>
      <w:proofErr w:type="gramEnd"/>
      <w:r>
        <w:t xml:space="preserve"> for the map e.g. for day, dusk and night.</w:t>
      </w:r>
    </w:p>
    <w:p w14:paraId="2F572CAB" w14:textId="77777777" w:rsidR="00C06CC9" w:rsidRDefault="00C06CC9" w:rsidP="00C06CC9">
      <w:pPr>
        <w:pStyle w:val="DOORSIndentForBullet"/>
      </w:pPr>
      <w:r>
        <w:rPr>
          <w:vertAlign w:val="superscript"/>
        </w:rPr>
        <w:t>BNC1926</w:t>
      </w:r>
      <w:r>
        <w:tab/>
        <w:t>•</w:t>
      </w:r>
      <w:r>
        <w:tab/>
        <w:t>I want to be able to use color properties for sea charts and their map details (e.g. ECDIS) for day, dusk and night.</w:t>
      </w:r>
    </w:p>
    <w:p w14:paraId="7C6EB700" w14:textId="77777777" w:rsidR="00C06CC9" w:rsidRDefault="00C06CC9" w:rsidP="00C06CC9">
      <w:pPr>
        <w:pStyle w:val="Heading3"/>
      </w:pPr>
      <w:bookmarkStart w:id="43" w:name="_Toc219978275"/>
      <w:r>
        <w:t>Audiovisual Situation Awareness</w:t>
      </w:r>
      <w:bookmarkEnd w:id="43"/>
    </w:p>
    <w:p w14:paraId="3BC199AA" w14:textId="77777777" w:rsidR="00C06CC9" w:rsidRDefault="00C06CC9" w:rsidP="00C06CC9">
      <w:pPr>
        <w:pStyle w:val="Heading4"/>
      </w:pPr>
      <w:r>
        <w:t>Select and view live stream video</w:t>
      </w:r>
    </w:p>
    <w:p w14:paraId="7B517190" w14:textId="77777777" w:rsidR="00C06CC9" w:rsidRDefault="00C06CC9" w:rsidP="00C06CC9">
      <w:pPr>
        <w:pStyle w:val="DOORSComment"/>
      </w:pPr>
      <w:r>
        <w:t>[BNCS290] As an Operator, I want to choose any live video feed from cameras and directors on the vessel, without having control over them, so that I can see and follow the actions of the operators controlling them.</w:t>
      </w:r>
    </w:p>
    <w:p w14:paraId="566A0649" w14:textId="77777777" w:rsidR="00C06CC9" w:rsidRDefault="00C06CC9" w:rsidP="00C06CC9">
      <w:pPr>
        <w:pStyle w:val="DOORSComment"/>
      </w:pPr>
      <w:r>
        <w:rPr>
          <w:b/>
          <w:bCs/>
        </w:rPr>
        <w:t>Accept Criteria</w:t>
      </w:r>
    </w:p>
    <w:p w14:paraId="7FD6D879" w14:textId="77777777" w:rsidR="00C06CC9" w:rsidRDefault="00C06CC9" w:rsidP="00C06CC9">
      <w:pPr>
        <w:pStyle w:val="DOORSIndentForBullet"/>
      </w:pPr>
      <w:r>
        <w:rPr>
          <w:vertAlign w:val="superscript"/>
        </w:rPr>
        <w:t>BNC821</w:t>
      </w:r>
      <w:r>
        <w:tab/>
        <w:t>•</w:t>
      </w:r>
      <w:r>
        <w:tab/>
        <w:t>I want to be able to enter the video display management panel via an icon on the main panel.</w:t>
      </w:r>
    </w:p>
    <w:p w14:paraId="70D7A808" w14:textId="77777777" w:rsidR="00C06CC9" w:rsidRDefault="00C06CC9" w:rsidP="00C06CC9">
      <w:pPr>
        <w:pStyle w:val="DOORSIndentForBullet"/>
      </w:pPr>
      <w:r>
        <w:rPr>
          <w:vertAlign w:val="superscript"/>
        </w:rPr>
        <w:t>BNC822</w:t>
      </w:r>
      <w:r>
        <w:tab/>
        <w:t>•</w:t>
      </w:r>
      <w:r>
        <w:tab/>
        <w:t>I want to be able to choose any video feed to be shown on either the right or left docked video window.</w:t>
      </w:r>
    </w:p>
    <w:p w14:paraId="704D5000" w14:textId="77777777" w:rsidR="00C06CC9" w:rsidRDefault="00C06CC9" w:rsidP="00C06CC9">
      <w:pPr>
        <w:pStyle w:val="DOORSIndentForBullet"/>
      </w:pPr>
      <w:r>
        <w:rPr>
          <w:vertAlign w:val="superscript"/>
        </w:rPr>
        <w:t>BNC823</w:t>
      </w:r>
      <w:r>
        <w:tab/>
        <w:t>•</w:t>
      </w:r>
      <w:r>
        <w:tab/>
        <w:t>I want to be able to choose and see two video feeds concurrently on the two individual docked video windows.</w:t>
      </w:r>
    </w:p>
    <w:p w14:paraId="57BD9334" w14:textId="77777777" w:rsidR="00C06CC9" w:rsidRDefault="00C06CC9" w:rsidP="00C06CC9">
      <w:pPr>
        <w:pStyle w:val="DOORSIndentForBullet"/>
      </w:pPr>
      <w:r>
        <w:rPr>
          <w:vertAlign w:val="superscript"/>
        </w:rPr>
        <w:t>BNC824</w:t>
      </w:r>
      <w:r>
        <w:tab/>
        <w:t>•</w:t>
      </w:r>
      <w:r>
        <w:tab/>
        <w:t xml:space="preserve">I want to be able to maximize any of the docked video windows </w:t>
      </w:r>
      <w:proofErr w:type="gramStart"/>
      <w:r>
        <w:t>in order to</w:t>
      </w:r>
      <w:proofErr w:type="gramEnd"/>
      <w:r>
        <w:t xml:space="preserve"> obtain a bigger picture.</w:t>
      </w:r>
    </w:p>
    <w:p w14:paraId="67438095" w14:textId="77777777" w:rsidR="00C06CC9" w:rsidRDefault="00C06CC9" w:rsidP="00C06CC9">
      <w:pPr>
        <w:pStyle w:val="DOORSIndentForBullet"/>
      </w:pPr>
      <w:r>
        <w:rPr>
          <w:vertAlign w:val="superscript"/>
        </w:rPr>
        <w:t>BNC825</w:t>
      </w:r>
      <w:r>
        <w:tab/>
        <w:t>•</w:t>
      </w:r>
      <w:r>
        <w:tab/>
        <w:t>I want to be able to minimize any of the docked video windows.</w:t>
      </w:r>
    </w:p>
    <w:p w14:paraId="66E8B947" w14:textId="77777777" w:rsidR="00C06CC9" w:rsidRDefault="00C06CC9" w:rsidP="00C06CC9">
      <w:pPr>
        <w:pStyle w:val="DOORSIndentForBullet"/>
      </w:pPr>
      <w:r>
        <w:rPr>
          <w:vertAlign w:val="superscript"/>
        </w:rPr>
        <w:t>BNC826</w:t>
      </w:r>
      <w:r>
        <w:tab/>
        <w:t>•</w:t>
      </w:r>
      <w:r>
        <w:tab/>
        <w:t>I want to be able to return to my previous selection of video feeds after leaving the video display management panel.</w:t>
      </w:r>
    </w:p>
    <w:p w14:paraId="615751E1" w14:textId="77777777" w:rsidR="00C06CC9" w:rsidRDefault="00C06CC9" w:rsidP="00C06CC9">
      <w:pPr>
        <w:pStyle w:val="Heading2"/>
      </w:pPr>
      <w:bookmarkStart w:id="44" w:name="_Toc219978276"/>
      <w:r>
        <w:t>Control and Maintain the System</w:t>
      </w:r>
      <w:bookmarkEnd w:id="44"/>
    </w:p>
    <w:p w14:paraId="2854D04E" w14:textId="77777777" w:rsidR="00C06CC9" w:rsidRDefault="00C06CC9" w:rsidP="00C06CC9">
      <w:pPr>
        <w:pStyle w:val="DOORSComment"/>
      </w:pPr>
      <w:r>
        <w:t>[BNCS494] As a System Technician, I want to maintain the system so that it is always in working order.</w:t>
      </w:r>
    </w:p>
    <w:p w14:paraId="3DC52864" w14:textId="77777777" w:rsidR="00C06CC9" w:rsidRDefault="00C06CC9" w:rsidP="00C06CC9">
      <w:pPr>
        <w:pStyle w:val="Heading3"/>
      </w:pPr>
      <w:bookmarkStart w:id="45" w:name="_Toc219978277"/>
      <w:r>
        <w:t>Brand System Configuration</w:t>
      </w:r>
      <w:bookmarkEnd w:id="45"/>
    </w:p>
    <w:p w14:paraId="00418BCF" w14:textId="77777777" w:rsidR="00C06CC9" w:rsidRDefault="00C06CC9" w:rsidP="00C06CC9">
      <w:pPr>
        <w:pStyle w:val="DOORSComment"/>
      </w:pPr>
      <w:r>
        <w:t>[BNCS657] As a System Configurator, I want to define logos and branding elements that are relevant to the system.</w:t>
      </w:r>
    </w:p>
    <w:p w14:paraId="3E064D90" w14:textId="77777777" w:rsidR="00C06CC9" w:rsidRDefault="00C06CC9" w:rsidP="00C06CC9">
      <w:pPr>
        <w:pStyle w:val="DOORSComment"/>
      </w:pPr>
      <w:r>
        <w:rPr>
          <w:b/>
          <w:bCs/>
        </w:rPr>
        <w:t>Accept Criteria</w:t>
      </w:r>
    </w:p>
    <w:p w14:paraId="3C9B42C8" w14:textId="77777777" w:rsidR="00C06CC9" w:rsidRDefault="00C06CC9" w:rsidP="00C06CC9">
      <w:pPr>
        <w:pStyle w:val="DOORSIndentForBullet"/>
      </w:pPr>
      <w:r>
        <w:rPr>
          <w:vertAlign w:val="superscript"/>
        </w:rPr>
        <w:t>BNC2095</w:t>
      </w:r>
      <w:r>
        <w:tab/>
        <w:t>•</w:t>
      </w:r>
      <w:r>
        <w:tab/>
        <w:t>I want to be able to define logos and branding elements that are relevant to the system.</w:t>
      </w:r>
    </w:p>
    <w:p w14:paraId="7408C2CE" w14:textId="77777777" w:rsidR="00C06CC9" w:rsidRDefault="00C06CC9" w:rsidP="00C06CC9">
      <w:pPr>
        <w:pStyle w:val="Heading2"/>
      </w:pPr>
      <w:bookmarkStart w:id="46" w:name="_Toc219978278"/>
      <w:r>
        <w:lastRenderedPageBreak/>
        <w:t>System Interfaces</w:t>
      </w:r>
      <w:bookmarkEnd w:id="46"/>
    </w:p>
    <w:p w14:paraId="345020D0" w14:textId="77777777" w:rsidR="00C06CC9" w:rsidRDefault="00C06CC9" w:rsidP="00C06CC9">
      <w:pPr>
        <w:pStyle w:val="DOORSComment"/>
      </w:pPr>
      <w:r>
        <w:t>[BNCS730] As a System Configurator, I want that the system implements specified subsystem interfaces, so I can ensure proper integration of all interfaced subsystems.</w:t>
      </w:r>
    </w:p>
    <w:p w14:paraId="36C2FDA9" w14:textId="77777777" w:rsidR="00C06CC9" w:rsidRDefault="00C06CC9" w:rsidP="00C06CC9">
      <w:pPr>
        <w:pStyle w:val="Heading3"/>
      </w:pPr>
      <w:bookmarkStart w:id="47" w:name="_Toc219978279"/>
      <w:r>
        <w:t>Target Sensors</w:t>
      </w:r>
      <w:bookmarkEnd w:id="47"/>
    </w:p>
    <w:p w14:paraId="3B8DE147" w14:textId="77777777" w:rsidR="00C06CC9" w:rsidRDefault="00C06CC9" w:rsidP="00C06CC9">
      <w:pPr>
        <w:pStyle w:val="Heading4"/>
      </w:pPr>
      <w:r>
        <w:t>AIS</w:t>
      </w:r>
    </w:p>
    <w:p w14:paraId="46684AEC" w14:textId="77777777" w:rsidR="00C06CC9" w:rsidRDefault="00C06CC9" w:rsidP="00C06CC9">
      <w:pPr>
        <w:pStyle w:val="DOORSComment"/>
      </w:pPr>
      <w:r>
        <w:t xml:space="preserve">[BNCS735] As a System Configurator, I want </w:t>
      </w:r>
      <w:proofErr w:type="gramStart"/>
      <w:r>
        <w:t>that the</w:t>
      </w:r>
      <w:proofErr w:type="gramEnd"/>
      <w:r>
        <w:t xml:space="preserve"> system </w:t>
      </w:r>
      <w:proofErr w:type="gramStart"/>
      <w:r>
        <w:t>implements</w:t>
      </w:r>
      <w:proofErr w:type="gramEnd"/>
      <w:r>
        <w:t xml:space="preserve"> the specified AIS interface, so I can ensure proper integration with the subsystem.</w:t>
      </w:r>
    </w:p>
    <w:p w14:paraId="066A4DD2" w14:textId="77777777" w:rsidR="00C06CC9" w:rsidRDefault="00C06CC9" w:rsidP="00C06CC9">
      <w:pPr>
        <w:pStyle w:val="DOORSComment"/>
      </w:pPr>
      <w:r>
        <w:rPr>
          <w:b/>
          <w:bCs/>
        </w:rPr>
        <w:t>Accept Criteria</w:t>
      </w:r>
    </w:p>
    <w:p w14:paraId="309DA767" w14:textId="77777777" w:rsidR="00C06CC9" w:rsidRDefault="00C06CC9" w:rsidP="00C06CC9">
      <w:pPr>
        <w:pStyle w:val="DOORSIndentForBullet"/>
      </w:pPr>
      <w:r>
        <w:rPr>
          <w:vertAlign w:val="superscript"/>
        </w:rPr>
        <w:t>BNC2168</w:t>
      </w:r>
      <w:r>
        <w:tab/>
        <w:t>•</w:t>
      </w:r>
      <w:r>
        <w:tab/>
        <w:t xml:space="preserve">I want </w:t>
      </w:r>
      <w:proofErr w:type="gramStart"/>
      <w:r>
        <w:t>that the</w:t>
      </w:r>
      <w:proofErr w:type="gramEnd"/>
      <w:r>
        <w:t xml:space="preserve"> system </w:t>
      </w:r>
      <w:proofErr w:type="gramStart"/>
      <w:r>
        <w:t>supports</w:t>
      </w:r>
      <w:proofErr w:type="gramEnd"/>
      <w:r>
        <w:t xml:space="preserve"> NMEA VDM statement for AIS data.</w:t>
      </w:r>
    </w:p>
    <w:p w14:paraId="4E9E73D3" w14:textId="77777777" w:rsidR="00C06CC9" w:rsidRDefault="00C06CC9" w:rsidP="00C06CC9">
      <w:pPr>
        <w:pStyle w:val="DOORSIndentForBullet"/>
      </w:pPr>
      <w:r>
        <w:rPr>
          <w:vertAlign w:val="superscript"/>
        </w:rPr>
        <w:t>BNC2169</w:t>
      </w:r>
      <w:r>
        <w:tab/>
        <w:t>•</w:t>
      </w:r>
      <w:r>
        <w:tab/>
        <w:t xml:space="preserve">I want </w:t>
      </w:r>
      <w:proofErr w:type="gramStart"/>
      <w:r>
        <w:t>that the</w:t>
      </w:r>
      <w:proofErr w:type="gramEnd"/>
      <w:r>
        <w:t xml:space="preserve"> system </w:t>
      </w:r>
      <w:proofErr w:type="gramStart"/>
      <w:r>
        <w:t>is able to</w:t>
      </w:r>
      <w:proofErr w:type="gramEnd"/>
      <w:r>
        <w:t xml:space="preserve"> read AIS data via TCP/IP over LAN.</w:t>
      </w:r>
    </w:p>
    <w:p w14:paraId="1F1F5B23" w14:textId="77777777" w:rsidR="00C06CC9" w:rsidRDefault="00C06CC9" w:rsidP="00C06CC9">
      <w:pPr>
        <w:pStyle w:val="Heading4"/>
      </w:pPr>
      <w:r>
        <w:t>ADS-B</w:t>
      </w:r>
    </w:p>
    <w:p w14:paraId="4CFF825C" w14:textId="77777777" w:rsidR="00C06CC9" w:rsidRDefault="00C06CC9" w:rsidP="00C06CC9">
      <w:pPr>
        <w:pStyle w:val="DOORSComment"/>
      </w:pPr>
      <w:r>
        <w:t xml:space="preserve">[BNCS736] As a System Configurator, I want </w:t>
      </w:r>
      <w:proofErr w:type="gramStart"/>
      <w:r>
        <w:t>that the</w:t>
      </w:r>
      <w:proofErr w:type="gramEnd"/>
      <w:r>
        <w:t xml:space="preserve"> system </w:t>
      </w:r>
      <w:proofErr w:type="gramStart"/>
      <w:r>
        <w:t>implements</w:t>
      </w:r>
      <w:proofErr w:type="gramEnd"/>
      <w:r>
        <w:t xml:space="preserve"> the specified ADS-B interface, so I can ensure proper integration with the subsystem.</w:t>
      </w:r>
    </w:p>
    <w:p w14:paraId="4B7DEAD5" w14:textId="77777777" w:rsidR="00C06CC9" w:rsidRDefault="00C06CC9" w:rsidP="00C06CC9">
      <w:pPr>
        <w:pStyle w:val="DOORSComment"/>
      </w:pPr>
      <w:r>
        <w:rPr>
          <w:b/>
          <w:bCs/>
        </w:rPr>
        <w:t>Accept Criteria</w:t>
      </w:r>
    </w:p>
    <w:p w14:paraId="338992F3" w14:textId="77777777" w:rsidR="00C06CC9" w:rsidRDefault="00C06CC9" w:rsidP="00C06CC9">
      <w:pPr>
        <w:pStyle w:val="DOORSIndentForBullet"/>
      </w:pPr>
      <w:r>
        <w:rPr>
          <w:vertAlign w:val="superscript"/>
        </w:rPr>
        <w:t>BNC2173</w:t>
      </w:r>
      <w:r>
        <w:tab/>
        <w:t>•</w:t>
      </w:r>
      <w:r>
        <w:tab/>
        <w:t>I want the system to implement the ADS-B Receiver interface in compliance with AN101-PlaneTRack_Asterix_formats-ApplicationNote.</w:t>
      </w:r>
    </w:p>
    <w:p w14:paraId="554AE363" w14:textId="77777777" w:rsidR="00C06CC9" w:rsidRDefault="00C06CC9" w:rsidP="00C06CC9">
      <w:pPr>
        <w:pStyle w:val="DOORSIndentForBullet"/>
      </w:pPr>
      <w:r>
        <w:rPr>
          <w:vertAlign w:val="superscript"/>
        </w:rPr>
        <w:t>BNC2175</w:t>
      </w:r>
      <w:r>
        <w:tab/>
        <w:t>•</w:t>
      </w:r>
      <w:r>
        <w:tab/>
        <w:t xml:space="preserve">I want that the system </w:t>
      </w:r>
      <w:proofErr w:type="gramStart"/>
      <w:r>
        <w:t>is able to</w:t>
      </w:r>
      <w:proofErr w:type="gramEnd"/>
      <w:r>
        <w:t xml:space="preserve"> read ADS-B data as Asterix Cat 21 via TCP/IP over LAN.</w:t>
      </w:r>
    </w:p>
    <w:p w14:paraId="7FBF65AE" w14:textId="77777777" w:rsidR="00C06CC9" w:rsidRDefault="00C06CC9" w:rsidP="00C06CC9">
      <w:pPr>
        <w:pStyle w:val="Heading4"/>
      </w:pPr>
      <w:r>
        <w:t>ARPA</w:t>
      </w:r>
    </w:p>
    <w:p w14:paraId="0323545A" w14:textId="77777777" w:rsidR="00C06CC9" w:rsidRDefault="00C06CC9" w:rsidP="00C06CC9">
      <w:pPr>
        <w:pStyle w:val="DOORSComment"/>
      </w:pPr>
      <w:r>
        <w:t xml:space="preserve">[BNCS737] As a System Configurator, I want </w:t>
      </w:r>
      <w:proofErr w:type="gramStart"/>
      <w:r>
        <w:t>that the</w:t>
      </w:r>
      <w:proofErr w:type="gramEnd"/>
      <w:r>
        <w:t xml:space="preserve"> system </w:t>
      </w:r>
      <w:proofErr w:type="gramStart"/>
      <w:r>
        <w:t>implements</w:t>
      </w:r>
      <w:proofErr w:type="gramEnd"/>
      <w:r>
        <w:t xml:space="preserve"> the specified ARPA interface, so I can ensure proper integration with the subsystem.</w:t>
      </w:r>
    </w:p>
    <w:p w14:paraId="1AFDE195" w14:textId="77777777" w:rsidR="00C06CC9" w:rsidRDefault="00C06CC9" w:rsidP="00C06CC9">
      <w:pPr>
        <w:pStyle w:val="DOORSComment"/>
      </w:pPr>
      <w:r>
        <w:rPr>
          <w:b/>
          <w:bCs/>
        </w:rPr>
        <w:t>Accept Criteria</w:t>
      </w:r>
    </w:p>
    <w:p w14:paraId="5D51C4A2" w14:textId="77777777" w:rsidR="00C06CC9" w:rsidRDefault="00C06CC9" w:rsidP="00C06CC9">
      <w:pPr>
        <w:pStyle w:val="DOORSIndentForBullet"/>
      </w:pPr>
      <w:r>
        <w:rPr>
          <w:vertAlign w:val="superscript"/>
        </w:rPr>
        <w:t>BNC2182</w:t>
      </w:r>
      <w:r>
        <w:tab/>
        <w:t>•</w:t>
      </w:r>
      <w:r>
        <w:tab/>
        <w:t xml:space="preserve">I </w:t>
      </w:r>
      <w:proofErr w:type="gramStart"/>
      <w:r>
        <w:t>want that</w:t>
      </w:r>
      <w:proofErr w:type="gramEnd"/>
      <w:r>
        <w:t xml:space="preserve"> the system can read NMEA TTM sentences via a connection to a TCP server.</w:t>
      </w:r>
    </w:p>
    <w:p w14:paraId="5661434B" w14:textId="77777777" w:rsidR="00C06CC9" w:rsidRDefault="00C06CC9" w:rsidP="00C06CC9">
      <w:pPr>
        <w:pStyle w:val="Heading3"/>
      </w:pPr>
      <w:bookmarkStart w:id="48" w:name="_Toc219978280"/>
      <w:r>
        <w:t>Navigation and Environment</w:t>
      </w:r>
      <w:bookmarkEnd w:id="48"/>
    </w:p>
    <w:p w14:paraId="1062887F" w14:textId="77777777" w:rsidR="00C06CC9" w:rsidRDefault="00C06CC9" w:rsidP="00C06CC9">
      <w:pPr>
        <w:pStyle w:val="Heading4"/>
      </w:pPr>
      <w:r>
        <w:t>Navigational Sensors</w:t>
      </w:r>
    </w:p>
    <w:p w14:paraId="36183A71" w14:textId="77777777" w:rsidR="00C06CC9" w:rsidRDefault="00C06CC9" w:rsidP="00C06CC9">
      <w:pPr>
        <w:pStyle w:val="DOORSComment"/>
      </w:pPr>
      <w:r>
        <w:t>[BNCS743] As a System Configurator, I want the system to support standard interfaces for navigation data, so I can select between different subsystems.</w:t>
      </w:r>
    </w:p>
    <w:p w14:paraId="502F6110" w14:textId="77777777" w:rsidR="00C06CC9" w:rsidRDefault="00C06CC9" w:rsidP="00C06CC9">
      <w:pPr>
        <w:pStyle w:val="DOORSComment"/>
      </w:pPr>
      <w:r>
        <w:rPr>
          <w:b/>
          <w:bCs/>
        </w:rPr>
        <w:t>Accept Criteria</w:t>
      </w:r>
    </w:p>
    <w:p w14:paraId="1603594E" w14:textId="77777777" w:rsidR="00C06CC9" w:rsidRDefault="00C06CC9" w:rsidP="00C06CC9">
      <w:pPr>
        <w:pStyle w:val="DOORSIndentForBullet"/>
      </w:pPr>
      <w:r>
        <w:rPr>
          <w:vertAlign w:val="superscript"/>
        </w:rPr>
        <w:t>BNC2207</w:t>
      </w:r>
      <w:r>
        <w:tab/>
        <w:t>•</w:t>
      </w:r>
      <w:r>
        <w:tab/>
        <w:t>I want the system to be able to read OU data via NMEA0183 delivered via TCP/IP over LAN.</w:t>
      </w:r>
    </w:p>
    <w:p w14:paraId="70F5D958" w14:textId="77777777" w:rsidR="00C06CC9" w:rsidRDefault="00C06CC9" w:rsidP="00C06CC9">
      <w:pPr>
        <w:pStyle w:val="DOORSIndentForBullet"/>
      </w:pPr>
      <w:r>
        <w:rPr>
          <w:vertAlign w:val="superscript"/>
        </w:rPr>
        <w:t>BNC2208</w:t>
      </w:r>
      <w:r>
        <w:tab/>
        <w:t>•</w:t>
      </w:r>
      <w:r>
        <w:tab/>
        <w:t>I want the system to be able to support NMEA RMC.</w:t>
      </w:r>
    </w:p>
    <w:p w14:paraId="61ABAA93" w14:textId="77777777" w:rsidR="00C06CC9" w:rsidRDefault="00C06CC9" w:rsidP="00C06CC9">
      <w:pPr>
        <w:pStyle w:val="DOORSIndentForBullet"/>
      </w:pPr>
      <w:r>
        <w:rPr>
          <w:vertAlign w:val="superscript"/>
        </w:rPr>
        <w:t>BNC2209</w:t>
      </w:r>
      <w:r>
        <w:tab/>
        <w:t>•</w:t>
      </w:r>
      <w:r>
        <w:tab/>
        <w:t>I want the system to be able to support NMEA HDT (for heading) and XDR (for heading, roll and pitch, per [MK27]).</w:t>
      </w:r>
    </w:p>
    <w:p w14:paraId="35292DB2" w14:textId="77777777" w:rsidR="00C06CC9" w:rsidRDefault="00C06CC9" w:rsidP="00C06CC9">
      <w:pPr>
        <w:pStyle w:val="DOORSRequirement"/>
      </w:pPr>
      <w:proofErr w:type="gramStart"/>
      <w:r>
        <w:rPr>
          <w:vertAlign w:val="superscript"/>
        </w:rPr>
        <w:t>BNC2629</w:t>
      </w:r>
      <w:proofErr w:type="gramEnd"/>
      <w:r>
        <w:tab/>
        <w:t>I want the system to be able to support position data, as provided by the standard NMEA GLL sentence.</w:t>
      </w:r>
    </w:p>
    <w:p w14:paraId="3FF4BE04" w14:textId="77777777" w:rsidR="00C06CC9" w:rsidRDefault="00C06CC9" w:rsidP="00C06CC9">
      <w:pPr>
        <w:pStyle w:val="DOORSRequirement"/>
      </w:pPr>
      <w:proofErr w:type="gramStart"/>
      <w:r>
        <w:rPr>
          <w:vertAlign w:val="superscript"/>
        </w:rPr>
        <w:t>BNC2630</w:t>
      </w:r>
      <w:proofErr w:type="gramEnd"/>
      <w:r>
        <w:tab/>
        <w:t>I want the system to be able to support course over ground and ground speed, as provided by the standard NMEA VTG sentence.</w:t>
      </w:r>
    </w:p>
    <w:p w14:paraId="4B7F5617" w14:textId="77777777" w:rsidR="00C06CC9" w:rsidRDefault="00C06CC9" w:rsidP="00C06CC9">
      <w:pPr>
        <w:pStyle w:val="DOORSIndentForBullet"/>
      </w:pPr>
      <w:r>
        <w:rPr>
          <w:vertAlign w:val="superscript"/>
        </w:rPr>
        <w:t>BNC2210</w:t>
      </w:r>
      <w:r>
        <w:tab/>
        <w:t>•</w:t>
      </w:r>
      <w:r>
        <w:tab/>
        <w:t>I want the system to be able to use roll and pitch via PHTRO (for roll and pitch).</w:t>
      </w:r>
    </w:p>
    <w:p w14:paraId="19BADBC4" w14:textId="77777777" w:rsidR="00C06CC9" w:rsidRDefault="00C06CC9" w:rsidP="00C06CC9">
      <w:pPr>
        <w:pStyle w:val="DOORSIndentForBullet"/>
      </w:pPr>
      <w:r>
        <w:rPr>
          <w:vertAlign w:val="superscript"/>
        </w:rPr>
        <w:lastRenderedPageBreak/>
        <w:t>BNC2211</w:t>
      </w:r>
      <w:r>
        <w:tab/>
        <w:t>•</w:t>
      </w:r>
      <w:r>
        <w:tab/>
        <w:t xml:space="preserve">I want the system to be able to use data from a </w:t>
      </w:r>
      <w:proofErr w:type="spellStart"/>
      <w:r>
        <w:t>Simrad</w:t>
      </w:r>
      <w:proofErr w:type="spellEnd"/>
      <w:r>
        <w:t xml:space="preserve"> EM3000 gyro, per [EM3000].</w:t>
      </w:r>
    </w:p>
    <w:p w14:paraId="145F3946" w14:textId="77777777" w:rsidR="00C06CC9" w:rsidRDefault="00C06CC9" w:rsidP="00C06CC9">
      <w:pPr>
        <w:pStyle w:val="DOORSIndentForBullet"/>
      </w:pPr>
      <w:r>
        <w:rPr>
          <w:vertAlign w:val="superscript"/>
        </w:rPr>
        <w:t>BNC2212</w:t>
      </w:r>
      <w:r>
        <w:tab/>
        <w:t>•</w:t>
      </w:r>
      <w:r>
        <w:tab/>
        <w:t>I want the system to be able to use heading, roll and pitch via PANZHRP, per [STD30MF].</w:t>
      </w:r>
    </w:p>
    <w:p w14:paraId="6C54D0DD" w14:textId="77777777" w:rsidR="00C06CC9" w:rsidRDefault="00C06CC9" w:rsidP="00C06CC9">
      <w:pPr>
        <w:pStyle w:val="DOORSIndentForBullet"/>
      </w:pPr>
      <w:r>
        <w:rPr>
          <w:vertAlign w:val="superscript"/>
        </w:rPr>
        <w:t>BNC2213</w:t>
      </w:r>
      <w:r>
        <w:tab/>
        <w:t>•</w:t>
      </w:r>
      <w:r>
        <w:tab/>
        <w:t>I want the system to be able to support NMEA VBW.</w:t>
      </w:r>
    </w:p>
    <w:p w14:paraId="46B3FF15" w14:textId="77777777" w:rsidR="00C06CC9" w:rsidRDefault="00C06CC9" w:rsidP="00C06CC9">
      <w:pPr>
        <w:pStyle w:val="DOORSIndentForBullet"/>
      </w:pPr>
      <w:r>
        <w:rPr>
          <w:vertAlign w:val="superscript"/>
        </w:rPr>
        <w:t>BNC2214</w:t>
      </w:r>
      <w:r>
        <w:tab/>
        <w:t>•</w:t>
      </w:r>
      <w:r>
        <w:tab/>
        <w:t>I want the system to be able to support at least NMEA DPT with a negative transducer offset (for depth under keel).</w:t>
      </w:r>
    </w:p>
    <w:p w14:paraId="41F789A5" w14:textId="77777777" w:rsidR="00C06CC9" w:rsidRDefault="00C06CC9" w:rsidP="00C06CC9">
      <w:pPr>
        <w:pStyle w:val="DOORSIndentForBullet"/>
      </w:pPr>
      <w:r>
        <w:rPr>
          <w:vertAlign w:val="superscript"/>
        </w:rPr>
        <w:t>BNC2578</w:t>
      </w:r>
      <w:r>
        <w:tab/>
        <w:t>•</w:t>
      </w:r>
      <w:r>
        <w:tab/>
        <w:t>I want the data sent with wrong checksum to be discarded.</w:t>
      </w:r>
    </w:p>
    <w:p w14:paraId="22E22BB2" w14:textId="77777777" w:rsidR="00C06CC9" w:rsidRDefault="00C06CC9" w:rsidP="00C06CC9">
      <w:pPr>
        <w:pStyle w:val="Heading4"/>
      </w:pPr>
      <w:r>
        <w:t>Use Own Ship Data from SCANTER Radar</w:t>
      </w:r>
    </w:p>
    <w:p w14:paraId="032D86D6" w14:textId="77777777" w:rsidR="00C06CC9" w:rsidRDefault="00C06CC9" w:rsidP="00C06CC9">
      <w:pPr>
        <w:pStyle w:val="DOORSComment"/>
      </w:pPr>
      <w:r>
        <w:t>[BNCS744] As a System Configurator, I want to use own ship data from the SCANTER radar.</w:t>
      </w:r>
    </w:p>
    <w:p w14:paraId="3E3F7F53" w14:textId="77777777" w:rsidR="00C06CC9" w:rsidRDefault="00C06CC9" w:rsidP="00C06CC9">
      <w:pPr>
        <w:pStyle w:val="DOORSComment"/>
      </w:pPr>
      <w:r>
        <w:rPr>
          <w:b/>
          <w:bCs/>
        </w:rPr>
        <w:t>Accept Criteria</w:t>
      </w:r>
    </w:p>
    <w:p w14:paraId="1A1B929E" w14:textId="77777777" w:rsidR="00C06CC9" w:rsidRDefault="00C06CC9" w:rsidP="00C06CC9">
      <w:pPr>
        <w:pStyle w:val="DOORSIndentForBullet"/>
      </w:pPr>
      <w:r>
        <w:rPr>
          <w:vertAlign w:val="superscript"/>
        </w:rPr>
        <w:t>BNC2218</w:t>
      </w:r>
      <w:r>
        <w:tab/>
        <w:t>•</w:t>
      </w:r>
      <w:r>
        <w:tab/>
        <w:t>I want to be able to use position, course and speed information from a SCANTER radar.</w:t>
      </w:r>
    </w:p>
    <w:p w14:paraId="41588CA7" w14:textId="77777777" w:rsidR="00C06CC9" w:rsidRDefault="00C06CC9" w:rsidP="00C06CC9">
      <w:pPr>
        <w:pStyle w:val="DOORSIndentForBullet"/>
      </w:pPr>
      <w:r>
        <w:rPr>
          <w:vertAlign w:val="superscript"/>
        </w:rPr>
        <w:t>BNC2219</w:t>
      </w:r>
      <w:r>
        <w:tab/>
        <w:t>•</w:t>
      </w:r>
      <w:r>
        <w:tab/>
        <w:t>I want to be able to use heading information from a SCANTER radar.</w:t>
      </w:r>
    </w:p>
    <w:p w14:paraId="43D2BD4C" w14:textId="77777777" w:rsidR="00C06CC9" w:rsidRDefault="00C06CC9" w:rsidP="00C06CC9">
      <w:pPr>
        <w:pStyle w:val="Heading4"/>
      </w:pPr>
      <w:r>
        <w:t>Weather Station</w:t>
      </w:r>
    </w:p>
    <w:p w14:paraId="46B4D1F2" w14:textId="77777777" w:rsidR="00C06CC9" w:rsidRDefault="00C06CC9" w:rsidP="00C06CC9">
      <w:pPr>
        <w:pStyle w:val="DOORSComment"/>
      </w:pPr>
      <w:r>
        <w:t>[BNCS745] As a System Configurator, I want to use data from a weather station, so I can get information about the weather around own ship, use the data in calculations and inform e.g. helicopter pilot.</w:t>
      </w:r>
    </w:p>
    <w:p w14:paraId="562A66CF" w14:textId="77777777" w:rsidR="00C06CC9" w:rsidRDefault="00C06CC9" w:rsidP="00C06CC9">
      <w:pPr>
        <w:pStyle w:val="DOORSComment"/>
      </w:pPr>
      <w:r>
        <w:rPr>
          <w:b/>
          <w:bCs/>
        </w:rPr>
        <w:t>Accept Criteria</w:t>
      </w:r>
    </w:p>
    <w:p w14:paraId="6178DFCC" w14:textId="77777777" w:rsidR="00C06CC9" w:rsidRDefault="00C06CC9" w:rsidP="00C06CC9">
      <w:pPr>
        <w:pStyle w:val="DOORSIndentForBullet"/>
      </w:pPr>
      <w:r>
        <w:rPr>
          <w:vertAlign w:val="superscript"/>
        </w:rPr>
        <w:t>BNC2223</w:t>
      </w:r>
      <w:r>
        <w:tab/>
        <w:t>•</w:t>
      </w:r>
      <w:r>
        <w:tab/>
        <w:t>I want to be able to receive and display wind speed and direction, temperature, humidity and pressure data from a weather station via a single TCP server (i.e. the system shall support that several NMEA sentences carrying data pertaining to different sensors are multiplexed onto the same TCP connection).</w:t>
      </w:r>
    </w:p>
    <w:p w14:paraId="01BEAE77" w14:textId="77777777" w:rsidR="00C06CC9" w:rsidRDefault="00C06CC9" w:rsidP="00C06CC9">
      <w:pPr>
        <w:pStyle w:val="DOORSIndentForBullet"/>
      </w:pPr>
      <w:r>
        <w:rPr>
          <w:vertAlign w:val="superscript"/>
        </w:rPr>
        <w:t>BNC2224</w:t>
      </w:r>
      <w:r>
        <w:tab/>
        <w:t>•</w:t>
      </w:r>
      <w:r>
        <w:tab/>
        <w:t>I want the system to be able to read the Wind Speed and Direction as NMEA MWV at 1 Hz.</w:t>
      </w:r>
    </w:p>
    <w:p w14:paraId="425B8FA2" w14:textId="77777777" w:rsidR="00C06CC9" w:rsidRDefault="00C06CC9" w:rsidP="00C06CC9">
      <w:pPr>
        <w:pStyle w:val="DOORSIndentForBullet"/>
      </w:pPr>
      <w:r>
        <w:rPr>
          <w:vertAlign w:val="superscript"/>
        </w:rPr>
        <w:t>BNC2225</w:t>
      </w:r>
      <w:r>
        <w:tab/>
        <w:t>•</w:t>
      </w:r>
      <w:r>
        <w:tab/>
        <w:t>I want the system to be able to read Air Temperature as NMEA XDR with a configurable transducer ID (default=0) at 1Hz.</w:t>
      </w:r>
    </w:p>
    <w:p w14:paraId="15FCD881" w14:textId="77777777" w:rsidR="00C06CC9" w:rsidRDefault="00C06CC9" w:rsidP="00C06CC9">
      <w:pPr>
        <w:pStyle w:val="DOORSIndentForBullet"/>
      </w:pPr>
      <w:r>
        <w:rPr>
          <w:vertAlign w:val="superscript"/>
        </w:rPr>
        <w:t>BNC2226</w:t>
      </w:r>
      <w:r>
        <w:tab/>
        <w:t>•</w:t>
      </w:r>
      <w:r>
        <w:tab/>
        <w:t>I want the system to be able to read Water Temperature as NMEA XDR with a configurable transducer ID (default=1) at 1Hz.</w:t>
      </w:r>
    </w:p>
    <w:p w14:paraId="20F5B9F4" w14:textId="77777777" w:rsidR="00C06CC9" w:rsidRDefault="00C06CC9" w:rsidP="00C06CC9">
      <w:pPr>
        <w:pStyle w:val="DOORSIndentForBullet"/>
      </w:pPr>
      <w:r>
        <w:rPr>
          <w:vertAlign w:val="superscript"/>
        </w:rPr>
        <w:t>BNC2227</w:t>
      </w:r>
      <w:r>
        <w:tab/>
        <w:t>•</w:t>
      </w:r>
      <w:r>
        <w:tab/>
        <w:t>I want the system to be able to read Humidity as NMEA XDR with a configurable transducer ID (default=2) at 1Hz.</w:t>
      </w:r>
    </w:p>
    <w:p w14:paraId="1492FB43" w14:textId="77777777" w:rsidR="00C06CC9" w:rsidRDefault="00C06CC9" w:rsidP="00C06CC9">
      <w:pPr>
        <w:pStyle w:val="DOORSIndentForBullet"/>
      </w:pPr>
      <w:r>
        <w:rPr>
          <w:vertAlign w:val="superscript"/>
        </w:rPr>
        <w:t>BNC2228</w:t>
      </w:r>
      <w:r>
        <w:tab/>
        <w:t>•</w:t>
      </w:r>
      <w:r>
        <w:tab/>
        <w:t>I want the system to be able to read Air Pressure as NMEA XDR with a configurable transducer ID (default=3) at 1Hz.</w:t>
      </w:r>
    </w:p>
    <w:p w14:paraId="46119A3C" w14:textId="77777777" w:rsidR="00C06CC9" w:rsidRDefault="00C06CC9" w:rsidP="00C06CC9">
      <w:pPr>
        <w:pStyle w:val="Heading3"/>
      </w:pPr>
      <w:bookmarkStart w:id="49" w:name="_Toc219978281"/>
      <w:r>
        <w:t>Target Designation</w:t>
      </w:r>
      <w:bookmarkEnd w:id="49"/>
    </w:p>
    <w:p w14:paraId="555F5AE3" w14:textId="77777777" w:rsidR="00C06CC9" w:rsidRDefault="00C06CC9" w:rsidP="00C06CC9">
      <w:pPr>
        <w:pStyle w:val="DOORSComment"/>
      </w:pPr>
      <w:r>
        <w:t xml:space="preserve">[BNCS829] As a System Configurator, I want </w:t>
      </w:r>
      <w:proofErr w:type="gramStart"/>
      <w:r>
        <w:t>that the</w:t>
      </w:r>
      <w:proofErr w:type="gramEnd"/>
      <w:r>
        <w:t xml:space="preserve"> system </w:t>
      </w:r>
      <w:proofErr w:type="gramStart"/>
      <w:r>
        <w:t>implements</w:t>
      </w:r>
      <w:proofErr w:type="gramEnd"/>
      <w:r>
        <w:t xml:space="preserve"> the specified target designation interface, so I can ensure proper integration with the subsystem.</w:t>
      </w:r>
    </w:p>
    <w:p w14:paraId="48126F0A" w14:textId="77777777" w:rsidR="00C06CC9" w:rsidRDefault="00C06CC9" w:rsidP="00C06CC9">
      <w:pPr>
        <w:pStyle w:val="DOORSComment"/>
      </w:pPr>
      <w:r>
        <w:rPr>
          <w:b/>
          <w:bCs/>
        </w:rPr>
        <w:t>Accept Criteria</w:t>
      </w:r>
    </w:p>
    <w:p w14:paraId="31613E33" w14:textId="77777777" w:rsidR="00C06CC9" w:rsidRDefault="00C06CC9" w:rsidP="00C06CC9">
      <w:pPr>
        <w:pStyle w:val="DOORSIndentForBullet"/>
      </w:pPr>
      <w:r>
        <w:rPr>
          <w:vertAlign w:val="superscript"/>
        </w:rPr>
        <w:t>BNC2414</w:t>
      </w:r>
      <w:r>
        <w:tab/>
        <w:t>•</w:t>
      </w:r>
      <w:r>
        <w:tab/>
        <w:t>I want to be able to export track information using NMEA TTM message.</w:t>
      </w:r>
    </w:p>
    <w:p w14:paraId="431B7BFB" w14:textId="77777777" w:rsidR="00C06CC9" w:rsidRDefault="00C06CC9" w:rsidP="00C06CC9">
      <w:pPr>
        <w:pStyle w:val="DOORSIndentForBullet"/>
      </w:pPr>
      <w:r>
        <w:rPr>
          <w:vertAlign w:val="superscript"/>
        </w:rPr>
        <w:t>BNC2420</w:t>
      </w:r>
      <w:r>
        <w:tab/>
        <w:t>•</w:t>
      </w:r>
      <w:r>
        <w:tab/>
        <w:t>I want to make exported data available over one or more TCP sockets.</w:t>
      </w:r>
    </w:p>
    <w:p w14:paraId="6E52EF68" w14:textId="77777777" w:rsidR="00C06CC9" w:rsidRDefault="00C06CC9" w:rsidP="00C06CC9">
      <w:pPr>
        <w:pStyle w:val="DOORSIndentForBullet"/>
      </w:pPr>
      <w:r>
        <w:rPr>
          <w:vertAlign w:val="superscript"/>
        </w:rPr>
        <w:t>BNC2421</w:t>
      </w:r>
      <w:r>
        <w:tab/>
        <w:t>•</w:t>
      </w:r>
      <w:r>
        <w:tab/>
        <w:t>I want to allow multiple clients to connect over one or more TCP ports so that multiple systems can receive individual exported data (the individual systems may receive different tracks).</w:t>
      </w:r>
    </w:p>
    <w:p w14:paraId="0031677D" w14:textId="77777777" w:rsidR="00C06CC9" w:rsidRDefault="00C06CC9" w:rsidP="00C06CC9">
      <w:pPr>
        <w:pStyle w:val="DOORSIndentForBullet"/>
      </w:pPr>
      <w:r>
        <w:rPr>
          <w:vertAlign w:val="superscript"/>
        </w:rPr>
        <w:lastRenderedPageBreak/>
        <w:t>BNC2422</w:t>
      </w:r>
      <w:r>
        <w:tab/>
        <w:t>•</w:t>
      </w:r>
      <w:r>
        <w:tab/>
        <w:t>I want to select (at configuration time) the network interface (single or all) that will be allowed to listen to the incoming TCP connections.</w:t>
      </w:r>
    </w:p>
    <w:p w14:paraId="050AB25A" w14:textId="4DE67A8F" w:rsidR="0039637F" w:rsidRPr="0039637F" w:rsidRDefault="00C06CC9" w:rsidP="00C06CC9">
      <w:pPr>
        <w:pStyle w:val="DOORSIndentForBullet"/>
      </w:pPr>
      <w:r>
        <w:rPr>
          <w:vertAlign w:val="superscript"/>
        </w:rPr>
        <w:t>BNC2423</w:t>
      </w:r>
      <w:r>
        <w:tab/>
        <w:t>•</w:t>
      </w:r>
      <w:r>
        <w:tab/>
        <w:t>I want to be able to configure (at configuration time) one or more listening TCP port, with the default being IANA registered NMEA0183 port 10110.</w:t>
      </w:r>
    </w:p>
    <w:sectPr w:rsidR="0039637F" w:rsidRPr="0039637F" w:rsidSect="009A5A17">
      <w:headerReference w:type="even" r:id="rId10"/>
      <w:headerReference w:type="default" r:id="rId11"/>
      <w:footerReference w:type="even" r:id="rId12"/>
      <w:footerReference w:type="default" r:id="rId13"/>
      <w:headerReference w:type="first" r:id="rId14"/>
      <w:footerReference w:type="first" r:id="rId15"/>
      <w:pgSz w:w="11906" w:h="16838" w:code="9"/>
      <w:pgMar w:top="2268" w:right="851" w:bottom="1701" w:left="851" w:header="1134" w:footer="1134" w:gutter="56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6DDF7" w14:textId="77777777" w:rsidR="009B72F3" w:rsidRDefault="009B72F3">
      <w:r>
        <w:separator/>
      </w:r>
    </w:p>
  </w:endnote>
  <w:endnote w:type="continuationSeparator" w:id="0">
    <w:p w14:paraId="3BC3F1E6" w14:textId="77777777" w:rsidR="009B72F3" w:rsidRDefault="009B7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3381" w14:textId="77777777" w:rsidR="00B61B6C" w:rsidRPr="005A7659" w:rsidRDefault="00B61B6C" w:rsidP="005A7659">
    <w:pPr>
      <w:pStyle w:val="Footer"/>
      <w:pBdr>
        <w:top w:val="single" w:sz="4" w:space="1" w:color="auto"/>
      </w:pBdr>
      <w:jc w:val="center"/>
      <w:rPr>
        <w:lang w:val="en-GB"/>
      </w:rPr>
    </w:pPr>
    <w:r w:rsidRPr="004A4442">
      <w:rPr>
        <w:sz w:val="15"/>
        <w:szCs w:val="15"/>
      </w:rPr>
      <w:t>The use and/or disclosure, etc. of the contents of this document (or any part thereof) is subject to the restrictions referenced on the front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65DB" w14:textId="77777777" w:rsidR="00B61B6C" w:rsidRPr="00F90162" w:rsidRDefault="00B61B6C" w:rsidP="008D2331">
    <w:pPr>
      <w:pStyle w:val="Footer"/>
      <w:pBdr>
        <w:top w:val="single" w:sz="4" w:space="1" w:color="auto"/>
      </w:pBdr>
      <w:jc w:val="center"/>
    </w:pPr>
    <w:r w:rsidRPr="00F90162">
      <w:rPr>
        <w:sz w:val="15"/>
        <w:szCs w:val="15"/>
      </w:rPr>
      <w:t>The use and/or disclosure, etc. of the contents of this document (or any part thereof) is subject to the restrictions referenced on the front page.</w:t>
    </w:r>
    <w:r w:rsidRPr="00F90162">
      <w:t xml:space="preserve"> </w:t>
    </w:r>
  </w:p>
  <w:p w14:paraId="1F736AB6" w14:textId="3BE254AF" w:rsidR="00B61B6C" w:rsidRPr="00F90162" w:rsidRDefault="00B61B6C" w:rsidP="00327FD8">
    <w:pPr>
      <w:pStyle w:val="Footer"/>
      <w:jc w:val="center"/>
    </w:pPr>
    <w:r w:rsidRPr="00F90162">
      <w:rPr>
        <w:caps/>
      </w:rPr>
      <w:fldChar w:fldCharType="begin"/>
    </w:r>
    <w:r w:rsidRPr="00F90162">
      <w:rPr>
        <w:caps/>
      </w:rPr>
      <w:instrText xml:space="preserve"> DOCPROPERTY  doc_classification  \* MERGEFORMAT </w:instrText>
    </w:r>
    <w:r w:rsidRPr="00F90162">
      <w:rPr>
        <w:caps/>
      </w:rPr>
      <w:fldChar w:fldCharType="separate"/>
    </w:r>
    <w:r w:rsidR="00C06CC9">
      <w:rPr>
        <w:caps/>
      </w:rPr>
      <w:t>TERMA CONFIDENTIAL</w:t>
    </w:r>
    <w:r w:rsidRPr="00F90162">
      <w:rPr>
        <w:caps/>
      </w:rPr>
      <w:fldChar w:fldCharType="end"/>
    </w:r>
  </w:p>
  <w:p w14:paraId="29D18E07" w14:textId="77777777" w:rsidR="00B61B6C" w:rsidRPr="00F90162" w:rsidRDefault="00B61B6C" w:rsidP="00D50A4F">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
      <w:tblW w:w="9639" w:type="dxa"/>
      <w:tblInd w:w="0" w:type="dxa"/>
      <w:tblCellMar>
        <w:left w:w="0" w:type="dxa"/>
        <w:right w:w="0" w:type="dxa"/>
      </w:tblCellMar>
      <w:tblLook w:val="00A0" w:firstRow="1" w:lastRow="0" w:firstColumn="1" w:lastColumn="0" w:noHBand="0" w:noVBand="0"/>
    </w:tblPr>
    <w:tblGrid>
      <w:gridCol w:w="2835"/>
      <w:gridCol w:w="567"/>
      <w:gridCol w:w="1383"/>
      <w:gridCol w:w="1349"/>
      <w:gridCol w:w="3505"/>
    </w:tblGrid>
    <w:tr w:rsidR="00B61B6C" w:rsidRPr="00F90162" w14:paraId="091F53E8" w14:textId="77777777">
      <w:trPr>
        <w:cnfStyle w:val="100000000000" w:firstRow="1" w:lastRow="0" w:firstColumn="0" w:lastColumn="0" w:oddVBand="0" w:evenVBand="0" w:oddHBand="0" w:evenHBand="0" w:firstRowFirstColumn="0" w:firstRowLastColumn="0" w:lastRowFirstColumn="0" w:lastRowLastColumn="0"/>
        <w:cantSplit/>
      </w:trPr>
      <w:tc>
        <w:tcPr>
          <w:tcW w:w="9639" w:type="dxa"/>
          <w:gridSpan w:val="5"/>
          <w:tcBorders>
            <w:top w:val="single" w:sz="4" w:space="0" w:color="auto"/>
            <w:bottom w:val="single" w:sz="4" w:space="0" w:color="auto"/>
          </w:tcBorders>
          <w:vAlign w:val="center"/>
        </w:tcPr>
        <w:p w14:paraId="5D9A7249" w14:textId="53DE76BD" w:rsidR="00B61B6C" w:rsidRPr="00F90162" w:rsidRDefault="00B61B6C" w:rsidP="004A4442">
          <w:pPr>
            <w:pStyle w:val="Footer"/>
            <w:spacing w:before="40" w:after="40"/>
            <w:jc w:val="both"/>
            <w:rPr>
              <w:spacing w:val="-2"/>
              <w:sz w:val="14"/>
              <w:szCs w:val="14"/>
            </w:rPr>
          </w:pPr>
          <w:r>
            <w:rPr>
              <w:noProof/>
              <w:spacing w:val="-2"/>
              <w:sz w:val="14"/>
              <w:szCs w:val="14"/>
              <w:lang w:val="da-DK"/>
            </w:rPr>
            <mc:AlternateContent>
              <mc:Choice Requires="wps">
                <w:drawing>
                  <wp:anchor distT="0" distB="0" distL="114300" distR="114300" simplePos="0" relativeHeight="251658752" behindDoc="0" locked="0" layoutInCell="1" allowOverlap="1" wp14:anchorId="77546146" wp14:editId="7B24B47C">
                    <wp:simplePos x="0" y="0"/>
                    <wp:positionH relativeFrom="column">
                      <wp:posOffset>-245745</wp:posOffset>
                    </wp:positionH>
                    <wp:positionV relativeFrom="paragraph">
                      <wp:posOffset>-453390</wp:posOffset>
                    </wp:positionV>
                    <wp:extent cx="179705" cy="1440180"/>
                    <wp:effectExtent l="0" t="0" r="0" b="762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440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2CF534" w14:textId="77777777" w:rsidR="00B61B6C" w:rsidRPr="00BC7617" w:rsidRDefault="00B61B6C" w:rsidP="00BC7617">
                                <w:pPr>
                                  <w:pStyle w:val="Footer"/>
                                  <w:rPr>
                                    <w:sz w:val="14"/>
                                    <w:szCs w:val="14"/>
                                  </w:rPr>
                                </w:pPr>
                                <w:r w:rsidRPr="00BC7617">
                                  <w:rPr>
                                    <w:sz w:val="14"/>
                                    <w:szCs w:val="14"/>
                                  </w:rPr>
                                  <w:t xml:space="preserve">Template </w:t>
                                </w:r>
                                <w:r>
                                  <w:rPr>
                                    <w:sz w:val="14"/>
                                    <w:szCs w:val="14"/>
                                  </w:rPr>
                                  <w:t xml:space="preserve">no: 199997-FA, Rev. </w:t>
                                </w:r>
                                <w:r w:rsidR="007231C6">
                                  <w:rPr>
                                    <w:sz w:val="14"/>
                                    <w:szCs w:val="14"/>
                                  </w:rPr>
                                  <w:t>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546146" id="_x0000_t202" coordsize="21600,21600" o:spt="202" path="m,l,21600r21600,l21600,xe">
                    <v:stroke joinstyle="miter"/>
                    <v:path gradientshapeok="t" o:connecttype="rect"/>
                  </v:shapetype>
                  <v:shape id="Text Box 7" o:spid="_x0000_s1026" type="#_x0000_t202" style="position:absolute;left:0;text-align:left;margin-left:-19.35pt;margin-top:-35.7pt;width:14.15pt;height:11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" stroked="f">
                    <v:textbox style="layout-flow:vertical;mso-layout-flow-alt:bottom-to-top" inset="0,0,0,0">
                      <w:txbxContent>
                        <w:p w14:paraId="4A2CF534" w14:textId="77777777" w:rsidR="00B61B6C" w:rsidRPr="00BC7617" w:rsidRDefault="00B61B6C" w:rsidP="00BC7617">
                          <w:pPr>
                            <w:pStyle w:val="Footer"/>
                            <w:rPr>
                              <w:sz w:val="14"/>
                              <w:szCs w:val="14"/>
                            </w:rPr>
                          </w:pPr>
                          <w:r w:rsidRPr="00BC7617">
                            <w:rPr>
                              <w:sz w:val="14"/>
                              <w:szCs w:val="14"/>
                            </w:rPr>
                            <w:t xml:space="preserve">Template </w:t>
                          </w:r>
                          <w:r>
                            <w:rPr>
                              <w:sz w:val="14"/>
                              <w:szCs w:val="14"/>
                            </w:rPr>
                            <w:t xml:space="preserve">no: 199997-FA, Rev. </w:t>
                          </w:r>
                          <w:r w:rsidR="007231C6">
                            <w:rPr>
                              <w:sz w:val="14"/>
                              <w:szCs w:val="14"/>
                            </w:rPr>
                            <w:t>N</w:t>
                          </w:r>
                        </w:p>
                      </w:txbxContent>
                    </v:textbox>
                  </v:shape>
                </w:pict>
              </mc:Fallback>
            </mc:AlternateContent>
          </w:r>
          <w:r w:rsidRPr="00F90162">
            <w:rPr>
              <w:rFonts w:cs="Arial"/>
              <w:spacing w:val="-2"/>
              <w:sz w:val="14"/>
              <w:szCs w:val="14"/>
            </w:rPr>
            <w:t>©</w:t>
          </w:r>
          <w:r w:rsidRPr="00F90162">
            <w:rPr>
              <w:spacing w:val="-2"/>
              <w:sz w:val="14"/>
              <w:szCs w:val="14"/>
            </w:rPr>
            <w:t xml:space="preserve"> </w:t>
          </w:r>
          <w:r>
            <w:rPr>
              <w:spacing w:val="-2"/>
              <w:sz w:val="14"/>
              <w:szCs w:val="14"/>
              <w:lang w:val="en-GB"/>
            </w:rPr>
            <w:t>Terma, Denmark</w:t>
          </w:r>
          <w:r w:rsidRPr="001E0F29">
            <w:rPr>
              <w:spacing w:val="-2"/>
              <w:sz w:val="14"/>
              <w:szCs w:val="14"/>
              <w:lang w:val="en-GB"/>
            </w:rPr>
            <w:t xml:space="preserve">, </w:t>
          </w:r>
          <w:r w:rsidRPr="00084256">
            <w:rPr>
              <w:sz w:val="14"/>
              <w:szCs w:val="14"/>
            </w:rPr>
            <w:fldChar w:fldCharType="begin"/>
          </w:r>
          <w:r w:rsidRPr="00084256">
            <w:rPr>
              <w:sz w:val="14"/>
              <w:szCs w:val="14"/>
            </w:rPr>
            <w:instrText xml:space="preserve"> SAVEDATE \@ "yyyy" \* MERGEFORMAT </w:instrText>
          </w:r>
          <w:r w:rsidRPr="00084256">
            <w:rPr>
              <w:sz w:val="14"/>
              <w:szCs w:val="14"/>
            </w:rPr>
            <w:fldChar w:fldCharType="separate"/>
          </w:r>
          <w:r w:rsidR="00C06CC9">
            <w:rPr>
              <w:noProof/>
              <w:sz w:val="14"/>
              <w:szCs w:val="14"/>
            </w:rPr>
            <w:t>2026</w:t>
          </w:r>
          <w:r w:rsidRPr="00084256">
            <w:rPr>
              <w:sz w:val="14"/>
              <w:szCs w:val="14"/>
            </w:rPr>
            <w:fldChar w:fldCharType="end"/>
          </w:r>
          <w:r w:rsidRPr="001E0F29">
            <w:rPr>
              <w:spacing w:val="-2"/>
              <w:sz w:val="14"/>
              <w:szCs w:val="14"/>
              <w:lang w:val="en-GB"/>
            </w:rPr>
            <w:t>. Proprietary and intellectual rights of</w:t>
          </w:r>
          <w:r>
            <w:rPr>
              <w:spacing w:val="-2"/>
              <w:sz w:val="14"/>
              <w:szCs w:val="14"/>
              <w:lang w:val="en-GB"/>
            </w:rPr>
            <w:t xml:space="preserve"> Terma A/S and/or its subsidiaries</w:t>
          </w:r>
          <w:r w:rsidRPr="00F90162">
            <w:rPr>
              <w:spacing w:val="-2"/>
              <w:sz w:val="14"/>
              <w:szCs w:val="14"/>
            </w:rPr>
            <w:t xml:space="preserve"> are involved in the subject-matter of this material and all manufacturing, reproduction, use, disclosure, and sales rights pertaining to such subject-matter are expressly reserved. This material is submitted for a specific purpose as agreed in writing, and the recipient by accepting this material agrees that this material will not be used, copied, or reproduced in whole or in part nor its contents (or any part thereof) revealed in any manner or to any third party, except own staff, to meet the purpose for which it was submitted and subject to the terms of the written agreement.</w:t>
          </w:r>
        </w:p>
      </w:tc>
    </w:tr>
    <w:tr w:rsidR="00B61B6C" w:rsidRPr="00F90162" w14:paraId="5755E641" w14:textId="77777777" w:rsidTr="003A6B85">
      <w:trPr>
        <w:cantSplit/>
        <w:trHeight w:hRule="exact" w:val="567"/>
      </w:trPr>
      <w:tc>
        <w:tcPr>
          <w:tcW w:w="2835" w:type="dxa"/>
          <w:tcBorders>
            <w:top w:val="single" w:sz="4" w:space="0" w:color="auto"/>
          </w:tcBorders>
          <w:vAlign w:val="bottom"/>
        </w:tcPr>
        <w:p w14:paraId="11E2A8A7" w14:textId="77777777" w:rsidR="00B61B6C" w:rsidRPr="006A4E96" w:rsidRDefault="00B61B6C" w:rsidP="00B61B6C">
          <w:pPr>
            <w:pStyle w:val="Footer"/>
            <w:keepNext/>
            <w:spacing w:before="0" w:after="0"/>
          </w:pPr>
          <w:r w:rsidRPr="00125D87">
            <w:rPr>
              <w:spacing w:val="-2"/>
              <w:sz w:val="14"/>
              <w:szCs w:val="14"/>
            </w:rPr>
            <w:t>This document is released for use only if signed or stamped “EDM Release Controlled” by authorized staff.</w:t>
          </w:r>
        </w:p>
      </w:tc>
      <w:tc>
        <w:tcPr>
          <w:tcW w:w="567" w:type="dxa"/>
          <w:tcBorders>
            <w:top w:val="single" w:sz="4" w:space="0" w:color="auto"/>
            <w:right w:val="single" w:sz="4" w:space="0" w:color="D8D9D9" w:themeColor="accent3"/>
          </w:tcBorders>
          <w:vAlign w:val="bottom"/>
        </w:tcPr>
        <w:p w14:paraId="3F6CB914" w14:textId="77777777" w:rsidR="00B61B6C" w:rsidRPr="00F90162" w:rsidRDefault="00B61B6C" w:rsidP="00B61B6C">
          <w:pPr>
            <w:pStyle w:val="Footer"/>
            <w:keepNext/>
          </w:pPr>
          <w:r w:rsidRPr="00F90162">
            <w:t>CM:</w:t>
          </w:r>
        </w:p>
      </w:tc>
      <w:tc>
        <w:tcPr>
          <w:tcW w:w="1383" w:type="dxa"/>
          <w:tcBorders>
            <w:top w:val="single" w:sz="4" w:space="0" w:color="auto"/>
            <w:left w:val="single" w:sz="4" w:space="0" w:color="D8D9D9" w:themeColor="accent3"/>
            <w:bottom w:val="single" w:sz="4" w:space="0" w:color="D8D9D9" w:themeColor="accent3"/>
            <w:right w:val="single" w:sz="4" w:space="0" w:color="D8D9D9" w:themeColor="accent3"/>
          </w:tcBorders>
          <w:vAlign w:val="center"/>
        </w:tcPr>
        <w:p w14:paraId="490506C3" w14:textId="77777777" w:rsidR="00B61B6C" w:rsidRPr="00F90162" w:rsidRDefault="00B61B6C" w:rsidP="00B61B6C">
          <w:pPr>
            <w:pStyle w:val="Footer"/>
            <w:keepNext/>
            <w:spacing w:before="0"/>
          </w:pPr>
        </w:p>
      </w:tc>
      <w:tc>
        <w:tcPr>
          <w:tcW w:w="1349" w:type="dxa"/>
          <w:tcBorders>
            <w:top w:val="single" w:sz="4" w:space="0" w:color="auto"/>
            <w:left w:val="single" w:sz="4" w:space="0" w:color="D8D9D9" w:themeColor="accent3"/>
            <w:bottom w:val="single" w:sz="4" w:space="0" w:color="D8D9D9" w:themeColor="accent3"/>
            <w:right w:val="single" w:sz="4" w:space="0" w:color="D8D9D9" w:themeColor="accent3"/>
          </w:tcBorders>
          <w:vAlign w:val="center"/>
        </w:tcPr>
        <w:p w14:paraId="60E14027" w14:textId="3593CB9D" w:rsidR="00B61B6C" w:rsidRPr="00F90162" w:rsidRDefault="00B61B6C" w:rsidP="00B61B6C">
          <w:pPr>
            <w:pStyle w:val="Footer"/>
            <w:jc w:val="center"/>
          </w:pPr>
          <w:r w:rsidRPr="005D5552">
            <w:rPr>
              <w:caps/>
              <w:sz w:val="20"/>
            </w:rPr>
            <w:fldChar w:fldCharType="begin"/>
          </w:r>
          <w:r w:rsidRPr="005D5552">
            <w:rPr>
              <w:caps/>
              <w:sz w:val="20"/>
            </w:rPr>
            <w:instrText xml:space="preserve"> DOCPROPERTY  doc_date  \* MERGEFORMAT </w:instrText>
          </w:r>
          <w:r w:rsidRPr="005D5552">
            <w:rPr>
              <w:caps/>
              <w:sz w:val="20"/>
            </w:rPr>
            <w:fldChar w:fldCharType="separate"/>
          </w:r>
          <w:r w:rsidR="00C06CC9">
            <w:rPr>
              <w:caps/>
              <w:sz w:val="20"/>
            </w:rPr>
            <w:t>2026-01-22</w:t>
          </w:r>
          <w:r w:rsidRPr="005D5552">
            <w:rPr>
              <w:caps/>
              <w:sz w:val="20"/>
            </w:rPr>
            <w:fldChar w:fldCharType="end"/>
          </w:r>
        </w:p>
      </w:tc>
      <w:tc>
        <w:tcPr>
          <w:tcW w:w="3505" w:type="dxa"/>
          <w:tcBorders>
            <w:top w:val="single" w:sz="4" w:space="0" w:color="auto"/>
            <w:left w:val="single" w:sz="4" w:space="0" w:color="D8D9D9" w:themeColor="accent3"/>
          </w:tcBorders>
          <w:vAlign w:val="bottom"/>
        </w:tcPr>
        <w:p w14:paraId="3C6705CA" w14:textId="77777777" w:rsidR="00B61B6C" w:rsidRPr="00F90162" w:rsidRDefault="00B61B6C" w:rsidP="00B61B6C">
          <w:pPr>
            <w:pStyle w:val="Footer"/>
            <w:jc w:val="right"/>
          </w:pPr>
          <w:r w:rsidRPr="00F90162">
            <w:t xml:space="preserve">Page </w:t>
          </w:r>
          <w:r w:rsidRPr="00F90162">
            <w:fldChar w:fldCharType="begin"/>
          </w:r>
          <w:r w:rsidRPr="00F90162">
            <w:instrText xml:space="preserve">PAGE  </w:instrText>
          </w:r>
          <w:r w:rsidRPr="00F90162">
            <w:fldChar w:fldCharType="separate"/>
          </w:r>
          <w:r w:rsidR="00FE7615">
            <w:rPr>
              <w:noProof/>
            </w:rPr>
            <w:t>1</w:t>
          </w:r>
          <w:r w:rsidRPr="00F90162">
            <w:fldChar w:fldCharType="end"/>
          </w:r>
          <w:r w:rsidRPr="00F90162">
            <w:t xml:space="preserve"> of </w:t>
          </w:r>
          <w:r>
            <w:fldChar w:fldCharType="begin"/>
          </w:r>
          <w:r>
            <w:instrText xml:space="preserve"> NUMPAGES </w:instrText>
          </w:r>
          <w:r>
            <w:fldChar w:fldCharType="separate"/>
          </w:r>
          <w:r w:rsidR="00FE7615">
            <w:rPr>
              <w:noProof/>
            </w:rPr>
            <w:t>2</w:t>
          </w:r>
          <w:r>
            <w:rPr>
              <w:noProof/>
            </w:rPr>
            <w:fldChar w:fldCharType="end"/>
          </w:r>
        </w:p>
      </w:tc>
    </w:tr>
    <w:tr w:rsidR="00B61B6C" w:rsidRPr="00F90162" w14:paraId="679A3B2B" w14:textId="77777777">
      <w:trPr>
        <w:cantSplit/>
      </w:trPr>
      <w:tc>
        <w:tcPr>
          <w:tcW w:w="9639" w:type="dxa"/>
          <w:gridSpan w:val="5"/>
          <w:vAlign w:val="bottom"/>
        </w:tcPr>
        <w:p w14:paraId="156F3D95" w14:textId="7F94914B" w:rsidR="00B61B6C" w:rsidRPr="00F90162" w:rsidRDefault="00B61B6C" w:rsidP="00327FD8">
          <w:pPr>
            <w:pStyle w:val="Footer"/>
            <w:jc w:val="center"/>
          </w:pPr>
          <w:r w:rsidRPr="00F90162">
            <w:rPr>
              <w:caps/>
            </w:rPr>
            <w:fldChar w:fldCharType="begin"/>
          </w:r>
          <w:r w:rsidRPr="00F90162">
            <w:rPr>
              <w:caps/>
            </w:rPr>
            <w:instrText xml:space="preserve"> DOCPROPERTY  doc_classification  \* MERGEFORMAT </w:instrText>
          </w:r>
          <w:r w:rsidRPr="00F90162">
            <w:rPr>
              <w:caps/>
            </w:rPr>
            <w:fldChar w:fldCharType="separate"/>
          </w:r>
          <w:r w:rsidR="00C06CC9">
            <w:rPr>
              <w:caps/>
            </w:rPr>
            <w:t>TERMA CONFIDENTIAL</w:t>
          </w:r>
          <w:r w:rsidRPr="00F90162">
            <w:rPr>
              <w:caps/>
            </w:rPr>
            <w:fldChar w:fldCharType="end"/>
          </w:r>
        </w:p>
      </w:tc>
    </w:tr>
  </w:tbl>
  <w:p w14:paraId="22DCC9BF" w14:textId="77777777" w:rsidR="00B61B6C" w:rsidRPr="00F90162" w:rsidRDefault="00B61B6C" w:rsidP="00ED765F">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09696" w14:textId="77777777" w:rsidR="009B72F3" w:rsidRDefault="009B72F3">
      <w:r>
        <w:separator/>
      </w:r>
    </w:p>
  </w:footnote>
  <w:footnote w:type="continuationSeparator" w:id="0">
    <w:p w14:paraId="0AAD4232" w14:textId="77777777" w:rsidR="009B72F3" w:rsidRDefault="009B7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151C" w14:textId="0EF18EFA" w:rsidR="00B61B6C" w:rsidRPr="00D07016" w:rsidRDefault="00B61B6C" w:rsidP="005A7659">
    <w:pPr>
      <w:pStyle w:val="Header"/>
      <w:keepNext/>
      <w:spacing w:before="20" w:after="20"/>
      <w:jc w:val="center"/>
      <w:rPr>
        <w:caps/>
        <w:lang w:val="en-GB"/>
      </w:rPr>
    </w:pPr>
    <w:r w:rsidRPr="00D07016">
      <w:rPr>
        <w:caps/>
        <w:lang w:val="en-GB"/>
      </w:rPr>
      <w:fldChar w:fldCharType="begin"/>
    </w:r>
    <w:r w:rsidRPr="00D07016">
      <w:rPr>
        <w:caps/>
        <w:lang w:val="en-GB"/>
      </w:rPr>
      <w:instrText xml:space="preserve"> DOCPROPERTY  doc_classification  \* MERGEFORMAT </w:instrText>
    </w:r>
    <w:r w:rsidRPr="00D07016">
      <w:rPr>
        <w:caps/>
        <w:lang w:val="en-GB"/>
      </w:rPr>
      <w:fldChar w:fldCharType="separate"/>
    </w:r>
    <w:r w:rsidR="00C06CC9">
      <w:rPr>
        <w:caps/>
        <w:lang w:val="en-GB"/>
      </w:rPr>
      <w:t>TERMA CONFIDENTIAL</w:t>
    </w:r>
    <w:r w:rsidRPr="00D07016">
      <w:rPr>
        <w:caps/>
        <w:lang w:val="en-GB"/>
      </w:rPr>
      <w:fldChar w:fldCharType="end"/>
    </w:r>
  </w:p>
  <w:p w14:paraId="0AF2BFBF" w14:textId="7117A045" w:rsidR="00B61B6C" w:rsidRPr="00D07016" w:rsidRDefault="00B61B6C" w:rsidP="005A7659">
    <w:pPr>
      <w:pStyle w:val="Header"/>
      <w:spacing w:after="120"/>
      <w:jc w:val="right"/>
      <w:rPr>
        <w:b/>
        <w:color w:val="80796F"/>
        <w:lang w:val="en-GB"/>
      </w:rPr>
    </w:pPr>
    <w:r>
      <w:rPr>
        <w:b/>
        <w:noProof/>
        <w:color w:val="80796F"/>
        <w:lang w:val="da-DK"/>
      </w:rPr>
      <w:drawing>
        <wp:anchor distT="0" distB="0" distL="114300" distR="114300" simplePos="0" relativeHeight="251657728" behindDoc="1" locked="1" layoutInCell="1" allowOverlap="1" wp14:anchorId="4E3AF945" wp14:editId="4779A24F">
          <wp:simplePos x="0" y="0"/>
          <wp:positionH relativeFrom="margin">
            <wp:align>left</wp:align>
          </wp:positionH>
          <wp:positionV relativeFrom="paragraph">
            <wp:posOffset>-180340</wp:posOffset>
          </wp:positionV>
          <wp:extent cx="360045" cy="296545"/>
          <wp:effectExtent l="0" t="0" r="1905" b="8255"/>
          <wp:wrapSquare wrapText="bothSides"/>
          <wp:docPr id="4" name="Picture 4" descr="T-mark-warm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mark-warmgr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045" cy="296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7016">
      <w:rPr>
        <w:b/>
        <w:color w:val="80796F"/>
        <w:lang w:val="en-GB"/>
      </w:rPr>
      <w:fldChar w:fldCharType="begin"/>
    </w:r>
    <w:r w:rsidRPr="00D07016">
      <w:rPr>
        <w:b/>
        <w:color w:val="80796F"/>
        <w:lang w:val="en-GB"/>
      </w:rPr>
      <w:instrText xml:space="preserve"> docproperty doc_title   \* MERGEFORMAT </w:instrText>
    </w:r>
    <w:r w:rsidRPr="00D07016">
      <w:rPr>
        <w:b/>
        <w:color w:val="80796F"/>
        <w:lang w:val="en-GB"/>
      </w:rPr>
      <w:fldChar w:fldCharType="separate"/>
    </w:r>
    <w:r w:rsidR="00C06CC9">
      <w:rPr>
        <w:b/>
        <w:color w:val="80796F"/>
        <w:lang w:val="en-GB"/>
      </w:rPr>
      <w:t>Basic Naval C2 System Requirements</w:t>
    </w:r>
    <w:r w:rsidRPr="00D07016">
      <w:rPr>
        <w:b/>
        <w:color w:val="80796F"/>
        <w:lang w:val="en-GB"/>
      </w:rPr>
      <w:fldChar w:fldCharType="end"/>
    </w:r>
  </w:p>
  <w:p w14:paraId="1DB2BD6F" w14:textId="77777777" w:rsidR="00B61B6C" w:rsidRDefault="00B61B6C" w:rsidP="005A7659">
    <w:pPr>
      <w:pStyle w:val="Footer"/>
      <w:framePr w:w="1985" w:wrap="around" w:vAnchor="text" w:hAnchor="margin" w:y="1"/>
    </w:pPr>
    <w:r>
      <w:t xml:space="preserve">Page </w:t>
    </w:r>
    <w:r>
      <w:fldChar w:fldCharType="begin"/>
    </w:r>
    <w:r>
      <w:instrText xml:space="preserve">PAGE  </w:instrText>
    </w:r>
    <w:r>
      <w:fldChar w:fldCharType="separate"/>
    </w:r>
    <w:r>
      <w:rPr>
        <w:noProof/>
      </w:rPr>
      <w:t>2</w:t>
    </w:r>
    <w:r>
      <w:fldChar w:fldCharType="end"/>
    </w:r>
    <w:r>
      <w:t xml:space="preserve"> of </w:t>
    </w:r>
    <w:r>
      <w:fldChar w:fldCharType="begin"/>
    </w:r>
    <w:r>
      <w:instrText xml:space="preserve"> NUMPAGES </w:instrText>
    </w:r>
    <w:r>
      <w:fldChar w:fldCharType="separate"/>
    </w:r>
    <w:r w:rsidR="009D5F92">
      <w:rPr>
        <w:noProof/>
      </w:rPr>
      <w:t>1</w:t>
    </w:r>
    <w:r>
      <w:rPr>
        <w:noProof/>
      </w:rPr>
      <w:fldChar w:fldCharType="end"/>
    </w:r>
  </w:p>
  <w:p w14:paraId="6D1A03E5" w14:textId="62879451" w:rsidR="00B61B6C" w:rsidRDefault="00B61B6C" w:rsidP="005A7659">
    <w:pPr>
      <w:pStyle w:val="Header"/>
      <w:pBdr>
        <w:bottom w:val="single" w:sz="4" w:space="1" w:color="auto"/>
      </w:pBdr>
      <w:jc w:val="right"/>
    </w:pPr>
    <w:r w:rsidRPr="001238A3">
      <w:rPr>
        <w:lang w:val="en-GB"/>
      </w:rPr>
      <w:t>Doc</w:t>
    </w:r>
    <w:r>
      <w:rPr>
        <w:lang w:val="en-GB"/>
      </w:rPr>
      <w:t>.</w:t>
    </w:r>
    <w:r w:rsidRPr="001238A3">
      <w:rPr>
        <w:lang w:val="en-GB"/>
      </w:rPr>
      <w:t xml:space="preserve"> </w:t>
    </w:r>
    <w:r>
      <w:rPr>
        <w:lang w:val="en-GB"/>
      </w:rPr>
      <w:t>n</w:t>
    </w:r>
    <w:r w:rsidRPr="001238A3">
      <w:rPr>
        <w:lang w:val="en-GB"/>
      </w:rPr>
      <w:t xml:space="preserve">o: </w:t>
    </w:r>
    <w:r>
      <w:rPr>
        <w:lang w:val="en-GB"/>
      </w:rPr>
      <w:fldChar w:fldCharType="begin"/>
    </w:r>
    <w:r>
      <w:rPr>
        <w:lang w:val="en-GB"/>
      </w:rPr>
      <w:instrText xml:space="preserve"> DOCPROPERTY  doc_no  \* MERGEFORMAT </w:instrText>
    </w:r>
    <w:r>
      <w:rPr>
        <w:lang w:val="en-GB"/>
      </w:rPr>
      <w:fldChar w:fldCharType="separate"/>
    </w:r>
    <w:r w:rsidR="00C06CC9">
      <w:rPr>
        <w:lang w:val="en-GB"/>
      </w:rPr>
      <w:t>2017969-DT</w:t>
    </w:r>
    <w:r>
      <w:rPr>
        <w:lang w:val="en-GB"/>
      </w:rPr>
      <w:fldChar w:fldCharType="end"/>
    </w:r>
    <w:r>
      <w:rPr>
        <w:lang w:val="en-GB"/>
      </w:rPr>
      <w:t>,</w:t>
    </w:r>
    <w:r w:rsidRPr="001238A3">
      <w:rPr>
        <w:lang w:val="en-GB"/>
      </w:rPr>
      <w:t xml:space="preserve"> Rev: </w:t>
    </w:r>
    <w:r>
      <w:rPr>
        <w:lang w:val="en-GB"/>
      </w:rPr>
      <w:fldChar w:fldCharType="begin"/>
    </w:r>
    <w:r>
      <w:rPr>
        <w:lang w:val="en-GB"/>
      </w:rPr>
      <w:instrText xml:space="preserve"> DOCPROPERTY  doc_rev  \* MERGEFORMAT </w:instrText>
    </w:r>
    <w:r>
      <w:rPr>
        <w:lang w:val="en-GB"/>
      </w:rPr>
      <w:fldChar w:fldCharType="separate"/>
    </w:r>
    <w:r w:rsidR="00C06CC9">
      <w:rPr>
        <w:lang w:val="en-GB"/>
      </w:rPr>
      <w:t>C1</w:t>
    </w:r>
    <w:r>
      <w:rPr>
        <w:lang w:val="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158C" w14:textId="09A0FD2E" w:rsidR="00C52916" w:rsidRPr="00D07016" w:rsidRDefault="00C52916" w:rsidP="00C52916">
    <w:pPr>
      <w:pStyle w:val="Header"/>
      <w:keepNext/>
      <w:spacing w:before="20" w:after="20"/>
      <w:jc w:val="center"/>
      <w:rPr>
        <w:caps/>
        <w:lang w:val="en-GB"/>
      </w:rPr>
    </w:pPr>
    <w:r w:rsidRPr="00D07016">
      <w:rPr>
        <w:caps/>
        <w:lang w:val="en-GB"/>
      </w:rPr>
      <w:fldChar w:fldCharType="begin"/>
    </w:r>
    <w:r w:rsidRPr="00D07016">
      <w:rPr>
        <w:caps/>
        <w:lang w:val="en-GB"/>
      </w:rPr>
      <w:instrText xml:space="preserve"> DOCPROPERTY  doc_classification  \* MERGEFORMAT </w:instrText>
    </w:r>
    <w:r w:rsidRPr="00D07016">
      <w:rPr>
        <w:caps/>
        <w:lang w:val="en-GB"/>
      </w:rPr>
      <w:fldChar w:fldCharType="separate"/>
    </w:r>
    <w:r w:rsidR="00C06CC9">
      <w:rPr>
        <w:caps/>
        <w:lang w:val="en-GB"/>
      </w:rPr>
      <w:t>TERMA CONFIDENTIAL</w:t>
    </w:r>
    <w:r w:rsidRPr="00D07016">
      <w:rPr>
        <w:caps/>
        <w:lang w:val="en-GB"/>
      </w:rPr>
      <w:fldChar w:fldCharType="end"/>
    </w:r>
  </w:p>
  <w:p w14:paraId="46016B22" w14:textId="07E07561" w:rsidR="00C52916" w:rsidRPr="00D07016" w:rsidRDefault="00C52916" w:rsidP="00C52916">
    <w:pPr>
      <w:pStyle w:val="Header"/>
      <w:spacing w:after="120"/>
      <w:rPr>
        <w:b/>
        <w:color w:val="80796F"/>
        <w:lang w:val="en-GB"/>
      </w:rPr>
    </w:pPr>
    <w:r>
      <w:rPr>
        <w:b/>
        <w:noProof/>
        <w:color w:val="80796F"/>
        <w:lang w:val="da-DK"/>
      </w:rPr>
      <w:drawing>
        <wp:anchor distT="0" distB="0" distL="114300" distR="114300" simplePos="0" relativeHeight="251664896" behindDoc="1" locked="1" layoutInCell="1" allowOverlap="1" wp14:anchorId="20548D2A" wp14:editId="66B83D47">
          <wp:simplePos x="0" y="0"/>
          <wp:positionH relativeFrom="margin">
            <wp:align>right</wp:align>
          </wp:positionH>
          <wp:positionV relativeFrom="paragraph">
            <wp:posOffset>-180340</wp:posOffset>
          </wp:positionV>
          <wp:extent cx="358775" cy="296545"/>
          <wp:effectExtent l="0" t="0" r="3175" b="8255"/>
          <wp:wrapSquare wrapText="bothSides"/>
          <wp:docPr id="3" name="Picture 1" descr="A black letter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black letter in a circle&#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8842" cy="296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7016">
      <w:rPr>
        <w:b/>
        <w:color w:val="80796F"/>
        <w:lang w:val="en-GB"/>
      </w:rPr>
      <w:fldChar w:fldCharType="begin"/>
    </w:r>
    <w:r w:rsidRPr="00D07016">
      <w:rPr>
        <w:b/>
        <w:color w:val="80796F"/>
        <w:lang w:val="en-GB"/>
      </w:rPr>
      <w:instrText xml:space="preserve"> docproperty doc_title   \* MERGEFORMAT </w:instrText>
    </w:r>
    <w:r w:rsidRPr="00D07016">
      <w:rPr>
        <w:b/>
        <w:color w:val="80796F"/>
        <w:lang w:val="en-GB"/>
      </w:rPr>
      <w:fldChar w:fldCharType="separate"/>
    </w:r>
    <w:r w:rsidR="00C06CC9">
      <w:rPr>
        <w:b/>
        <w:color w:val="80796F"/>
        <w:lang w:val="en-GB"/>
      </w:rPr>
      <w:t>Basic Naval C2 System Requirements</w:t>
    </w:r>
    <w:r w:rsidRPr="00D07016">
      <w:rPr>
        <w:b/>
        <w:color w:val="80796F"/>
        <w:lang w:val="en-GB"/>
      </w:rPr>
      <w:fldChar w:fldCharType="end"/>
    </w:r>
  </w:p>
  <w:p w14:paraId="3F77D7EF" w14:textId="4259097F" w:rsidR="00B61B6C" w:rsidRPr="00BC0BD8" w:rsidRDefault="00B61B6C" w:rsidP="00EB54EC">
    <w:pPr>
      <w:pStyle w:val="Footer"/>
      <w:pBdr>
        <w:bottom w:val="single" w:sz="4" w:space="1" w:color="auto"/>
      </w:pBdr>
      <w:tabs>
        <w:tab w:val="right" w:pos="9637"/>
      </w:tabs>
      <w:jc w:val="right"/>
      <w:rPr>
        <w:b/>
        <w:color w:val="80796F"/>
        <w:sz w:val="24"/>
      </w:rPr>
    </w:pPr>
    <w:r w:rsidRPr="001238A3">
      <w:rPr>
        <w:lang w:val="en-GB"/>
      </w:rPr>
      <w:t>Doc</w:t>
    </w:r>
    <w:r>
      <w:rPr>
        <w:lang w:val="en-GB"/>
      </w:rPr>
      <w:t>.</w:t>
    </w:r>
    <w:r w:rsidRPr="001238A3">
      <w:rPr>
        <w:lang w:val="en-GB"/>
      </w:rPr>
      <w:t xml:space="preserve"> </w:t>
    </w:r>
    <w:r>
      <w:rPr>
        <w:lang w:val="en-GB"/>
      </w:rPr>
      <w:t>n</w:t>
    </w:r>
    <w:r w:rsidRPr="001238A3">
      <w:rPr>
        <w:lang w:val="en-GB"/>
      </w:rPr>
      <w:t xml:space="preserve">o: </w:t>
    </w:r>
    <w:r w:rsidRPr="00560871">
      <w:rPr>
        <w:caps/>
        <w:lang w:val="en-GB"/>
      </w:rPr>
      <w:fldChar w:fldCharType="begin"/>
    </w:r>
    <w:r w:rsidRPr="00560871">
      <w:rPr>
        <w:caps/>
        <w:lang w:val="en-GB"/>
      </w:rPr>
      <w:instrText xml:space="preserve"> DOCPROPERTY  doc_no  \* MERGEFORMAT </w:instrText>
    </w:r>
    <w:r w:rsidRPr="00560871">
      <w:rPr>
        <w:caps/>
        <w:lang w:val="en-GB"/>
      </w:rPr>
      <w:fldChar w:fldCharType="separate"/>
    </w:r>
    <w:r w:rsidR="00C06CC9">
      <w:rPr>
        <w:caps/>
        <w:lang w:val="en-GB"/>
      </w:rPr>
      <w:t>2017969-DT</w:t>
    </w:r>
    <w:r w:rsidRPr="00560871">
      <w:rPr>
        <w:caps/>
        <w:lang w:val="en-GB"/>
      </w:rPr>
      <w:fldChar w:fldCharType="end"/>
    </w:r>
    <w:r>
      <w:rPr>
        <w:lang w:val="en-GB"/>
      </w:rPr>
      <w:t>,</w:t>
    </w:r>
    <w:r w:rsidRPr="001238A3">
      <w:rPr>
        <w:lang w:val="en-GB"/>
      </w:rPr>
      <w:t xml:space="preserve"> Rev: </w:t>
    </w:r>
    <w:r>
      <w:rPr>
        <w:lang w:val="en-GB"/>
      </w:rPr>
      <w:fldChar w:fldCharType="begin"/>
    </w:r>
    <w:r>
      <w:rPr>
        <w:lang w:val="en-GB"/>
      </w:rPr>
      <w:instrText xml:space="preserve"> DOCPROPERTY  doc_rev  \* MERGEFORMAT </w:instrText>
    </w:r>
    <w:r>
      <w:rPr>
        <w:lang w:val="en-GB"/>
      </w:rPr>
      <w:fldChar w:fldCharType="separate"/>
    </w:r>
    <w:r w:rsidR="00C06CC9">
      <w:rPr>
        <w:lang w:val="en-GB"/>
      </w:rPr>
      <w:t>C1</w:t>
    </w:r>
    <w:r>
      <w:rPr>
        <w:lang w:val="en-GB"/>
      </w:rPr>
      <w:fldChar w:fldCharType="end"/>
    </w:r>
    <w:r w:rsidR="00EB54EC">
      <w:rPr>
        <w:lang w:val="en-GB"/>
      </w:rPr>
      <w:tab/>
    </w:r>
    <w:r w:rsidR="00EB54EC">
      <w:t xml:space="preserve">Page </w:t>
    </w:r>
    <w:r w:rsidR="00EB54EC">
      <w:fldChar w:fldCharType="begin"/>
    </w:r>
    <w:r w:rsidR="00EB54EC">
      <w:instrText xml:space="preserve">PAGE  </w:instrText>
    </w:r>
    <w:r w:rsidR="00EB54EC">
      <w:fldChar w:fldCharType="separate"/>
    </w:r>
    <w:r w:rsidR="00EB54EC">
      <w:t>2</w:t>
    </w:r>
    <w:r w:rsidR="00EB54EC">
      <w:fldChar w:fldCharType="end"/>
    </w:r>
    <w:r w:rsidR="00EB54EC">
      <w:t xml:space="preserve"> of </w:t>
    </w:r>
    <w:r>
      <w:fldChar w:fldCharType="begin"/>
    </w:r>
    <w:r>
      <w:instrText xml:space="preserve"> NUMPAGES </w:instrText>
    </w:r>
    <w:r>
      <w:fldChar w:fldCharType="separate"/>
    </w:r>
    <w:r w:rsidR="00EB54EC">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1418"/>
      <w:gridCol w:w="5527"/>
      <w:gridCol w:w="2692"/>
    </w:tblGrid>
    <w:tr w:rsidR="00C52916" w:rsidRPr="00F90162" w14:paraId="79707772" w14:textId="77777777" w:rsidTr="00371897">
      <w:tc>
        <w:tcPr>
          <w:tcW w:w="9637" w:type="dxa"/>
          <w:gridSpan w:val="3"/>
        </w:tcPr>
        <w:p w14:paraId="799F9051" w14:textId="0AE1B153" w:rsidR="00C52916" w:rsidRPr="00F90162" w:rsidRDefault="00C52916" w:rsidP="00C52916">
          <w:pPr>
            <w:pStyle w:val="Header"/>
            <w:spacing w:before="20" w:after="20"/>
            <w:jc w:val="center"/>
            <w:rPr>
              <w:caps/>
            </w:rPr>
          </w:pPr>
          <w:r w:rsidRPr="00F90162">
            <w:rPr>
              <w:caps/>
            </w:rPr>
            <w:fldChar w:fldCharType="begin"/>
          </w:r>
          <w:r w:rsidRPr="00F90162">
            <w:rPr>
              <w:caps/>
            </w:rPr>
            <w:instrText xml:space="preserve"> DOCPROPERTY  doc_classification  \* MERGEFORMAT </w:instrText>
          </w:r>
          <w:r w:rsidRPr="00F90162">
            <w:rPr>
              <w:caps/>
            </w:rPr>
            <w:fldChar w:fldCharType="separate"/>
          </w:r>
          <w:r w:rsidR="00C06CC9">
            <w:rPr>
              <w:caps/>
            </w:rPr>
            <w:t>TERMA CONFIDENTIAL</w:t>
          </w:r>
          <w:r w:rsidRPr="00F90162">
            <w:rPr>
              <w:caps/>
            </w:rPr>
            <w:fldChar w:fldCharType="end"/>
          </w:r>
        </w:p>
      </w:tc>
    </w:tr>
    <w:tr w:rsidR="00C52916" w:rsidRPr="00F90162" w14:paraId="27326E42" w14:textId="77777777" w:rsidTr="00371897">
      <w:tc>
        <w:tcPr>
          <w:tcW w:w="1418" w:type="dxa"/>
        </w:tcPr>
        <w:p w14:paraId="6AA352B6" w14:textId="77777777" w:rsidR="00C52916" w:rsidRPr="00F90162" w:rsidRDefault="00C52916" w:rsidP="00C52916">
          <w:pPr>
            <w:pStyle w:val="Header"/>
            <w:spacing w:before="20" w:after="20"/>
          </w:pPr>
          <w:r w:rsidRPr="00F90162">
            <w:t>Class:</w:t>
          </w:r>
        </w:p>
      </w:tc>
      <w:tc>
        <w:tcPr>
          <w:tcW w:w="5527" w:type="dxa"/>
        </w:tcPr>
        <w:p w14:paraId="16A90B87" w14:textId="6A5F0AE1"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doc_class  \* MERGEFORMAT </w:instrText>
          </w:r>
          <w:r w:rsidRPr="00F90162">
            <w:rPr>
              <w:caps/>
            </w:rPr>
            <w:fldChar w:fldCharType="separate"/>
          </w:r>
          <w:r w:rsidR="00C06CC9">
            <w:rPr>
              <w:caps/>
            </w:rPr>
            <w:t>SSR</w:t>
          </w:r>
          <w:r w:rsidRPr="00F90162">
            <w:rPr>
              <w:caps/>
            </w:rPr>
            <w:fldChar w:fldCharType="end"/>
          </w:r>
        </w:p>
      </w:tc>
      <w:tc>
        <w:tcPr>
          <w:tcW w:w="2692" w:type="dxa"/>
          <w:vMerge w:val="restart"/>
        </w:tcPr>
        <w:p w14:paraId="6E2BF3BC" w14:textId="77777777" w:rsidR="00C52916" w:rsidRPr="00F90162" w:rsidRDefault="00C52916" w:rsidP="00C52916">
          <w:pPr>
            <w:pStyle w:val="Header"/>
            <w:jc w:val="right"/>
            <w:rPr>
              <w:noProof/>
            </w:rPr>
          </w:pPr>
          <w:r>
            <w:rPr>
              <w:noProof/>
              <w:lang w:val="da-DK"/>
            </w:rPr>
            <w:drawing>
              <wp:inline distT="0" distB="0" distL="0" distR="0" wp14:anchorId="4513AF66" wp14:editId="1F3CB765">
                <wp:extent cx="1609725" cy="357110"/>
                <wp:effectExtent l="0" t="0" r="0" b="5080"/>
                <wp:docPr id="1" name="Picture 1" descr="A black letter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etter with a white background&#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09725" cy="357110"/>
                        </a:xfrm>
                        <a:prstGeom prst="rect">
                          <a:avLst/>
                        </a:prstGeom>
                        <a:noFill/>
                        <a:ln>
                          <a:noFill/>
                        </a:ln>
                      </pic:spPr>
                    </pic:pic>
                  </a:graphicData>
                </a:graphic>
              </wp:inline>
            </w:drawing>
          </w:r>
        </w:p>
      </w:tc>
    </w:tr>
    <w:tr w:rsidR="00C52916" w:rsidRPr="00F90162" w14:paraId="504E8692" w14:textId="77777777" w:rsidTr="00371897">
      <w:tc>
        <w:tcPr>
          <w:tcW w:w="1418" w:type="dxa"/>
        </w:tcPr>
        <w:p w14:paraId="54BC904C" w14:textId="77777777" w:rsidR="00C52916" w:rsidRPr="00F90162" w:rsidRDefault="00C52916" w:rsidP="00C52916">
          <w:pPr>
            <w:pStyle w:val="Header"/>
            <w:spacing w:before="20" w:after="20"/>
          </w:pPr>
          <w:r w:rsidRPr="00F90162">
            <w:t>Doc. no:</w:t>
          </w:r>
        </w:p>
      </w:tc>
      <w:tc>
        <w:tcPr>
          <w:tcW w:w="5527" w:type="dxa"/>
        </w:tcPr>
        <w:p w14:paraId="60F8A7E5" w14:textId="0D549B3F"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doc_no  \* MERGEFORMAT </w:instrText>
          </w:r>
          <w:r w:rsidRPr="00F90162">
            <w:rPr>
              <w:caps/>
            </w:rPr>
            <w:fldChar w:fldCharType="separate"/>
          </w:r>
          <w:r w:rsidR="00C06CC9">
            <w:rPr>
              <w:caps/>
            </w:rPr>
            <w:t>2017969-DT</w:t>
          </w:r>
          <w:r w:rsidRPr="00F90162">
            <w:rPr>
              <w:caps/>
            </w:rPr>
            <w:fldChar w:fldCharType="end"/>
          </w:r>
        </w:p>
      </w:tc>
      <w:tc>
        <w:tcPr>
          <w:tcW w:w="2692" w:type="dxa"/>
          <w:vMerge/>
        </w:tcPr>
        <w:p w14:paraId="3E4DF8CC" w14:textId="77777777" w:rsidR="00C52916" w:rsidRPr="00F90162" w:rsidRDefault="00C52916" w:rsidP="00C52916">
          <w:pPr>
            <w:pStyle w:val="Header"/>
            <w:spacing w:before="20" w:after="20"/>
          </w:pPr>
        </w:p>
      </w:tc>
    </w:tr>
    <w:tr w:rsidR="00C52916" w:rsidRPr="00F90162" w14:paraId="6F623EFF" w14:textId="77777777" w:rsidTr="00371897">
      <w:tc>
        <w:tcPr>
          <w:tcW w:w="1418" w:type="dxa"/>
        </w:tcPr>
        <w:p w14:paraId="6F8D6E6C" w14:textId="77777777" w:rsidR="00C52916" w:rsidRPr="00F90162" w:rsidRDefault="00C52916" w:rsidP="00C52916">
          <w:pPr>
            <w:pStyle w:val="Header"/>
            <w:spacing w:before="20" w:after="20"/>
          </w:pPr>
          <w:r w:rsidRPr="00F90162">
            <w:t>Rev:</w:t>
          </w:r>
        </w:p>
      </w:tc>
      <w:tc>
        <w:tcPr>
          <w:tcW w:w="5527" w:type="dxa"/>
        </w:tcPr>
        <w:p w14:paraId="1FD207D8" w14:textId="4EFB8137" w:rsidR="00C52916" w:rsidRPr="00F90162" w:rsidRDefault="000D08CF" w:rsidP="00C52916">
          <w:pPr>
            <w:pStyle w:val="Header"/>
            <w:spacing w:before="20" w:after="20"/>
          </w:pPr>
          <w:fldSimple w:instr=" DOCPROPERTY  doc_rev  \* MERGEFORMAT ">
            <w:r w:rsidR="00C06CC9">
              <w:t>C1</w:t>
            </w:r>
          </w:fldSimple>
        </w:p>
      </w:tc>
      <w:tc>
        <w:tcPr>
          <w:tcW w:w="2692" w:type="dxa"/>
          <w:vAlign w:val="bottom"/>
        </w:tcPr>
        <w:p w14:paraId="57839E71" w14:textId="03CCC6C7" w:rsidR="00C52916" w:rsidRPr="00F90162" w:rsidRDefault="00C52916" w:rsidP="00C52916">
          <w:pPr>
            <w:pStyle w:val="Header"/>
            <w:spacing w:before="20" w:after="20"/>
            <w:jc w:val="center"/>
          </w:pPr>
          <w:r w:rsidRPr="00F90162">
            <w:rPr>
              <w:sz w:val="16"/>
              <w:szCs w:val="16"/>
            </w:rPr>
            <w:fldChar w:fldCharType="begin"/>
          </w:r>
          <w:r w:rsidRPr="00F90162">
            <w:rPr>
              <w:sz w:val="16"/>
              <w:szCs w:val="16"/>
            </w:rPr>
            <w:instrText xml:space="preserve"> DOCPROPERTY  doc_cage  \* MERGEFORMAT </w:instrText>
          </w:r>
          <w:r w:rsidRPr="00F90162">
            <w:rPr>
              <w:sz w:val="16"/>
              <w:szCs w:val="16"/>
            </w:rPr>
            <w:fldChar w:fldCharType="separate"/>
          </w:r>
          <w:r w:rsidR="00C06CC9">
            <w:rPr>
              <w:sz w:val="16"/>
              <w:szCs w:val="16"/>
            </w:rPr>
            <w:t xml:space="preserve"> </w:t>
          </w:r>
          <w:r w:rsidRPr="00F90162">
            <w:rPr>
              <w:sz w:val="16"/>
              <w:szCs w:val="16"/>
            </w:rPr>
            <w:fldChar w:fldCharType="end"/>
          </w:r>
        </w:p>
      </w:tc>
    </w:tr>
    <w:tr w:rsidR="00C52916" w:rsidRPr="00F90162" w14:paraId="3E359D10" w14:textId="77777777" w:rsidTr="00371897">
      <w:tc>
        <w:tcPr>
          <w:tcW w:w="1418" w:type="dxa"/>
        </w:tcPr>
        <w:p w14:paraId="2717B6B2" w14:textId="77777777" w:rsidR="00C52916" w:rsidRPr="00F90162" w:rsidRDefault="00C52916" w:rsidP="00C52916">
          <w:pPr>
            <w:pStyle w:val="Header"/>
            <w:spacing w:before="20" w:after="20"/>
          </w:pPr>
          <w:r>
            <w:t>Prepared by</w:t>
          </w:r>
          <w:r w:rsidRPr="00F90162">
            <w:t>:</w:t>
          </w:r>
        </w:p>
      </w:tc>
      <w:tc>
        <w:tcPr>
          <w:tcW w:w="5527" w:type="dxa"/>
        </w:tcPr>
        <w:p w14:paraId="53C8A075" w14:textId="2EC8AD4C" w:rsidR="00C52916" w:rsidRPr="00F90162" w:rsidRDefault="00C52916" w:rsidP="00C52916">
          <w:pPr>
            <w:pStyle w:val="Header"/>
            <w:spacing w:before="20" w:after="20"/>
            <w:rPr>
              <w:caps/>
            </w:rPr>
          </w:pPr>
          <w:r>
            <w:rPr>
              <w:caps/>
            </w:rPr>
            <w:fldChar w:fldCharType="begin"/>
          </w:r>
          <w:r>
            <w:rPr>
              <w:caps/>
            </w:rPr>
            <w:instrText xml:space="preserve"> DOCPROPERTY  doc_prep  \* MERGEFORMAT </w:instrText>
          </w:r>
          <w:r>
            <w:rPr>
              <w:caps/>
            </w:rPr>
            <w:fldChar w:fldCharType="separate"/>
          </w:r>
          <w:r w:rsidR="00C06CC9">
            <w:rPr>
              <w:caps/>
            </w:rPr>
            <w:t>ERC</w:t>
          </w:r>
          <w:r>
            <w:rPr>
              <w:caps/>
            </w:rPr>
            <w:fldChar w:fldCharType="end"/>
          </w:r>
        </w:p>
      </w:tc>
      <w:tc>
        <w:tcPr>
          <w:tcW w:w="2692" w:type="dxa"/>
        </w:tcPr>
        <w:p w14:paraId="52C08185" w14:textId="77777777" w:rsidR="00C52916" w:rsidRPr="00F90162" w:rsidRDefault="00C52916" w:rsidP="00C52916">
          <w:pPr>
            <w:pStyle w:val="Header"/>
            <w:spacing w:before="20" w:after="20"/>
            <w:jc w:val="center"/>
          </w:pPr>
        </w:p>
      </w:tc>
    </w:tr>
    <w:tr w:rsidR="00C52916" w:rsidRPr="00F90162" w14:paraId="2CB86081" w14:textId="77777777" w:rsidTr="00371897">
      <w:tc>
        <w:tcPr>
          <w:tcW w:w="1418" w:type="dxa"/>
        </w:tcPr>
        <w:p w14:paraId="29D74F2C" w14:textId="77777777" w:rsidR="00C52916" w:rsidRPr="00F90162" w:rsidRDefault="00C52916" w:rsidP="00C52916">
          <w:pPr>
            <w:pStyle w:val="Header"/>
            <w:spacing w:before="20" w:after="20"/>
          </w:pPr>
          <w:r w:rsidRPr="00F90162">
            <w:t>Approved by:</w:t>
          </w:r>
        </w:p>
      </w:tc>
      <w:tc>
        <w:tcPr>
          <w:tcW w:w="5527" w:type="dxa"/>
        </w:tcPr>
        <w:p w14:paraId="44051517" w14:textId="01C77104"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doc_apvd  \* MERGEFORMAT </w:instrText>
          </w:r>
          <w:r w:rsidRPr="00F90162">
            <w:rPr>
              <w:caps/>
            </w:rPr>
            <w:fldChar w:fldCharType="separate"/>
          </w:r>
          <w:r w:rsidR="00C06CC9">
            <w:rPr>
              <w:caps/>
            </w:rPr>
            <w:t>JFHA</w:t>
          </w:r>
          <w:r w:rsidRPr="00F90162">
            <w:rPr>
              <w:caps/>
            </w:rPr>
            <w:fldChar w:fldCharType="end"/>
          </w:r>
        </w:p>
      </w:tc>
      <w:tc>
        <w:tcPr>
          <w:tcW w:w="2692" w:type="dxa"/>
        </w:tcPr>
        <w:p w14:paraId="1206DF7C" w14:textId="77777777" w:rsidR="00C52916" w:rsidRPr="00F90162" w:rsidRDefault="00C52916" w:rsidP="00C52916">
          <w:pPr>
            <w:pStyle w:val="Header"/>
            <w:spacing w:before="20" w:after="20"/>
          </w:pPr>
        </w:p>
      </w:tc>
    </w:tr>
    <w:tr w:rsidR="00B61B6C" w:rsidRPr="00F90162" w14:paraId="4CD8706A" w14:textId="77777777">
      <w:tc>
        <w:tcPr>
          <w:tcW w:w="1418" w:type="dxa"/>
        </w:tcPr>
        <w:p w14:paraId="385B0124" w14:textId="77777777" w:rsidR="00B61B6C" w:rsidRPr="00F90162" w:rsidRDefault="00B61B6C" w:rsidP="00601919">
          <w:pPr>
            <w:pStyle w:val="Header"/>
            <w:spacing w:before="20" w:after="20"/>
          </w:pPr>
        </w:p>
      </w:tc>
      <w:tc>
        <w:tcPr>
          <w:tcW w:w="5527" w:type="dxa"/>
        </w:tcPr>
        <w:p w14:paraId="16479879" w14:textId="77777777" w:rsidR="00B61B6C" w:rsidRPr="00F90162" w:rsidRDefault="00B61B6C" w:rsidP="00601919">
          <w:pPr>
            <w:pStyle w:val="Header"/>
            <w:spacing w:before="20" w:after="20"/>
          </w:pPr>
        </w:p>
      </w:tc>
      <w:tc>
        <w:tcPr>
          <w:tcW w:w="2692" w:type="dxa"/>
        </w:tcPr>
        <w:p w14:paraId="53B11DFE" w14:textId="77777777" w:rsidR="00B61B6C" w:rsidRPr="00F90162" w:rsidRDefault="00B61B6C" w:rsidP="00601919">
          <w:pPr>
            <w:pStyle w:val="Header"/>
            <w:spacing w:before="20" w:after="20"/>
          </w:pPr>
        </w:p>
      </w:tc>
    </w:tr>
    <w:tr w:rsidR="00B61B6C" w:rsidRPr="00F90162" w14:paraId="2EDCAB17" w14:textId="77777777">
      <w:tc>
        <w:tcPr>
          <w:tcW w:w="1418" w:type="dxa"/>
        </w:tcPr>
        <w:p w14:paraId="265D75DD" w14:textId="77777777" w:rsidR="00B61B6C" w:rsidRPr="00F90162" w:rsidRDefault="00B61B6C" w:rsidP="00601919">
          <w:pPr>
            <w:pStyle w:val="Header"/>
            <w:spacing w:before="20" w:after="20"/>
          </w:pPr>
        </w:p>
      </w:tc>
      <w:tc>
        <w:tcPr>
          <w:tcW w:w="5527" w:type="dxa"/>
        </w:tcPr>
        <w:p w14:paraId="6A7F7394" w14:textId="77777777" w:rsidR="00B61B6C" w:rsidRPr="00F90162" w:rsidRDefault="00B61B6C" w:rsidP="00601919">
          <w:pPr>
            <w:pStyle w:val="Header"/>
            <w:spacing w:before="20" w:after="20"/>
          </w:pPr>
        </w:p>
      </w:tc>
      <w:tc>
        <w:tcPr>
          <w:tcW w:w="2692" w:type="dxa"/>
        </w:tcPr>
        <w:p w14:paraId="3681DBDE" w14:textId="77777777" w:rsidR="00B61B6C" w:rsidRPr="00F90162" w:rsidRDefault="00B61B6C" w:rsidP="00601919">
          <w:pPr>
            <w:pStyle w:val="Header"/>
            <w:spacing w:before="20" w:after="20"/>
          </w:pPr>
        </w:p>
      </w:tc>
    </w:tr>
    <w:tr w:rsidR="00B61B6C" w:rsidRPr="00F90162" w14:paraId="7E5050F0" w14:textId="77777777">
      <w:tc>
        <w:tcPr>
          <w:tcW w:w="1418" w:type="dxa"/>
        </w:tcPr>
        <w:p w14:paraId="629C6A38" w14:textId="77777777" w:rsidR="00B61B6C" w:rsidRPr="00F90162" w:rsidRDefault="00B61B6C" w:rsidP="00601919">
          <w:pPr>
            <w:pStyle w:val="Header"/>
            <w:spacing w:before="20" w:after="20"/>
          </w:pPr>
        </w:p>
      </w:tc>
      <w:tc>
        <w:tcPr>
          <w:tcW w:w="5527" w:type="dxa"/>
        </w:tcPr>
        <w:p w14:paraId="25A3D085" w14:textId="77777777" w:rsidR="00B61B6C" w:rsidRPr="00F90162" w:rsidRDefault="00B61B6C" w:rsidP="00601919">
          <w:pPr>
            <w:pStyle w:val="Header"/>
            <w:spacing w:before="20" w:after="20"/>
          </w:pPr>
        </w:p>
      </w:tc>
      <w:tc>
        <w:tcPr>
          <w:tcW w:w="2692" w:type="dxa"/>
        </w:tcPr>
        <w:p w14:paraId="1883408E" w14:textId="77777777" w:rsidR="00B61B6C" w:rsidRPr="00F90162" w:rsidRDefault="00B61B6C" w:rsidP="00601919">
          <w:pPr>
            <w:pStyle w:val="Header"/>
            <w:spacing w:before="20" w:after="20"/>
          </w:pPr>
        </w:p>
      </w:tc>
    </w:tr>
  </w:tbl>
  <w:p w14:paraId="6A3E00B8" w14:textId="59100B21" w:rsidR="003A1D8B" w:rsidRDefault="00B61B6C" w:rsidP="003A1D8B">
    <w:pPr>
      <w:pStyle w:val="Header"/>
      <w:spacing w:before="60" w:after="60"/>
      <w:jc w:val="center"/>
      <w:rPr>
        <w:b/>
        <w:kern w:val="28"/>
        <w:sz w:val="32"/>
        <w:szCs w:val="32"/>
      </w:rPr>
    </w:pPr>
    <w:r w:rsidRPr="00F90162">
      <w:rPr>
        <w:b/>
        <w:kern w:val="28"/>
        <w:sz w:val="32"/>
        <w:szCs w:val="32"/>
      </w:rPr>
      <w:fldChar w:fldCharType="begin"/>
    </w:r>
    <w:r w:rsidRPr="00F90162">
      <w:rPr>
        <w:b/>
        <w:kern w:val="28"/>
        <w:sz w:val="32"/>
        <w:szCs w:val="32"/>
      </w:rPr>
      <w:instrText xml:space="preserve"> docproperty doc_title \* MERGEFORMAT </w:instrText>
    </w:r>
    <w:r w:rsidRPr="00F90162">
      <w:rPr>
        <w:b/>
        <w:kern w:val="28"/>
        <w:sz w:val="32"/>
        <w:szCs w:val="32"/>
      </w:rPr>
      <w:fldChar w:fldCharType="separate"/>
    </w:r>
    <w:r w:rsidR="00C06CC9" w:rsidRPr="00C06CC9">
      <w:rPr>
        <w:b/>
        <w:bCs/>
        <w:kern w:val="28"/>
        <w:sz w:val="32"/>
        <w:szCs w:val="32"/>
      </w:rPr>
      <w:t>Basic</w:t>
    </w:r>
    <w:r w:rsidR="00C06CC9">
      <w:rPr>
        <w:b/>
        <w:kern w:val="28"/>
        <w:sz w:val="32"/>
        <w:szCs w:val="32"/>
      </w:rPr>
      <w:t xml:space="preserve"> Naval C2 System Requirements</w:t>
    </w:r>
    <w:r w:rsidRPr="00F90162">
      <w:rPr>
        <w:b/>
        <w:kern w:val="28"/>
        <w:sz w:val="32"/>
        <w:szCs w:val="32"/>
      </w:rPr>
      <w:fldChar w:fldCharType="end"/>
    </w:r>
  </w:p>
  <w:p w14:paraId="67AE84A8" w14:textId="77777777" w:rsidR="003A1D8B" w:rsidRPr="00156059" w:rsidRDefault="003A1D8B" w:rsidP="003A1D8B">
    <w:pPr>
      <w:pStyle w:val="Header"/>
      <w:spacing w:before="60" w:after="60"/>
      <w:jc w:val="center"/>
      <w:rPr>
        <w:b/>
        <w:kern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1FE"/>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18232129"/>
    <w:multiLevelType w:val="multilevel"/>
    <w:tmpl w:val="A6DE2EBC"/>
    <w:styleLink w:val="Outlinenumbered"/>
    <w:lvl w:ilvl="0">
      <w:start w:val="1"/>
      <w:numFmt w:val="decimal"/>
      <w:lvlText w:val="%1)"/>
      <w:lvlJc w:val="left"/>
      <w:pPr>
        <w:tabs>
          <w:tab w:val="num" w:pos="924"/>
        </w:tabs>
        <w:ind w:left="924" w:hanging="357"/>
      </w:pPr>
      <w:rPr>
        <w:rFonts w:hint="default"/>
      </w:rPr>
    </w:lvl>
    <w:lvl w:ilvl="1">
      <w:start w:val="1"/>
      <w:numFmt w:val="lowerLetter"/>
      <w:lvlText w:val="%2)"/>
      <w:lvlJc w:val="left"/>
      <w:pPr>
        <w:tabs>
          <w:tab w:val="num" w:pos="1287"/>
        </w:tabs>
        <w:ind w:left="1287" w:hanging="363"/>
      </w:pPr>
      <w:rPr>
        <w:rFonts w:hint="default"/>
      </w:rPr>
    </w:lvl>
    <w:lvl w:ilvl="2">
      <w:start w:val="1"/>
      <w:numFmt w:val="lowerRoman"/>
      <w:lvlText w:val="%3)"/>
      <w:lvlJc w:val="left"/>
      <w:pPr>
        <w:tabs>
          <w:tab w:val="num" w:pos="1644"/>
        </w:tabs>
        <w:ind w:left="1644" w:hanging="357"/>
      </w:pPr>
      <w:rPr>
        <w:rFonts w:hint="default"/>
      </w:rPr>
    </w:lvl>
    <w:lvl w:ilvl="3">
      <w:start w:val="1"/>
      <w:numFmt w:val="decimal"/>
      <w:lvlText w:val="(%4)"/>
      <w:lvlJc w:val="left"/>
      <w:pPr>
        <w:tabs>
          <w:tab w:val="num" w:pos="2007"/>
        </w:tabs>
        <w:ind w:left="2007" w:hanging="363"/>
      </w:pPr>
      <w:rPr>
        <w:rFonts w:hint="default"/>
      </w:rPr>
    </w:lvl>
    <w:lvl w:ilvl="4">
      <w:start w:val="1"/>
      <w:numFmt w:val="lowerLetter"/>
      <w:lvlText w:val="(%5)"/>
      <w:lvlJc w:val="left"/>
      <w:pPr>
        <w:tabs>
          <w:tab w:val="num" w:pos="2364"/>
        </w:tabs>
        <w:ind w:left="2364" w:hanging="35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22CF1571"/>
    <w:multiLevelType w:val="multilevel"/>
    <w:tmpl w:val="9E3258F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1440" w:hanging="873"/>
      </w:pPr>
      <w:rPr>
        <w:rFonts w:hint="default"/>
      </w:rPr>
    </w:lvl>
    <w:lvl w:ilvl="3">
      <w:start w:val="1"/>
      <w:numFmt w:val="decimal"/>
      <w:pStyle w:val="Heading4"/>
      <w:lvlText w:val="%1.%2.%3.%4"/>
      <w:lvlJc w:val="left"/>
      <w:pPr>
        <w:tabs>
          <w:tab w:val="num" w:pos="1622"/>
        </w:tabs>
        <w:ind w:left="1622" w:hanging="1055"/>
      </w:pPr>
      <w:rPr>
        <w:rFonts w:hint="default"/>
      </w:rPr>
    </w:lvl>
    <w:lvl w:ilvl="4">
      <w:start w:val="1"/>
      <w:numFmt w:val="decimal"/>
      <w:pStyle w:val="Heading5"/>
      <w:lvlText w:val="%1.%2.%3.%4.%5"/>
      <w:lvlJc w:val="left"/>
      <w:pPr>
        <w:tabs>
          <w:tab w:val="num" w:pos="1656"/>
        </w:tabs>
        <w:ind w:left="1656" w:hanging="1230"/>
      </w:pPr>
      <w:rPr>
        <w:rFonts w:hint="default"/>
      </w:rPr>
    </w:lvl>
    <w:lvl w:ilvl="5">
      <w:start w:val="1"/>
      <w:numFmt w:val="decimal"/>
      <w:pStyle w:val="Heading6"/>
      <w:lvlText w:val="%1.%2.%3.%4.%5.%6"/>
      <w:lvlJc w:val="left"/>
      <w:pPr>
        <w:tabs>
          <w:tab w:val="num" w:pos="1979"/>
        </w:tabs>
        <w:ind w:left="1979" w:hanging="1412"/>
      </w:pPr>
      <w:rPr>
        <w:rFonts w:hint="default"/>
      </w:rPr>
    </w:lvl>
    <w:lvl w:ilvl="6">
      <w:start w:val="1"/>
      <w:numFmt w:val="decimal"/>
      <w:pStyle w:val="Heading7"/>
      <w:lvlText w:val="%1.%2.%3.%4.%5.%6.%7"/>
      <w:lvlJc w:val="left"/>
      <w:pPr>
        <w:tabs>
          <w:tab w:val="num" w:pos="2160"/>
        </w:tabs>
        <w:ind w:left="2160" w:hanging="1593"/>
      </w:pPr>
      <w:rPr>
        <w:rFonts w:hint="default"/>
      </w:rPr>
    </w:lvl>
    <w:lvl w:ilvl="7">
      <w:start w:val="1"/>
      <w:numFmt w:val="decimal"/>
      <w:pStyle w:val="Heading8"/>
      <w:lvlText w:val="%1.%2.%3.%4.%5.%6.%7.%8"/>
      <w:lvlJc w:val="left"/>
      <w:pPr>
        <w:tabs>
          <w:tab w:val="num" w:pos="2342"/>
        </w:tabs>
        <w:ind w:left="2342" w:hanging="1775"/>
      </w:pPr>
      <w:rPr>
        <w:rFonts w:hint="default"/>
      </w:rPr>
    </w:lvl>
    <w:lvl w:ilvl="8">
      <w:start w:val="1"/>
      <w:numFmt w:val="decimal"/>
      <w:pStyle w:val="Heading9"/>
      <w:lvlText w:val="%1.%2.%3.%4.%5.%6.%7.%8.%9"/>
      <w:lvlJc w:val="left"/>
      <w:pPr>
        <w:tabs>
          <w:tab w:val="num" w:pos="2517"/>
        </w:tabs>
        <w:ind w:left="2517" w:hanging="1950"/>
      </w:pPr>
      <w:rPr>
        <w:rFonts w:hint="default"/>
      </w:rPr>
    </w:lvl>
  </w:abstractNum>
  <w:abstractNum w:abstractNumId="3" w15:restartNumberingAfterBreak="0">
    <w:nsid w:val="33B905AF"/>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540B6A09"/>
    <w:multiLevelType w:val="multilevel"/>
    <w:tmpl w:val="EC6A3412"/>
    <w:styleLink w:val="Bulleted"/>
    <w:lvl w:ilvl="0">
      <w:start w:val="1"/>
      <w:numFmt w:val="bullet"/>
      <w:pStyle w:val="ListBullet"/>
      <w:lvlText w:val=""/>
      <w:lvlJc w:val="left"/>
      <w:pPr>
        <w:tabs>
          <w:tab w:val="num" w:pos="924"/>
        </w:tabs>
        <w:ind w:left="924" w:hanging="357"/>
      </w:pPr>
      <w:rPr>
        <w:rFonts w:ascii="Symbol" w:hAnsi="Symbol" w:hint="default"/>
      </w:rPr>
    </w:lvl>
    <w:lvl w:ilvl="1">
      <w:start w:val="1"/>
      <w:numFmt w:val="bullet"/>
      <w:pStyle w:val="ListBullet2"/>
      <w:lvlText w:val="o"/>
      <w:lvlJc w:val="left"/>
      <w:pPr>
        <w:tabs>
          <w:tab w:val="num" w:pos="1287"/>
        </w:tabs>
        <w:ind w:left="1287" w:hanging="363"/>
      </w:pPr>
      <w:rPr>
        <w:rFonts w:ascii="Courier New" w:hAnsi="Courier New" w:hint="default"/>
      </w:rPr>
    </w:lvl>
    <w:lvl w:ilvl="2">
      <w:start w:val="1"/>
      <w:numFmt w:val="bullet"/>
      <w:pStyle w:val="ListBullet3"/>
      <w:lvlText w:val=""/>
      <w:lvlJc w:val="left"/>
      <w:pPr>
        <w:tabs>
          <w:tab w:val="num" w:pos="1644"/>
        </w:tabs>
        <w:ind w:left="1644" w:hanging="357"/>
      </w:pPr>
      <w:rPr>
        <w:rFonts w:ascii="Wingdings" w:hAnsi="Wingdings" w:hint="default"/>
      </w:rPr>
    </w:lvl>
    <w:lvl w:ilvl="3">
      <w:start w:val="1"/>
      <w:numFmt w:val="bullet"/>
      <w:pStyle w:val="ListBullet4"/>
      <w:lvlText w:val=""/>
      <w:lvlJc w:val="left"/>
      <w:pPr>
        <w:tabs>
          <w:tab w:val="num" w:pos="2007"/>
        </w:tabs>
        <w:ind w:left="2007" w:hanging="363"/>
      </w:pPr>
      <w:rPr>
        <w:rFonts w:ascii="Symbol" w:hAnsi="Symbol" w:hint="default"/>
      </w:rPr>
    </w:lvl>
    <w:lvl w:ilvl="4">
      <w:start w:val="1"/>
      <w:numFmt w:val="bullet"/>
      <w:pStyle w:val="ListBullet5"/>
      <w:lvlText w:val="o"/>
      <w:lvlJc w:val="left"/>
      <w:pPr>
        <w:tabs>
          <w:tab w:val="num" w:pos="2364"/>
        </w:tabs>
        <w:ind w:left="2364" w:hanging="357"/>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736B299D"/>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76061C9"/>
    <w:multiLevelType w:val="hybridMultilevel"/>
    <w:tmpl w:val="D5FE2006"/>
    <w:lvl w:ilvl="0" w:tplc="6A84C4A8">
      <w:start w:val="1"/>
      <w:numFmt w:val="bullet"/>
      <w:pStyle w:val="DOORSComment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7" w15:restartNumberingAfterBreak="0">
    <w:nsid w:val="7D4D5722"/>
    <w:multiLevelType w:val="multilevel"/>
    <w:tmpl w:val="D6F05F26"/>
    <w:lvl w:ilvl="0">
      <w:start w:val="1"/>
      <w:numFmt w:val="upperLetter"/>
      <w:pStyle w:val="Annex1"/>
      <w:lvlText w:val="Annex %1"/>
      <w:lvlJc w:val="left"/>
      <w:pPr>
        <w:tabs>
          <w:tab w:val="num" w:pos="1418"/>
        </w:tabs>
        <w:ind w:left="1418" w:hanging="1418"/>
      </w:pPr>
      <w:rPr>
        <w:rFonts w:hint="default"/>
      </w:rPr>
    </w:lvl>
    <w:lvl w:ilvl="1">
      <w:start w:val="1"/>
      <w:numFmt w:val="decimal"/>
      <w:pStyle w:val="Annex2"/>
      <w:lvlText w:val="%1.%2"/>
      <w:lvlJc w:val="left"/>
      <w:pPr>
        <w:tabs>
          <w:tab w:val="num" w:pos="567"/>
        </w:tabs>
        <w:ind w:left="567" w:hanging="567"/>
      </w:pPr>
      <w:rPr>
        <w:rFonts w:hint="default"/>
      </w:rPr>
    </w:lvl>
    <w:lvl w:ilvl="2">
      <w:start w:val="1"/>
      <w:numFmt w:val="decimal"/>
      <w:pStyle w:val="Annex3"/>
      <w:lvlText w:val="%1.%2.%3"/>
      <w:lvlJc w:val="left"/>
      <w:pPr>
        <w:tabs>
          <w:tab w:val="num" w:pos="1440"/>
        </w:tabs>
        <w:ind w:left="1440" w:hanging="873"/>
      </w:pPr>
      <w:rPr>
        <w:rFonts w:hint="default"/>
      </w:rPr>
    </w:lvl>
    <w:lvl w:ilvl="3">
      <w:start w:val="1"/>
      <w:numFmt w:val="decimal"/>
      <w:pStyle w:val="Annex4"/>
      <w:lvlText w:val="%1.%2.%3.%4"/>
      <w:lvlJc w:val="left"/>
      <w:pPr>
        <w:tabs>
          <w:tab w:val="num" w:pos="1622"/>
        </w:tabs>
        <w:ind w:left="1622" w:hanging="1055"/>
      </w:pPr>
      <w:rPr>
        <w:rFonts w:hint="default"/>
      </w:rPr>
    </w:lvl>
    <w:lvl w:ilvl="4">
      <w:start w:val="1"/>
      <w:numFmt w:val="decimal"/>
      <w:pStyle w:val="Annex5"/>
      <w:lvlText w:val="%1.%2.%3.%4.%5"/>
      <w:lvlJc w:val="left"/>
      <w:pPr>
        <w:tabs>
          <w:tab w:val="num" w:pos="1797"/>
        </w:tabs>
        <w:ind w:left="1797" w:hanging="1230"/>
      </w:pPr>
      <w:rPr>
        <w:rFonts w:hint="default"/>
      </w:rPr>
    </w:lvl>
    <w:lvl w:ilvl="5">
      <w:start w:val="1"/>
      <w:numFmt w:val="decimal"/>
      <w:pStyle w:val="Annex6"/>
      <w:lvlText w:val="%1.%2.%3.%4.%5.%6"/>
      <w:lvlJc w:val="left"/>
      <w:pPr>
        <w:tabs>
          <w:tab w:val="num" w:pos="1979"/>
        </w:tabs>
        <w:ind w:left="1979" w:hanging="1412"/>
      </w:pPr>
      <w:rPr>
        <w:rFonts w:hint="default"/>
      </w:rPr>
    </w:lvl>
    <w:lvl w:ilvl="6">
      <w:start w:val="1"/>
      <w:numFmt w:val="decimal"/>
      <w:pStyle w:val="Annex7"/>
      <w:lvlText w:val="%1.%2.%3.%4.%5.%6.%7"/>
      <w:lvlJc w:val="left"/>
      <w:pPr>
        <w:tabs>
          <w:tab w:val="num" w:pos="2160"/>
        </w:tabs>
        <w:ind w:left="2160" w:hanging="1593"/>
      </w:pPr>
      <w:rPr>
        <w:rFonts w:hint="default"/>
      </w:rPr>
    </w:lvl>
    <w:lvl w:ilvl="7">
      <w:start w:val="1"/>
      <w:numFmt w:val="decimal"/>
      <w:pStyle w:val="Annex8"/>
      <w:lvlText w:val="%1.%2.%3.%4.%5.%6.%7.%8"/>
      <w:lvlJc w:val="left"/>
      <w:pPr>
        <w:tabs>
          <w:tab w:val="num" w:pos="2342"/>
        </w:tabs>
        <w:ind w:left="2342" w:hanging="1775"/>
      </w:pPr>
      <w:rPr>
        <w:rFonts w:hint="default"/>
      </w:rPr>
    </w:lvl>
    <w:lvl w:ilvl="8">
      <w:start w:val="1"/>
      <w:numFmt w:val="decimal"/>
      <w:pStyle w:val="Annex9"/>
      <w:lvlText w:val="%1.%2.%3.%4.%5.%6.%7.%8.%9"/>
      <w:lvlJc w:val="left"/>
      <w:pPr>
        <w:tabs>
          <w:tab w:val="num" w:pos="2517"/>
        </w:tabs>
        <w:ind w:left="2517" w:hanging="1950"/>
      </w:pPr>
      <w:rPr>
        <w:rFonts w:hint="default"/>
      </w:rPr>
    </w:lvl>
  </w:abstractNum>
  <w:abstractNum w:abstractNumId="8" w15:restartNumberingAfterBreak="0">
    <w:nsid w:val="7DEA5069"/>
    <w:multiLevelType w:val="multilevel"/>
    <w:tmpl w:val="6A98B5CC"/>
    <w:styleLink w:val="Numbered"/>
    <w:lvl w:ilvl="0">
      <w:start w:val="1"/>
      <w:numFmt w:val="decimal"/>
      <w:pStyle w:val="ListNumber"/>
      <w:lvlText w:val="%1."/>
      <w:lvlJc w:val="left"/>
      <w:pPr>
        <w:tabs>
          <w:tab w:val="num" w:pos="924"/>
        </w:tabs>
        <w:ind w:left="924" w:hanging="357"/>
      </w:pPr>
      <w:rPr>
        <w:rFonts w:ascii="Arial" w:hAnsi="Arial" w:hint="default"/>
      </w:rPr>
    </w:lvl>
    <w:lvl w:ilvl="1">
      <w:start w:val="1"/>
      <w:numFmt w:val="lowerLetter"/>
      <w:pStyle w:val="ListNumber2"/>
      <w:lvlText w:val="%2."/>
      <w:lvlJc w:val="left"/>
      <w:pPr>
        <w:tabs>
          <w:tab w:val="num" w:pos="1287"/>
        </w:tabs>
        <w:ind w:left="1287" w:hanging="363"/>
      </w:pPr>
      <w:rPr>
        <w:rFonts w:hint="default"/>
      </w:rPr>
    </w:lvl>
    <w:lvl w:ilvl="2">
      <w:start w:val="1"/>
      <w:numFmt w:val="lowerRoman"/>
      <w:pStyle w:val="ListNumber3"/>
      <w:lvlText w:val="%3."/>
      <w:lvlJc w:val="right"/>
      <w:pPr>
        <w:tabs>
          <w:tab w:val="num" w:pos="1644"/>
        </w:tabs>
        <w:ind w:left="1644" w:hanging="357"/>
      </w:pPr>
      <w:rPr>
        <w:rFonts w:hint="default"/>
      </w:rPr>
    </w:lvl>
    <w:lvl w:ilvl="3">
      <w:start w:val="1"/>
      <w:numFmt w:val="decimal"/>
      <w:pStyle w:val="ListNumber4"/>
      <w:lvlText w:val="%4)"/>
      <w:lvlJc w:val="left"/>
      <w:pPr>
        <w:tabs>
          <w:tab w:val="num" w:pos="2007"/>
        </w:tabs>
        <w:ind w:left="2007" w:hanging="363"/>
      </w:pPr>
      <w:rPr>
        <w:rFonts w:hint="default"/>
      </w:rPr>
    </w:lvl>
    <w:lvl w:ilvl="4">
      <w:start w:val="1"/>
      <w:numFmt w:val="lowerLetter"/>
      <w:pStyle w:val="ListNumber5"/>
      <w:lvlText w:val="%5)"/>
      <w:lvlJc w:val="left"/>
      <w:pPr>
        <w:tabs>
          <w:tab w:val="num" w:pos="2364"/>
        </w:tabs>
        <w:ind w:left="2364" w:hanging="357"/>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num w:numId="1" w16cid:durableId="2120832459">
    <w:abstractNumId w:val="2"/>
  </w:num>
  <w:num w:numId="2" w16cid:durableId="713428380">
    <w:abstractNumId w:val="7"/>
  </w:num>
  <w:num w:numId="3" w16cid:durableId="371343312">
    <w:abstractNumId w:val="8"/>
  </w:num>
  <w:num w:numId="4" w16cid:durableId="1050836200">
    <w:abstractNumId w:val="1"/>
  </w:num>
  <w:num w:numId="5" w16cid:durableId="1622111641">
    <w:abstractNumId w:val="4"/>
  </w:num>
  <w:num w:numId="6" w16cid:durableId="335155387">
    <w:abstractNumId w:val="0"/>
  </w:num>
  <w:num w:numId="7" w16cid:durableId="935598846">
    <w:abstractNumId w:val="5"/>
  </w:num>
  <w:num w:numId="8" w16cid:durableId="571234436">
    <w:abstractNumId w:val="3"/>
  </w:num>
  <w:num w:numId="9" w16cid:durableId="595134373">
    <w:abstractNumId w:val="6"/>
  </w:num>
  <w:num w:numId="10" w16cid:durableId="678120960">
    <w:abstractNumId w:val="2"/>
  </w:num>
  <w:num w:numId="11" w16cid:durableId="749932199">
    <w:abstractNumId w:val="2"/>
  </w:num>
  <w:num w:numId="12" w16cid:durableId="2035420670">
    <w:abstractNumId w:val="2"/>
  </w:num>
  <w:num w:numId="13" w16cid:durableId="88741104">
    <w:abstractNumId w:val="2"/>
  </w:num>
  <w:num w:numId="14" w16cid:durableId="45036703">
    <w:abstractNumId w:val="2"/>
  </w:num>
  <w:num w:numId="15" w16cid:durableId="292290752">
    <w:abstractNumId w:val="2"/>
  </w:num>
  <w:num w:numId="16" w16cid:durableId="2023387784">
    <w:abstractNumId w:val="2"/>
  </w:num>
  <w:num w:numId="17" w16cid:durableId="1894460831">
    <w:abstractNumId w:val="2"/>
  </w:num>
  <w:num w:numId="18" w16cid:durableId="1138229265">
    <w:abstractNumId w:val="2"/>
  </w:num>
  <w:num w:numId="19" w16cid:durableId="985931779">
    <w:abstractNumId w:val="2"/>
  </w:num>
  <w:num w:numId="20" w16cid:durableId="509179755">
    <w:abstractNumId w:val="2"/>
  </w:num>
  <w:num w:numId="21" w16cid:durableId="960696129">
    <w:abstractNumId w:val="2"/>
  </w:num>
  <w:num w:numId="22" w16cid:durableId="804004445">
    <w:abstractNumId w:val="2"/>
  </w:num>
  <w:num w:numId="23" w16cid:durableId="1368872392">
    <w:abstractNumId w:val="2"/>
  </w:num>
  <w:num w:numId="24" w16cid:durableId="91171614">
    <w:abstractNumId w:val="2"/>
  </w:num>
  <w:num w:numId="25" w16cid:durableId="1645968158">
    <w:abstractNumId w:val="2"/>
  </w:num>
  <w:num w:numId="26" w16cid:durableId="1768428689">
    <w:abstractNumId w:val="6"/>
  </w:num>
  <w:num w:numId="27" w16cid:durableId="197162254">
    <w:abstractNumId w:val="2"/>
  </w:num>
  <w:num w:numId="28" w16cid:durableId="116729402">
    <w:abstractNumId w:val="2"/>
  </w:num>
  <w:num w:numId="29" w16cid:durableId="1262448243">
    <w:abstractNumId w:val="2"/>
  </w:num>
  <w:num w:numId="30" w16cid:durableId="929196841">
    <w:abstractNumId w:val="2"/>
  </w:num>
  <w:num w:numId="31" w16cid:durableId="1700810396">
    <w:abstractNumId w:val="2"/>
  </w:num>
  <w:num w:numId="32" w16cid:durableId="2002348390">
    <w:abstractNumId w:val="2"/>
  </w:num>
  <w:num w:numId="33" w16cid:durableId="1076591297">
    <w:abstractNumId w:val="2"/>
  </w:num>
  <w:num w:numId="34" w16cid:durableId="1149665095">
    <w:abstractNumId w:val="2"/>
  </w:num>
  <w:num w:numId="35" w16cid:durableId="715810087">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6" w:nlCheck="1" w:checkStyle="0"/>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567"/>
  <w:autoHyphenation/>
  <w:hyphenationZone w:val="425"/>
  <w:clickAndTypeStyle w:val="BodyText"/>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C9"/>
    <w:rsid w:val="00001000"/>
    <w:rsid w:val="00007AB1"/>
    <w:rsid w:val="00011D17"/>
    <w:rsid w:val="000233C5"/>
    <w:rsid w:val="00026715"/>
    <w:rsid w:val="00032C91"/>
    <w:rsid w:val="00033B45"/>
    <w:rsid w:val="00034305"/>
    <w:rsid w:val="000379FD"/>
    <w:rsid w:val="00041417"/>
    <w:rsid w:val="00046D2B"/>
    <w:rsid w:val="00047245"/>
    <w:rsid w:val="00050E49"/>
    <w:rsid w:val="0005153A"/>
    <w:rsid w:val="00053197"/>
    <w:rsid w:val="00062B83"/>
    <w:rsid w:val="00070516"/>
    <w:rsid w:val="000759B8"/>
    <w:rsid w:val="0007778D"/>
    <w:rsid w:val="0008219D"/>
    <w:rsid w:val="000836CB"/>
    <w:rsid w:val="00084256"/>
    <w:rsid w:val="00086E19"/>
    <w:rsid w:val="00087B33"/>
    <w:rsid w:val="00095C7A"/>
    <w:rsid w:val="000A32ED"/>
    <w:rsid w:val="000A5154"/>
    <w:rsid w:val="000B12D2"/>
    <w:rsid w:val="000B3A36"/>
    <w:rsid w:val="000C49D0"/>
    <w:rsid w:val="000C5886"/>
    <w:rsid w:val="000D08CF"/>
    <w:rsid w:val="000D1B0A"/>
    <w:rsid w:val="000D3C1F"/>
    <w:rsid w:val="000D3D75"/>
    <w:rsid w:val="000E0361"/>
    <w:rsid w:val="000E3796"/>
    <w:rsid w:val="000E3833"/>
    <w:rsid w:val="000F4923"/>
    <w:rsid w:val="000F6DBC"/>
    <w:rsid w:val="00103789"/>
    <w:rsid w:val="00105C7A"/>
    <w:rsid w:val="001124C4"/>
    <w:rsid w:val="00121129"/>
    <w:rsid w:val="001238A3"/>
    <w:rsid w:val="00125D87"/>
    <w:rsid w:val="0013043F"/>
    <w:rsid w:val="00132A36"/>
    <w:rsid w:val="001348DC"/>
    <w:rsid w:val="00134E89"/>
    <w:rsid w:val="001413CE"/>
    <w:rsid w:val="00143C93"/>
    <w:rsid w:val="00152DCE"/>
    <w:rsid w:val="001559EB"/>
    <w:rsid w:val="00160A5D"/>
    <w:rsid w:val="001612E5"/>
    <w:rsid w:val="0016256B"/>
    <w:rsid w:val="00162D7C"/>
    <w:rsid w:val="00164C35"/>
    <w:rsid w:val="00167E04"/>
    <w:rsid w:val="001706C6"/>
    <w:rsid w:val="00172420"/>
    <w:rsid w:val="00174B53"/>
    <w:rsid w:val="00175D14"/>
    <w:rsid w:val="00176F3E"/>
    <w:rsid w:val="00180CD3"/>
    <w:rsid w:val="0018121D"/>
    <w:rsid w:val="00183CFA"/>
    <w:rsid w:val="00184BB3"/>
    <w:rsid w:val="00184C25"/>
    <w:rsid w:val="00191FFD"/>
    <w:rsid w:val="001A29A4"/>
    <w:rsid w:val="001A3934"/>
    <w:rsid w:val="001A42F2"/>
    <w:rsid w:val="001B046F"/>
    <w:rsid w:val="001B36FD"/>
    <w:rsid w:val="001B5640"/>
    <w:rsid w:val="001C0073"/>
    <w:rsid w:val="001C4731"/>
    <w:rsid w:val="001C7F3A"/>
    <w:rsid w:val="001D30C9"/>
    <w:rsid w:val="001D7143"/>
    <w:rsid w:val="001E00D1"/>
    <w:rsid w:val="001E6F5C"/>
    <w:rsid w:val="001F75DA"/>
    <w:rsid w:val="001F7763"/>
    <w:rsid w:val="002050F6"/>
    <w:rsid w:val="00207A60"/>
    <w:rsid w:val="00234217"/>
    <w:rsid w:val="0025265E"/>
    <w:rsid w:val="00252664"/>
    <w:rsid w:val="0025357B"/>
    <w:rsid w:val="0026007F"/>
    <w:rsid w:val="00260AF3"/>
    <w:rsid w:val="00260FF9"/>
    <w:rsid w:val="002619AF"/>
    <w:rsid w:val="0027192F"/>
    <w:rsid w:val="002802E7"/>
    <w:rsid w:val="00287D49"/>
    <w:rsid w:val="0029283F"/>
    <w:rsid w:val="0029582C"/>
    <w:rsid w:val="002A064E"/>
    <w:rsid w:val="002A3555"/>
    <w:rsid w:val="002A4DAE"/>
    <w:rsid w:val="002B3699"/>
    <w:rsid w:val="002B6F2D"/>
    <w:rsid w:val="002C455B"/>
    <w:rsid w:val="002C5904"/>
    <w:rsid w:val="002D599A"/>
    <w:rsid w:val="002E0A5C"/>
    <w:rsid w:val="002E0F88"/>
    <w:rsid w:val="002E109F"/>
    <w:rsid w:val="002F23CC"/>
    <w:rsid w:val="002F4301"/>
    <w:rsid w:val="002F5AC0"/>
    <w:rsid w:val="002F61F5"/>
    <w:rsid w:val="00300C37"/>
    <w:rsid w:val="00314050"/>
    <w:rsid w:val="00317C3B"/>
    <w:rsid w:val="003205AC"/>
    <w:rsid w:val="00320899"/>
    <w:rsid w:val="00321F38"/>
    <w:rsid w:val="00327FD8"/>
    <w:rsid w:val="00330801"/>
    <w:rsid w:val="00333F3D"/>
    <w:rsid w:val="00335B14"/>
    <w:rsid w:val="00337838"/>
    <w:rsid w:val="00337D5C"/>
    <w:rsid w:val="00340BAD"/>
    <w:rsid w:val="00353E62"/>
    <w:rsid w:val="00356594"/>
    <w:rsid w:val="0035705A"/>
    <w:rsid w:val="003579C2"/>
    <w:rsid w:val="00361FA2"/>
    <w:rsid w:val="003627B5"/>
    <w:rsid w:val="003641AC"/>
    <w:rsid w:val="00364FFF"/>
    <w:rsid w:val="00365DDB"/>
    <w:rsid w:val="00370FFE"/>
    <w:rsid w:val="003732E6"/>
    <w:rsid w:val="0037471C"/>
    <w:rsid w:val="003933CE"/>
    <w:rsid w:val="0039637F"/>
    <w:rsid w:val="00397221"/>
    <w:rsid w:val="003A192E"/>
    <w:rsid w:val="003A1D8B"/>
    <w:rsid w:val="003A1DF2"/>
    <w:rsid w:val="003A27DD"/>
    <w:rsid w:val="003A34C8"/>
    <w:rsid w:val="003A355A"/>
    <w:rsid w:val="003A6B85"/>
    <w:rsid w:val="003B0371"/>
    <w:rsid w:val="003B35AC"/>
    <w:rsid w:val="003B454F"/>
    <w:rsid w:val="003C4506"/>
    <w:rsid w:val="003D2D80"/>
    <w:rsid w:val="003E17C2"/>
    <w:rsid w:val="00405EE2"/>
    <w:rsid w:val="004075C1"/>
    <w:rsid w:val="00410D1B"/>
    <w:rsid w:val="00422615"/>
    <w:rsid w:val="00430B4D"/>
    <w:rsid w:val="0044294F"/>
    <w:rsid w:val="004433D2"/>
    <w:rsid w:val="0045289E"/>
    <w:rsid w:val="004546F9"/>
    <w:rsid w:val="004551F0"/>
    <w:rsid w:val="00472E89"/>
    <w:rsid w:val="00473CB1"/>
    <w:rsid w:val="00484155"/>
    <w:rsid w:val="00491A10"/>
    <w:rsid w:val="004A2F20"/>
    <w:rsid w:val="004A4442"/>
    <w:rsid w:val="004A48E3"/>
    <w:rsid w:val="004B0B28"/>
    <w:rsid w:val="004C4DCD"/>
    <w:rsid w:val="004D07E8"/>
    <w:rsid w:val="004E4589"/>
    <w:rsid w:val="004F0942"/>
    <w:rsid w:val="004F38C3"/>
    <w:rsid w:val="00500E56"/>
    <w:rsid w:val="00513DFB"/>
    <w:rsid w:val="0051648C"/>
    <w:rsid w:val="005225DB"/>
    <w:rsid w:val="005225F0"/>
    <w:rsid w:val="0052322A"/>
    <w:rsid w:val="00530284"/>
    <w:rsid w:val="00533C13"/>
    <w:rsid w:val="00546C65"/>
    <w:rsid w:val="005549C1"/>
    <w:rsid w:val="00557374"/>
    <w:rsid w:val="00560871"/>
    <w:rsid w:val="005621FB"/>
    <w:rsid w:val="00566E1E"/>
    <w:rsid w:val="00570F26"/>
    <w:rsid w:val="005718BB"/>
    <w:rsid w:val="00575423"/>
    <w:rsid w:val="00585985"/>
    <w:rsid w:val="00590ABF"/>
    <w:rsid w:val="0059588C"/>
    <w:rsid w:val="005A4FEE"/>
    <w:rsid w:val="005A7659"/>
    <w:rsid w:val="005A7BB6"/>
    <w:rsid w:val="005A7FC2"/>
    <w:rsid w:val="005B3BA7"/>
    <w:rsid w:val="005B5B49"/>
    <w:rsid w:val="005B6E35"/>
    <w:rsid w:val="005C5E86"/>
    <w:rsid w:val="005D0FDE"/>
    <w:rsid w:val="005D32F0"/>
    <w:rsid w:val="005E28E3"/>
    <w:rsid w:val="00601919"/>
    <w:rsid w:val="00610CE2"/>
    <w:rsid w:val="006116B5"/>
    <w:rsid w:val="00616044"/>
    <w:rsid w:val="00616F82"/>
    <w:rsid w:val="00617A16"/>
    <w:rsid w:val="00625A69"/>
    <w:rsid w:val="006307A4"/>
    <w:rsid w:val="00630D86"/>
    <w:rsid w:val="006349DA"/>
    <w:rsid w:val="00642738"/>
    <w:rsid w:val="00654FD5"/>
    <w:rsid w:val="0065740F"/>
    <w:rsid w:val="006617B7"/>
    <w:rsid w:val="0066347F"/>
    <w:rsid w:val="006707EA"/>
    <w:rsid w:val="00670D6F"/>
    <w:rsid w:val="00673233"/>
    <w:rsid w:val="006773A7"/>
    <w:rsid w:val="00680629"/>
    <w:rsid w:val="00683AB3"/>
    <w:rsid w:val="00685627"/>
    <w:rsid w:val="00692D83"/>
    <w:rsid w:val="00693540"/>
    <w:rsid w:val="00695250"/>
    <w:rsid w:val="00696B28"/>
    <w:rsid w:val="006970FA"/>
    <w:rsid w:val="006971F4"/>
    <w:rsid w:val="006A60EA"/>
    <w:rsid w:val="006C387D"/>
    <w:rsid w:val="006C4B74"/>
    <w:rsid w:val="006E2B05"/>
    <w:rsid w:val="006E4A1E"/>
    <w:rsid w:val="006E532E"/>
    <w:rsid w:val="006F3385"/>
    <w:rsid w:val="006F4BD0"/>
    <w:rsid w:val="006F6FA4"/>
    <w:rsid w:val="00702400"/>
    <w:rsid w:val="00706343"/>
    <w:rsid w:val="00707317"/>
    <w:rsid w:val="00714122"/>
    <w:rsid w:val="007169A0"/>
    <w:rsid w:val="007222E4"/>
    <w:rsid w:val="007231C6"/>
    <w:rsid w:val="007245DD"/>
    <w:rsid w:val="0072732E"/>
    <w:rsid w:val="00744723"/>
    <w:rsid w:val="00745E49"/>
    <w:rsid w:val="00746634"/>
    <w:rsid w:val="0074735B"/>
    <w:rsid w:val="00765479"/>
    <w:rsid w:val="00765689"/>
    <w:rsid w:val="00765DC7"/>
    <w:rsid w:val="007719EC"/>
    <w:rsid w:val="00772835"/>
    <w:rsid w:val="00776E02"/>
    <w:rsid w:val="00780ECD"/>
    <w:rsid w:val="00781570"/>
    <w:rsid w:val="007822B6"/>
    <w:rsid w:val="00782A8D"/>
    <w:rsid w:val="0078362B"/>
    <w:rsid w:val="00785E16"/>
    <w:rsid w:val="007871FE"/>
    <w:rsid w:val="00793BF6"/>
    <w:rsid w:val="007956DA"/>
    <w:rsid w:val="007A1132"/>
    <w:rsid w:val="007A4AF5"/>
    <w:rsid w:val="007C1725"/>
    <w:rsid w:val="007C4A0A"/>
    <w:rsid w:val="007D0A19"/>
    <w:rsid w:val="007D0FAB"/>
    <w:rsid w:val="007D29A1"/>
    <w:rsid w:val="007D7B04"/>
    <w:rsid w:val="007F4AB4"/>
    <w:rsid w:val="007F56CF"/>
    <w:rsid w:val="00805DB2"/>
    <w:rsid w:val="00806BA8"/>
    <w:rsid w:val="00806F9A"/>
    <w:rsid w:val="008134D3"/>
    <w:rsid w:val="0082666D"/>
    <w:rsid w:val="00836F08"/>
    <w:rsid w:val="00846F54"/>
    <w:rsid w:val="0085121C"/>
    <w:rsid w:val="00855D6A"/>
    <w:rsid w:val="008663E6"/>
    <w:rsid w:val="008735F0"/>
    <w:rsid w:val="00875E2B"/>
    <w:rsid w:val="00877DEF"/>
    <w:rsid w:val="00887ED5"/>
    <w:rsid w:val="00891623"/>
    <w:rsid w:val="0089217D"/>
    <w:rsid w:val="00895464"/>
    <w:rsid w:val="0089721C"/>
    <w:rsid w:val="008A16A6"/>
    <w:rsid w:val="008A247A"/>
    <w:rsid w:val="008A7176"/>
    <w:rsid w:val="008B30D3"/>
    <w:rsid w:val="008B48D1"/>
    <w:rsid w:val="008C0B57"/>
    <w:rsid w:val="008C12DC"/>
    <w:rsid w:val="008C4B37"/>
    <w:rsid w:val="008C5111"/>
    <w:rsid w:val="008D2331"/>
    <w:rsid w:val="008D48F1"/>
    <w:rsid w:val="008E3B11"/>
    <w:rsid w:val="008E4CC1"/>
    <w:rsid w:val="008F2E40"/>
    <w:rsid w:val="00900BEA"/>
    <w:rsid w:val="00902FA5"/>
    <w:rsid w:val="00910B3C"/>
    <w:rsid w:val="00910E78"/>
    <w:rsid w:val="0091613F"/>
    <w:rsid w:val="00920E14"/>
    <w:rsid w:val="00925A7B"/>
    <w:rsid w:val="009309D9"/>
    <w:rsid w:val="00933AD5"/>
    <w:rsid w:val="009438CF"/>
    <w:rsid w:val="00947330"/>
    <w:rsid w:val="009503A3"/>
    <w:rsid w:val="00951A6D"/>
    <w:rsid w:val="00960479"/>
    <w:rsid w:val="009655AE"/>
    <w:rsid w:val="0097530A"/>
    <w:rsid w:val="00976698"/>
    <w:rsid w:val="009829EB"/>
    <w:rsid w:val="009836E4"/>
    <w:rsid w:val="00990769"/>
    <w:rsid w:val="0099267E"/>
    <w:rsid w:val="00992B77"/>
    <w:rsid w:val="00992D54"/>
    <w:rsid w:val="009A18BC"/>
    <w:rsid w:val="009A24F7"/>
    <w:rsid w:val="009A5A17"/>
    <w:rsid w:val="009B70F3"/>
    <w:rsid w:val="009B72F3"/>
    <w:rsid w:val="009C4A1A"/>
    <w:rsid w:val="009D0763"/>
    <w:rsid w:val="009D3631"/>
    <w:rsid w:val="009D38A2"/>
    <w:rsid w:val="009D5F92"/>
    <w:rsid w:val="009D6130"/>
    <w:rsid w:val="009D6E3D"/>
    <w:rsid w:val="009E2D36"/>
    <w:rsid w:val="009F12E8"/>
    <w:rsid w:val="009F5C0C"/>
    <w:rsid w:val="009F6CDD"/>
    <w:rsid w:val="009F7765"/>
    <w:rsid w:val="00A01DFC"/>
    <w:rsid w:val="00A046A9"/>
    <w:rsid w:val="00A1754D"/>
    <w:rsid w:val="00A232C3"/>
    <w:rsid w:val="00A312C2"/>
    <w:rsid w:val="00A56BCC"/>
    <w:rsid w:val="00A60BE7"/>
    <w:rsid w:val="00A61C37"/>
    <w:rsid w:val="00A672D5"/>
    <w:rsid w:val="00A7457C"/>
    <w:rsid w:val="00A74AF2"/>
    <w:rsid w:val="00A75CEF"/>
    <w:rsid w:val="00A76097"/>
    <w:rsid w:val="00A812CF"/>
    <w:rsid w:val="00A82A1B"/>
    <w:rsid w:val="00A85705"/>
    <w:rsid w:val="00A9251A"/>
    <w:rsid w:val="00A9441A"/>
    <w:rsid w:val="00A9773D"/>
    <w:rsid w:val="00A97EB7"/>
    <w:rsid w:val="00AA2CF1"/>
    <w:rsid w:val="00AA618D"/>
    <w:rsid w:val="00AB2AD0"/>
    <w:rsid w:val="00AC1963"/>
    <w:rsid w:val="00AD18B2"/>
    <w:rsid w:val="00AD29DD"/>
    <w:rsid w:val="00AD4350"/>
    <w:rsid w:val="00AD72DB"/>
    <w:rsid w:val="00AE5B1C"/>
    <w:rsid w:val="00AE632D"/>
    <w:rsid w:val="00AF189A"/>
    <w:rsid w:val="00AF4A76"/>
    <w:rsid w:val="00AF605D"/>
    <w:rsid w:val="00B15427"/>
    <w:rsid w:val="00B17EA4"/>
    <w:rsid w:val="00B23EAF"/>
    <w:rsid w:val="00B3461D"/>
    <w:rsid w:val="00B3696B"/>
    <w:rsid w:val="00B55D8D"/>
    <w:rsid w:val="00B61B6C"/>
    <w:rsid w:val="00B721E7"/>
    <w:rsid w:val="00B73B6F"/>
    <w:rsid w:val="00B75039"/>
    <w:rsid w:val="00B757F2"/>
    <w:rsid w:val="00B94AB1"/>
    <w:rsid w:val="00B96AB4"/>
    <w:rsid w:val="00BA5B91"/>
    <w:rsid w:val="00BA630F"/>
    <w:rsid w:val="00BA7662"/>
    <w:rsid w:val="00BB1376"/>
    <w:rsid w:val="00BB236D"/>
    <w:rsid w:val="00BB6743"/>
    <w:rsid w:val="00BC0BD8"/>
    <w:rsid w:val="00BC2AA4"/>
    <w:rsid w:val="00BC7617"/>
    <w:rsid w:val="00BD33CC"/>
    <w:rsid w:val="00BE3155"/>
    <w:rsid w:val="00BE6250"/>
    <w:rsid w:val="00BF29F6"/>
    <w:rsid w:val="00BF2D1C"/>
    <w:rsid w:val="00BF3346"/>
    <w:rsid w:val="00BF7BCC"/>
    <w:rsid w:val="00C0306A"/>
    <w:rsid w:val="00C04580"/>
    <w:rsid w:val="00C06CC9"/>
    <w:rsid w:val="00C1096F"/>
    <w:rsid w:val="00C109F3"/>
    <w:rsid w:val="00C2105B"/>
    <w:rsid w:val="00C3429C"/>
    <w:rsid w:val="00C34D9D"/>
    <w:rsid w:val="00C36A8E"/>
    <w:rsid w:val="00C52916"/>
    <w:rsid w:val="00C52ECB"/>
    <w:rsid w:val="00C64F3A"/>
    <w:rsid w:val="00C731FF"/>
    <w:rsid w:val="00C75247"/>
    <w:rsid w:val="00C8079F"/>
    <w:rsid w:val="00C822C5"/>
    <w:rsid w:val="00C837A2"/>
    <w:rsid w:val="00C941AA"/>
    <w:rsid w:val="00C9448F"/>
    <w:rsid w:val="00C96EB2"/>
    <w:rsid w:val="00CC0393"/>
    <w:rsid w:val="00CC26E1"/>
    <w:rsid w:val="00CC7886"/>
    <w:rsid w:val="00CC795B"/>
    <w:rsid w:val="00CD4623"/>
    <w:rsid w:val="00CD6E87"/>
    <w:rsid w:val="00CE65A7"/>
    <w:rsid w:val="00CE6D2D"/>
    <w:rsid w:val="00CF4DAA"/>
    <w:rsid w:val="00CF56F9"/>
    <w:rsid w:val="00D00996"/>
    <w:rsid w:val="00D05019"/>
    <w:rsid w:val="00D07016"/>
    <w:rsid w:val="00D13761"/>
    <w:rsid w:val="00D16832"/>
    <w:rsid w:val="00D211B7"/>
    <w:rsid w:val="00D216A4"/>
    <w:rsid w:val="00D24BA3"/>
    <w:rsid w:val="00D25711"/>
    <w:rsid w:val="00D27456"/>
    <w:rsid w:val="00D31A80"/>
    <w:rsid w:val="00D32200"/>
    <w:rsid w:val="00D338FD"/>
    <w:rsid w:val="00D33988"/>
    <w:rsid w:val="00D36779"/>
    <w:rsid w:val="00D37C8C"/>
    <w:rsid w:val="00D406FB"/>
    <w:rsid w:val="00D4208B"/>
    <w:rsid w:val="00D43612"/>
    <w:rsid w:val="00D50A4F"/>
    <w:rsid w:val="00D642AB"/>
    <w:rsid w:val="00D65EE7"/>
    <w:rsid w:val="00D6611F"/>
    <w:rsid w:val="00D6678E"/>
    <w:rsid w:val="00D718E3"/>
    <w:rsid w:val="00D7421A"/>
    <w:rsid w:val="00D830E8"/>
    <w:rsid w:val="00D83E2C"/>
    <w:rsid w:val="00D9273C"/>
    <w:rsid w:val="00D94003"/>
    <w:rsid w:val="00DA1126"/>
    <w:rsid w:val="00DA2542"/>
    <w:rsid w:val="00DA5705"/>
    <w:rsid w:val="00DB1779"/>
    <w:rsid w:val="00DB26A2"/>
    <w:rsid w:val="00DB4C75"/>
    <w:rsid w:val="00DC1113"/>
    <w:rsid w:val="00DC4B16"/>
    <w:rsid w:val="00DC745A"/>
    <w:rsid w:val="00DF03A4"/>
    <w:rsid w:val="00DF05DC"/>
    <w:rsid w:val="00DF1097"/>
    <w:rsid w:val="00DF1E60"/>
    <w:rsid w:val="00DF42C4"/>
    <w:rsid w:val="00DF60BF"/>
    <w:rsid w:val="00E02020"/>
    <w:rsid w:val="00E062EE"/>
    <w:rsid w:val="00E14148"/>
    <w:rsid w:val="00E20080"/>
    <w:rsid w:val="00E20FF2"/>
    <w:rsid w:val="00E2294F"/>
    <w:rsid w:val="00E244F5"/>
    <w:rsid w:val="00E255E3"/>
    <w:rsid w:val="00E25859"/>
    <w:rsid w:val="00E311BC"/>
    <w:rsid w:val="00E31DFA"/>
    <w:rsid w:val="00E33DD2"/>
    <w:rsid w:val="00E34A23"/>
    <w:rsid w:val="00E34FAD"/>
    <w:rsid w:val="00E43E75"/>
    <w:rsid w:val="00E44EAC"/>
    <w:rsid w:val="00E50DFD"/>
    <w:rsid w:val="00E564E7"/>
    <w:rsid w:val="00E66814"/>
    <w:rsid w:val="00E673D8"/>
    <w:rsid w:val="00E71720"/>
    <w:rsid w:val="00E73C96"/>
    <w:rsid w:val="00E740BB"/>
    <w:rsid w:val="00E7410F"/>
    <w:rsid w:val="00E741BB"/>
    <w:rsid w:val="00E7478D"/>
    <w:rsid w:val="00E77455"/>
    <w:rsid w:val="00E82E04"/>
    <w:rsid w:val="00E86B7B"/>
    <w:rsid w:val="00E93712"/>
    <w:rsid w:val="00E95200"/>
    <w:rsid w:val="00E9766B"/>
    <w:rsid w:val="00E9796C"/>
    <w:rsid w:val="00EA0106"/>
    <w:rsid w:val="00EA0DF7"/>
    <w:rsid w:val="00EA19C4"/>
    <w:rsid w:val="00EA3B0F"/>
    <w:rsid w:val="00EA6154"/>
    <w:rsid w:val="00EA6EA2"/>
    <w:rsid w:val="00EB062A"/>
    <w:rsid w:val="00EB08B0"/>
    <w:rsid w:val="00EB13F9"/>
    <w:rsid w:val="00EB54EC"/>
    <w:rsid w:val="00EC1D8E"/>
    <w:rsid w:val="00ED4040"/>
    <w:rsid w:val="00ED6064"/>
    <w:rsid w:val="00ED726D"/>
    <w:rsid w:val="00ED765F"/>
    <w:rsid w:val="00EE0AC7"/>
    <w:rsid w:val="00EE255B"/>
    <w:rsid w:val="00EE3180"/>
    <w:rsid w:val="00EE40D7"/>
    <w:rsid w:val="00EE53F3"/>
    <w:rsid w:val="00EE6773"/>
    <w:rsid w:val="00EE7FD7"/>
    <w:rsid w:val="00EF1002"/>
    <w:rsid w:val="00EF2E8A"/>
    <w:rsid w:val="00EF3A3F"/>
    <w:rsid w:val="00EF78A8"/>
    <w:rsid w:val="00F00B6A"/>
    <w:rsid w:val="00F00D85"/>
    <w:rsid w:val="00F02ECC"/>
    <w:rsid w:val="00F1100E"/>
    <w:rsid w:val="00F12E44"/>
    <w:rsid w:val="00F1435E"/>
    <w:rsid w:val="00F232FD"/>
    <w:rsid w:val="00F26ADA"/>
    <w:rsid w:val="00F3183F"/>
    <w:rsid w:val="00F366DD"/>
    <w:rsid w:val="00F4080C"/>
    <w:rsid w:val="00F429CE"/>
    <w:rsid w:val="00F52A52"/>
    <w:rsid w:val="00F52CE4"/>
    <w:rsid w:val="00F57066"/>
    <w:rsid w:val="00F61043"/>
    <w:rsid w:val="00F62AD4"/>
    <w:rsid w:val="00F73FDC"/>
    <w:rsid w:val="00F82640"/>
    <w:rsid w:val="00F82DE2"/>
    <w:rsid w:val="00F84410"/>
    <w:rsid w:val="00F86348"/>
    <w:rsid w:val="00F90162"/>
    <w:rsid w:val="00F95463"/>
    <w:rsid w:val="00FA6552"/>
    <w:rsid w:val="00FB4454"/>
    <w:rsid w:val="00FB4F75"/>
    <w:rsid w:val="00FC5AE3"/>
    <w:rsid w:val="00FC614F"/>
    <w:rsid w:val="00FD6805"/>
    <w:rsid w:val="00FE622A"/>
    <w:rsid w:val="00FE70C0"/>
    <w:rsid w:val="00FE7615"/>
    <w:rsid w:val="00FF13C6"/>
    <w:rsid w:val="00FF177B"/>
    <w:rsid w:val="00FF57F9"/>
    <w:rsid w:val="00FF6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11A10"/>
  <w15:docId w15:val="{1B56AE50-AD6E-4EB0-869F-3586FDA5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ADA"/>
    <w:rPr>
      <w:rFonts w:ascii="Arial" w:hAnsi="Arial"/>
      <w:sz w:val="22"/>
      <w:szCs w:val="22"/>
      <w:lang w:eastAsia="da-DK"/>
    </w:rPr>
  </w:style>
  <w:style w:type="paragraph" w:styleId="Heading1">
    <w:name w:val="heading 1"/>
    <w:basedOn w:val="Normal"/>
    <w:next w:val="BodyText"/>
    <w:link w:val="Heading1Char"/>
    <w:uiPriority w:val="9"/>
    <w:qFormat/>
    <w:rsid w:val="00BD33CC"/>
    <w:pPr>
      <w:keepNext/>
      <w:numPr>
        <w:numId w:val="35"/>
      </w:numPr>
      <w:spacing w:before="240" w:after="120"/>
      <w:outlineLvl w:val="0"/>
    </w:pPr>
    <w:rPr>
      <w:rFonts w:cs="Arial"/>
      <w:b/>
      <w:bCs/>
      <w:kern w:val="32"/>
      <w:sz w:val="28"/>
      <w:szCs w:val="32"/>
    </w:rPr>
  </w:style>
  <w:style w:type="paragraph" w:styleId="Heading2">
    <w:name w:val="heading 2"/>
    <w:basedOn w:val="Normal"/>
    <w:next w:val="BodyText"/>
    <w:link w:val="Heading2Char"/>
    <w:uiPriority w:val="9"/>
    <w:qFormat/>
    <w:rsid w:val="00BD33CC"/>
    <w:pPr>
      <w:keepNext/>
      <w:numPr>
        <w:ilvl w:val="1"/>
        <w:numId w:val="35"/>
      </w:numPr>
      <w:spacing w:before="240" w:after="120"/>
      <w:outlineLvl w:val="1"/>
    </w:pPr>
    <w:rPr>
      <w:rFonts w:cs="Arial"/>
      <w:b/>
      <w:bCs/>
      <w:iCs/>
      <w:sz w:val="24"/>
    </w:rPr>
  </w:style>
  <w:style w:type="paragraph" w:styleId="Heading3">
    <w:name w:val="heading 3"/>
    <w:basedOn w:val="Normal"/>
    <w:next w:val="BodyText"/>
    <w:link w:val="Heading3Char"/>
    <w:uiPriority w:val="9"/>
    <w:qFormat/>
    <w:rsid w:val="00BD33CC"/>
    <w:pPr>
      <w:keepNext/>
      <w:numPr>
        <w:ilvl w:val="2"/>
        <w:numId w:val="35"/>
      </w:numPr>
      <w:spacing w:before="240" w:after="120"/>
      <w:outlineLvl w:val="2"/>
    </w:pPr>
    <w:rPr>
      <w:rFonts w:cs="Arial"/>
      <w:b/>
      <w:bCs/>
      <w:szCs w:val="20"/>
    </w:rPr>
  </w:style>
  <w:style w:type="paragraph" w:styleId="Heading4">
    <w:name w:val="heading 4"/>
    <w:basedOn w:val="Normal"/>
    <w:next w:val="BodyText"/>
    <w:link w:val="Heading4Char"/>
    <w:uiPriority w:val="9"/>
    <w:qFormat/>
    <w:rsid w:val="00BD33CC"/>
    <w:pPr>
      <w:keepNext/>
      <w:numPr>
        <w:ilvl w:val="3"/>
        <w:numId w:val="35"/>
      </w:numPr>
      <w:spacing w:before="240" w:after="120"/>
      <w:outlineLvl w:val="3"/>
    </w:pPr>
    <w:rPr>
      <w:b/>
      <w:bCs/>
      <w:szCs w:val="20"/>
    </w:rPr>
  </w:style>
  <w:style w:type="paragraph" w:styleId="Heading5">
    <w:name w:val="heading 5"/>
    <w:basedOn w:val="Normal"/>
    <w:next w:val="BodyText"/>
    <w:link w:val="Heading5Char"/>
    <w:uiPriority w:val="9"/>
    <w:qFormat/>
    <w:rsid w:val="00AE5B1C"/>
    <w:pPr>
      <w:keepNext/>
      <w:numPr>
        <w:ilvl w:val="4"/>
        <w:numId w:val="35"/>
      </w:numPr>
      <w:spacing w:before="240" w:after="120"/>
      <w:ind w:left="1797"/>
      <w:outlineLvl w:val="4"/>
    </w:pPr>
    <w:rPr>
      <w:b/>
      <w:iCs/>
      <w:szCs w:val="26"/>
    </w:rPr>
  </w:style>
  <w:style w:type="paragraph" w:styleId="Heading6">
    <w:name w:val="heading 6"/>
    <w:aliases w:val="Annex level 1"/>
    <w:basedOn w:val="Normal"/>
    <w:next w:val="BodyText"/>
    <w:qFormat/>
    <w:rsid w:val="00BD33CC"/>
    <w:pPr>
      <w:keepNext/>
      <w:numPr>
        <w:ilvl w:val="5"/>
        <w:numId w:val="35"/>
      </w:numPr>
      <w:spacing w:before="240" w:after="120"/>
      <w:outlineLvl w:val="5"/>
    </w:pPr>
    <w:rPr>
      <w:b/>
      <w:bCs/>
    </w:rPr>
  </w:style>
  <w:style w:type="paragraph" w:styleId="Heading7">
    <w:name w:val="heading 7"/>
    <w:aliases w:val="Annex level 2"/>
    <w:basedOn w:val="Normal"/>
    <w:next w:val="BodyText"/>
    <w:qFormat/>
    <w:rsid w:val="00BD33CC"/>
    <w:pPr>
      <w:keepNext/>
      <w:numPr>
        <w:ilvl w:val="6"/>
        <w:numId w:val="35"/>
      </w:numPr>
      <w:spacing w:before="240" w:after="120"/>
      <w:outlineLvl w:val="6"/>
    </w:pPr>
    <w:rPr>
      <w:b/>
    </w:rPr>
  </w:style>
  <w:style w:type="paragraph" w:styleId="Heading8">
    <w:name w:val="heading 8"/>
    <w:aliases w:val="Annex level 3"/>
    <w:basedOn w:val="Normal"/>
    <w:next w:val="BodyText"/>
    <w:qFormat/>
    <w:rsid w:val="00BD33CC"/>
    <w:pPr>
      <w:keepNext/>
      <w:numPr>
        <w:ilvl w:val="7"/>
        <w:numId w:val="35"/>
      </w:numPr>
      <w:spacing w:before="240" w:after="120"/>
      <w:outlineLvl w:val="7"/>
    </w:pPr>
    <w:rPr>
      <w:b/>
      <w:iCs/>
    </w:rPr>
  </w:style>
  <w:style w:type="paragraph" w:styleId="Heading9">
    <w:name w:val="heading 9"/>
    <w:basedOn w:val="Normal"/>
    <w:next w:val="BodyText"/>
    <w:qFormat/>
    <w:rsid w:val="00BD33CC"/>
    <w:pPr>
      <w:keepNext/>
      <w:numPr>
        <w:ilvl w:val="8"/>
        <w:numId w:val="35"/>
      </w:numPr>
      <w:spacing w:before="240" w:after="120"/>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F38C3"/>
    <w:pPr>
      <w:spacing w:before="120" w:after="60"/>
      <w:ind w:left="567"/>
    </w:pPr>
  </w:style>
  <w:style w:type="paragraph" w:styleId="Caption">
    <w:name w:val="caption"/>
    <w:basedOn w:val="BodyText"/>
    <w:next w:val="BodyText"/>
    <w:rsid w:val="00AA618D"/>
    <w:pPr>
      <w:spacing w:before="240" w:after="240"/>
      <w:jc w:val="center"/>
    </w:pPr>
    <w:rPr>
      <w:bCs/>
      <w:szCs w:val="20"/>
    </w:rPr>
  </w:style>
  <w:style w:type="character" w:styleId="CommentReference">
    <w:name w:val="annotation reference"/>
    <w:basedOn w:val="DefaultParagraphFont"/>
    <w:rsid w:val="009F5C0C"/>
    <w:rPr>
      <w:sz w:val="16"/>
      <w:szCs w:val="16"/>
    </w:rPr>
  </w:style>
  <w:style w:type="paragraph" w:styleId="CommentText">
    <w:name w:val="annotation text"/>
    <w:basedOn w:val="Normal"/>
    <w:rsid w:val="009F5C0C"/>
    <w:rPr>
      <w:szCs w:val="20"/>
    </w:rPr>
  </w:style>
  <w:style w:type="paragraph" w:styleId="CommentSubject">
    <w:name w:val="annotation subject"/>
    <w:basedOn w:val="CommentText"/>
    <w:next w:val="CommentText"/>
    <w:rsid w:val="009F5C0C"/>
    <w:rPr>
      <w:b/>
      <w:bCs/>
    </w:rPr>
  </w:style>
  <w:style w:type="paragraph" w:styleId="TOC2">
    <w:name w:val="toc 2"/>
    <w:basedOn w:val="Normal"/>
    <w:next w:val="Normal"/>
    <w:uiPriority w:val="39"/>
    <w:rsid w:val="00BD33CC"/>
    <w:pPr>
      <w:tabs>
        <w:tab w:val="left" w:pos="1701"/>
        <w:tab w:val="right" w:leader="dot" w:pos="9639"/>
      </w:tabs>
      <w:spacing w:before="60"/>
      <w:ind w:left="1701" w:right="567" w:hanging="567"/>
    </w:pPr>
    <w:rPr>
      <w:noProof/>
    </w:rPr>
  </w:style>
  <w:style w:type="paragraph" w:customStyle="1" w:styleId="Figure">
    <w:name w:val="Figure"/>
    <w:basedOn w:val="BodyText"/>
    <w:next w:val="Caption"/>
    <w:rsid w:val="00BB236D"/>
    <w:pPr>
      <w:spacing w:before="240"/>
      <w:jc w:val="center"/>
    </w:pPr>
  </w:style>
  <w:style w:type="paragraph" w:customStyle="1" w:styleId="Equation">
    <w:name w:val="Equation"/>
    <w:basedOn w:val="BodyText"/>
    <w:next w:val="Caption"/>
    <w:rsid w:val="00BB236D"/>
    <w:pPr>
      <w:spacing w:before="240"/>
      <w:jc w:val="center"/>
    </w:pPr>
  </w:style>
  <w:style w:type="table" w:customStyle="1" w:styleId="TableClassic">
    <w:name w:val="Table Classic"/>
    <w:basedOn w:val="Table"/>
    <w:rsid w:val="00EF3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keepNext/>
        <w:wordWrap/>
      </w:pPr>
      <w:rPr>
        <w:rFonts w:ascii="Arial" w:hAnsi="Arial"/>
        <w:b/>
        <w:i w:val="0"/>
        <w:sz w:val="20"/>
        <w:szCs w:val="20"/>
      </w:rPr>
      <w:tblPr/>
      <w:trPr>
        <w:tblHeader/>
      </w:trPr>
      <w:tcPr>
        <w:shd w:val="clear" w:color="auto" w:fill="C0C0C0"/>
      </w:tcPr>
    </w:tblStylePr>
  </w:style>
  <w:style w:type="table" w:customStyle="1" w:styleId="Table">
    <w:name w:val="Table"/>
    <w:basedOn w:val="TableNormal"/>
    <w:rsid w:val="00EF3A3F"/>
    <w:pPr>
      <w:spacing w:before="60" w:after="60"/>
    </w:pPr>
    <w:rPr>
      <w:rFonts w:ascii="Arial" w:hAnsi="Arial"/>
    </w:rPr>
    <w:tblPr>
      <w:tblInd w:w="567" w:type="dxa"/>
    </w:tblPr>
    <w:tblStylePr w:type="firstRow">
      <w:pPr>
        <w:keepNext/>
        <w:wordWrap/>
      </w:pPr>
      <w:rPr>
        <w:rFonts w:ascii="Arial" w:hAnsi="Arial"/>
        <w:sz w:val="20"/>
      </w:rPr>
      <w:tblPr/>
      <w:trPr>
        <w:tblHeader/>
      </w:trPr>
    </w:tblStylePr>
  </w:style>
  <w:style w:type="paragraph" w:styleId="TOC1">
    <w:name w:val="toc 1"/>
    <w:basedOn w:val="Normal"/>
    <w:next w:val="Normal"/>
    <w:uiPriority w:val="39"/>
    <w:rsid w:val="00BD33CC"/>
    <w:pPr>
      <w:tabs>
        <w:tab w:val="left" w:pos="1134"/>
        <w:tab w:val="right" w:leader="dot" w:pos="9639"/>
      </w:tabs>
      <w:spacing w:before="120"/>
      <w:ind w:left="1134" w:right="567" w:hanging="567"/>
    </w:pPr>
    <w:rPr>
      <w:b/>
    </w:rPr>
  </w:style>
  <w:style w:type="paragraph" w:styleId="TOC3">
    <w:name w:val="toc 3"/>
    <w:basedOn w:val="Normal"/>
    <w:next w:val="Normal"/>
    <w:uiPriority w:val="39"/>
    <w:rsid w:val="00BD33CC"/>
    <w:pPr>
      <w:tabs>
        <w:tab w:val="left" w:pos="2552"/>
        <w:tab w:val="right" w:leader="dot" w:pos="9639"/>
      </w:tabs>
      <w:spacing w:before="60"/>
      <w:ind w:left="2552" w:right="567" w:hanging="851"/>
    </w:pPr>
    <w:rPr>
      <w:noProof/>
      <w:sz w:val="20"/>
      <w:szCs w:val="20"/>
    </w:rPr>
  </w:style>
  <w:style w:type="paragraph" w:customStyle="1" w:styleId="Annex1">
    <w:name w:val="Annex 1"/>
    <w:basedOn w:val="Normal"/>
    <w:next w:val="BodyText"/>
    <w:qFormat/>
    <w:rsid w:val="00500E56"/>
    <w:pPr>
      <w:keepNext/>
      <w:pageBreakBefore/>
      <w:numPr>
        <w:numId w:val="2"/>
      </w:numPr>
      <w:spacing w:after="120"/>
      <w:outlineLvl w:val="0"/>
    </w:pPr>
    <w:rPr>
      <w:b/>
      <w:kern w:val="32"/>
      <w:sz w:val="28"/>
      <w:szCs w:val="28"/>
    </w:rPr>
  </w:style>
  <w:style w:type="paragraph" w:customStyle="1" w:styleId="Annex2">
    <w:name w:val="Annex 2"/>
    <w:basedOn w:val="Heading2"/>
    <w:next w:val="BodyText"/>
    <w:rsid w:val="00685627"/>
    <w:pPr>
      <w:numPr>
        <w:numId w:val="2"/>
      </w:numPr>
    </w:pPr>
  </w:style>
  <w:style w:type="character" w:styleId="Hyperlink">
    <w:name w:val="Hyperlink"/>
    <w:uiPriority w:val="99"/>
    <w:rsid w:val="00D36779"/>
    <w:rPr>
      <w:color w:val="0000FF"/>
      <w:u w:val="single"/>
    </w:rPr>
  </w:style>
  <w:style w:type="paragraph" w:styleId="TOAHeading">
    <w:name w:val="toa heading"/>
    <w:basedOn w:val="Normal"/>
    <w:next w:val="BodyText"/>
    <w:rsid w:val="00F73FDC"/>
    <w:pPr>
      <w:keepNext/>
      <w:spacing w:before="120" w:after="120"/>
      <w:ind w:left="567"/>
      <w:jc w:val="center"/>
    </w:pPr>
    <w:rPr>
      <w:rFonts w:cs="Arial"/>
      <w:b/>
      <w:bCs/>
    </w:rPr>
  </w:style>
  <w:style w:type="paragraph" w:styleId="Title">
    <w:name w:val="Title"/>
    <w:basedOn w:val="Normal"/>
    <w:rsid w:val="00782A8D"/>
    <w:pPr>
      <w:spacing w:after="60"/>
      <w:jc w:val="center"/>
    </w:pPr>
    <w:rPr>
      <w:sz w:val="24"/>
    </w:rPr>
  </w:style>
  <w:style w:type="paragraph" w:styleId="DocumentMap">
    <w:name w:val="Document Map"/>
    <w:basedOn w:val="Normal"/>
    <w:rsid w:val="001A3934"/>
    <w:pPr>
      <w:shd w:val="clear" w:color="auto" w:fill="000080"/>
    </w:pPr>
    <w:rPr>
      <w:rFonts w:ascii="Tahoma" w:hAnsi="Tahoma" w:cs="Tahoma"/>
    </w:rPr>
  </w:style>
  <w:style w:type="paragraph" w:styleId="TableofFigures">
    <w:name w:val="table of figures"/>
    <w:basedOn w:val="Normal"/>
    <w:next w:val="BodyText"/>
    <w:uiPriority w:val="99"/>
    <w:rsid w:val="00AA618D"/>
    <w:pPr>
      <w:tabs>
        <w:tab w:val="right" w:leader="dot" w:pos="9639"/>
      </w:tabs>
      <w:ind w:left="1985" w:right="567" w:hanging="1418"/>
    </w:pPr>
  </w:style>
  <w:style w:type="paragraph" w:styleId="Signature">
    <w:name w:val="Signature"/>
    <w:basedOn w:val="Normal"/>
    <w:rsid w:val="00AB2AD0"/>
    <w:pPr>
      <w:spacing w:before="60" w:after="60"/>
    </w:pPr>
    <w:rPr>
      <w:sz w:val="16"/>
    </w:rPr>
  </w:style>
  <w:style w:type="paragraph" w:styleId="Header">
    <w:name w:val="header"/>
    <w:basedOn w:val="Normal"/>
    <w:rsid w:val="00CD4623"/>
  </w:style>
  <w:style w:type="paragraph" w:styleId="Footer">
    <w:name w:val="footer"/>
    <w:basedOn w:val="Normal"/>
    <w:link w:val="FooterChar"/>
    <w:rsid w:val="00CD4623"/>
  </w:style>
  <w:style w:type="numbering" w:styleId="111111">
    <w:name w:val="Outline List 2"/>
    <w:basedOn w:val="NoList"/>
    <w:rsid w:val="00D718E3"/>
    <w:pPr>
      <w:numPr>
        <w:numId w:val="6"/>
      </w:numPr>
    </w:pPr>
  </w:style>
  <w:style w:type="paragraph" w:customStyle="1" w:styleId="RecordofChanges">
    <w:name w:val="Record of Changes"/>
    <w:basedOn w:val="Normal"/>
    <w:rsid w:val="009A5A17"/>
    <w:pPr>
      <w:keepNext/>
      <w:spacing w:before="100" w:after="100"/>
      <w:ind w:left="-108"/>
    </w:pPr>
    <w:rPr>
      <w:b/>
    </w:rPr>
  </w:style>
  <w:style w:type="paragraph" w:styleId="BalloonText">
    <w:name w:val="Balloon Text"/>
    <w:basedOn w:val="Normal"/>
    <w:rsid w:val="00AD29DD"/>
    <w:rPr>
      <w:rFonts w:ascii="Tahoma" w:hAnsi="Tahoma" w:cs="Tahoma"/>
      <w:sz w:val="16"/>
      <w:szCs w:val="16"/>
    </w:rPr>
  </w:style>
  <w:style w:type="table" w:styleId="TableGrid">
    <w:name w:val="Table Grid"/>
    <w:basedOn w:val="Table"/>
    <w:rsid w:val="00EF3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numbering" w:customStyle="1" w:styleId="Numbered">
    <w:name w:val="Numbered"/>
    <w:basedOn w:val="NoList"/>
    <w:rsid w:val="004F38C3"/>
    <w:pPr>
      <w:numPr>
        <w:numId w:val="3"/>
      </w:numPr>
    </w:pPr>
  </w:style>
  <w:style w:type="paragraph" w:styleId="TOC4">
    <w:name w:val="toc 4"/>
    <w:basedOn w:val="Normal"/>
    <w:next w:val="Normal"/>
    <w:uiPriority w:val="39"/>
    <w:rsid w:val="00BD33CC"/>
    <w:pPr>
      <w:tabs>
        <w:tab w:val="left" w:pos="3544"/>
        <w:tab w:val="right" w:leader="dot" w:pos="9639"/>
      </w:tabs>
      <w:spacing w:before="20"/>
      <w:ind w:left="3544" w:right="567" w:hanging="992"/>
    </w:pPr>
    <w:rPr>
      <w:noProof/>
      <w:sz w:val="18"/>
      <w:szCs w:val="18"/>
    </w:rPr>
  </w:style>
  <w:style w:type="paragraph" w:styleId="TOC5">
    <w:name w:val="toc 5"/>
    <w:basedOn w:val="Normal"/>
    <w:next w:val="Normal"/>
    <w:uiPriority w:val="39"/>
    <w:rsid w:val="00BD33CC"/>
    <w:pPr>
      <w:tabs>
        <w:tab w:val="left" w:pos="4678"/>
        <w:tab w:val="right" w:leader="dot" w:pos="9639"/>
      </w:tabs>
      <w:spacing w:before="20"/>
      <w:ind w:left="4678" w:right="567" w:hanging="1134"/>
    </w:pPr>
    <w:rPr>
      <w:sz w:val="16"/>
      <w:szCs w:val="16"/>
    </w:rPr>
  </w:style>
  <w:style w:type="paragraph" w:styleId="TOC6">
    <w:name w:val="toc 6"/>
    <w:basedOn w:val="Normal"/>
    <w:next w:val="Normal"/>
    <w:uiPriority w:val="39"/>
    <w:rsid w:val="00BD33CC"/>
    <w:pPr>
      <w:tabs>
        <w:tab w:val="left" w:pos="5812"/>
        <w:tab w:val="right" w:leader="dot" w:pos="9639"/>
      </w:tabs>
      <w:ind w:left="5812" w:right="567" w:hanging="1134"/>
    </w:pPr>
    <w:rPr>
      <w:noProof/>
      <w:sz w:val="14"/>
      <w:szCs w:val="14"/>
    </w:rPr>
  </w:style>
  <w:style w:type="paragraph" w:styleId="TOC7">
    <w:name w:val="toc 7"/>
    <w:basedOn w:val="Normal"/>
    <w:next w:val="Normal"/>
    <w:uiPriority w:val="39"/>
    <w:rsid w:val="00BD33CC"/>
    <w:pPr>
      <w:tabs>
        <w:tab w:val="left" w:pos="3714"/>
        <w:tab w:val="right" w:leader="dot" w:pos="9639"/>
      </w:tabs>
      <w:ind w:left="3714" w:right="567" w:hanging="1871"/>
    </w:pPr>
  </w:style>
  <w:style w:type="paragraph" w:styleId="TOC8">
    <w:name w:val="toc 8"/>
    <w:basedOn w:val="Normal"/>
    <w:next w:val="Normal"/>
    <w:uiPriority w:val="39"/>
    <w:rsid w:val="00BD33CC"/>
    <w:pPr>
      <w:tabs>
        <w:tab w:val="left" w:pos="3714"/>
        <w:tab w:val="right" w:leader="dot" w:pos="9639"/>
      </w:tabs>
      <w:ind w:left="3714" w:right="567" w:hanging="1871"/>
    </w:pPr>
  </w:style>
  <w:style w:type="paragraph" w:styleId="TOC9">
    <w:name w:val="toc 9"/>
    <w:basedOn w:val="Normal"/>
    <w:next w:val="Normal"/>
    <w:rsid w:val="00765689"/>
    <w:pPr>
      <w:tabs>
        <w:tab w:val="left" w:pos="3714"/>
        <w:tab w:val="right" w:leader="dot" w:pos="9639"/>
      </w:tabs>
      <w:ind w:left="3714" w:right="567" w:hanging="1871"/>
    </w:pPr>
  </w:style>
  <w:style w:type="character" w:customStyle="1" w:styleId="Monospace">
    <w:name w:val="Monospace"/>
    <w:rsid w:val="00DB26A2"/>
    <w:rPr>
      <w:rFonts w:ascii="Courier New" w:hAnsi="Courier New"/>
    </w:rPr>
  </w:style>
  <w:style w:type="paragraph" w:customStyle="1" w:styleId="Verbatim">
    <w:name w:val="Verbatim"/>
    <w:basedOn w:val="Normal"/>
    <w:rsid w:val="008C4B37"/>
    <w:pPr>
      <w:ind w:left="567"/>
    </w:pPr>
    <w:rPr>
      <w:rFonts w:ascii="Courier New" w:hAnsi="Courier New"/>
    </w:rPr>
  </w:style>
  <w:style w:type="paragraph" w:customStyle="1" w:styleId="Preface">
    <w:name w:val="Preface"/>
    <w:basedOn w:val="Normal"/>
    <w:next w:val="BodyText"/>
    <w:rsid w:val="00F73FDC"/>
    <w:pPr>
      <w:keepNext/>
      <w:spacing w:after="60"/>
      <w:ind w:left="567"/>
    </w:pPr>
    <w:rPr>
      <w:b/>
    </w:rPr>
  </w:style>
  <w:style w:type="paragraph" w:customStyle="1" w:styleId="Annex3">
    <w:name w:val="Annex 3"/>
    <w:basedOn w:val="Heading3"/>
    <w:next w:val="BodyText"/>
    <w:rsid w:val="00685627"/>
    <w:pPr>
      <w:numPr>
        <w:numId w:val="2"/>
      </w:numPr>
    </w:pPr>
  </w:style>
  <w:style w:type="paragraph" w:customStyle="1" w:styleId="Annex4">
    <w:name w:val="Annex 4"/>
    <w:basedOn w:val="Heading4"/>
    <w:next w:val="BodyText"/>
    <w:rsid w:val="00685627"/>
    <w:pPr>
      <w:numPr>
        <w:numId w:val="2"/>
      </w:numPr>
    </w:pPr>
  </w:style>
  <w:style w:type="paragraph" w:customStyle="1" w:styleId="Annex5">
    <w:name w:val="Annex 5"/>
    <w:basedOn w:val="Heading5"/>
    <w:next w:val="BodyText"/>
    <w:rsid w:val="00685627"/>
    <w:pPr>
      <w:numPr>
        <w:numId w:val="2"/>
      </w:numPr>
    </w:pPr>
  </w:style>
  <w:style w:type="paragraph" w:customStyle="1" w:styleId="Annex6">
    <w:name w:val="Annex 6"/>
    <w:basedOn w:val="Heading6"/>
    <w:next w:val="BodyText"/>
    <w:rsid w:val="00685627"/>
    <w:pPr>
      <w:numPr>
        <w:numId w:val="2"/>
      </w:numPr>
    </w:pPr>
  </w:style>
  <w:style w:type="paragraph" w:customStyle="1" w:styleId="Annex7">
    <w:name w:val="Annex 7"/>
    <w:basedOn w:val="Heading7"/>
    <w:next w:val="BodyText"/>
    <w:rsid w:val="00685627"/>
    <w:pPr>
      <w:numPr>
        <w:numId w:val="2"/>
      </w:numPr>
    </w:pPr>
  </w:style>
  <w:style w:type="paragraph" w:customStyle="1" w:styleId="Annex8">
    <w:name w:val="Annex 8"/>
    <w:basedOn w:val="Heading8"/>
    <w:next w:val="BodyText"/>
    <w:rsid w:val="00685627"/>
    <w:pPr>
      <w:numPr>
        <w:numId w:val="2"/>
      </w:numPr>
    </w:pPr>
  </w:style>
  <w:style w:type="paragraph" w:customStyle="1" w:styleId="Annex9">
    <w:name w:val="Annex 9"/>
    <w:basedOn w:val="Heading9"/>
    <w:next w:val="BodyText"/>
    <w:rsid w:val="00685627"/>
    <w:pPr>
      <w:numPr>
        <w:numId w:val="2"/>
      </w:numPr>
    </w:pPr>
  </w:style>
  <w:style w:type="character" w:styleId="EndnoteReference">
    <w:name w:val="endnote reference"/>
    <w:rsid w:val="00610CE2"/>
    <w:rPr>
      <w:vertAlign w:val="superscript"/>
    </w:rPr>
  </w:style>
  <w:style w:type="paragraph" w:styleId="EndnoteText">
    <w:name w:val="endnote text"/>
    <w:basedOn w:val="Normal"/>
    <w:rsid w:val="00744723"/>
    <w:pPr>
      <w:spacing w:before="40"/>
    </w:pPr>
    <w:rPr>
      <w:szCs w:val="20"/>
    </w:rPr>
  </w:style>
  <w:style w:type="character" w:styleId="FootnoteReference">
    <w:name w:val="footnote reference"/>
    <w:rsid w:val="00925A7B"/>
    <w:rPr>
      <w:vertAlign w:val="superscript"/>
    </w:rPr>
  </w:style>
  <w:style w:type="paragraph" w:styleId="FootnoteText">
    <w:name w:val="footnote text"/>
    <w:basedOn w:val="Normal"/>
    <w:rsid w:val="00744723"/>
    <w:pPr>
      <w:spacing w:before="40"/>
    </w:pPr>
    <w:rPr>
      <w:szCs w:val="20"/>
    </w:rPr>
  </w:style>
  <w:style w:type="paragraph" w:styleId="Index1">
    <w:name w:val="index 1"/>
    <w:basedOn w:val="Normal"/>
    <w:next w:val="BodyText"/>
    <w:rsid w:val="00A60BE7"/>
    <w:pPr>
      <w:ind w:left="200" w:hanging="200"/>
    </w:pPr>
  </w:style>
  <w:style w:type="paragraph" w:styleId="Index2">
    <w:name w:val="index 2"/>
    <w:basedOn w:val="Normal"/>
    <w:next w:val="BodyText"/>
    <w:rsid w:val="00A60BE7"/>
    <w:pPr>
      <w:ind w:left="400" w:hanging="200"/>
    </w:pPr>
  </w:style>
  <w:style w:type="paragraph" w:styleId="Index3">
    <w:name w:val="index 3"/>
    <w:basedOn w:val="Normal"/>
    <w:next w:val="BodyText"/>
    <w:rsid w:val="00A60BE7"/>
    <w:pPr>
      <w:ind w:left="600" w:hanging="200"/>
    </w:pPr>
  </w:style>
  <w:style w:type="paragraph" w:styleId="Index4">
    <w:name w:val="index 4"/>
    <w:basedOn w:val="Normal"/>
    <w:next w:val="BodyText"/>
    <w:rsid w:val="00A60BE7"/>
    <w:pPr>
      <w:ind w:left="800" w:hanging="200"/>
    </w:pPr>
  </w:style>
  <w:style w:type="paragraph" w:styleId="Index5">
    <w:name w:val="index 5"/>
    <w:basedOn w:val="Normal"/>
    <w:next w:val="BodyText"/>
    <w:rsid w:val="00A60BE7"/>
    <w:pPr>
      <w:ind w:left="1000" w:hanging="200"/>
    </w:pPr>
  </w:style>
  <w:style w:type="paragraph" w:styleId="Index6">
    <w:name w:val="index 6"/>
    <w:basedOn w:val="Normal"/>
    <w:next w:val="BodyText"/>
    <w:rsid w:val="00A60BE7"/>
    <w:pPr>
      <w:ind w:left="1200" w:hanging="200"/>
    </w:pPr>
  </w:style>
  <w:style w:type="paragraph" w:styleId="Index7">
    <w:name w:val="index 7"/>
    <w:basedOn w:val="Normal"/>
    <w:next w:val="BodyText"/>
    <w:rsid w:val="00A60BE7"/>
    <w:pPr>
      <w:ind w:left="1400" w:hanging="200"/>
    </w:pPr>
  </w:style>
  <w:style w:type="paragraph" w:styleId="Index8">
    <w:name w:val="index 8"/>
    <w:basedOn w:val="Normal"/>
    <w:next w:val="BodyText"/>
    <w:rsid w:val="00A60BE7"/>
    <w:pPr>
      <w:ind w:left="1600" w:hanging="200"/>
    </w:pPr>
  </w:style>
  <w:style w:type="paragraph" w:styleId="Index9">
    <w:name w:val="index 9"/>
    <w:basedOn w:val="Normal"/>
    <w:next w:val="BodyText"/>
    <w:rsid w:val="00A60BE7"/>
    <w:pPr>
      <w:ind w:left="1800" w:hanging="200"/>
    </w:pPr>
  </w:style>
  <w:style w:type="paragraph" w:styleId="IndexHeading">
    <w:name w:val="index heading"/>
    <w:basedOn w:val="Normal"/>
    <w:next w:val="Index1"/>
    <w:rsid w:val="00A60BE7"/>
    <w:rPr>
      <w:rFonts w:cs="Arial"/>
      <w:b/>
      <w:bCs/>
    </w:rPr>
  </w:style>
  <w:style w:type="numbering" w:styleId="1ai">
    <w:name w:val="Outline List 1"/>
    <w:basedOn w:val="NoList"/>
    <w:rsid w:val="00D718E3"/>
    <w:pPr>
      <w:numPr>
        <w:numId w:val="7"/>
      </w:numPr>
    </w:pPr>
  </w:style>
  <w:style w:type="paragraph" w:styleId="TableofAuthorities">
    <w:name w:val="table of authorities"/>
    <w:basedOn w:val="Normal"/>
    <w:next w:val="Normal"/>
    <w:rsid w:val="00A60BE7"/>
    <w:pPr>
      <w:ind w:left="200" w:hanging="200"/>
    </w:pPr>
  </w:style>
  <w:style w:type="character" w:styleId="Strong">
    <w:name w:val="Strong"/>
    <w:rsid w:val="00601919"/>
    <w:rPr>
      <w:b/>
      <w:bCs/>
    </w:rPr>
  </w:style>
  <w:style w:type="character" w:styleId="Emphasis">
    <w:name w:val="Emphasis"/>
    <w:rsid w:val="00601919"/>
    <w:rPr>
      <w:i/>
      <w:iCs/>
    </w:rPr>
  </w:style>
  <w:style w:type="numbering" w:customStyle="1" w:styleId="Outlinenumbered">
    <w:name w:val="Outline numbered"/>
    <w:basedOn w:val="NoList"/>
    <w:rsid w:val="001706C6"/>
    <w:pPr>
      <w:numPr>
        <w:numId w:val="4"/>
      </w:numPr>
    </w:pPr>
  </w:style>
  <w:style w:type="paragraph" w:styleId="ListNumber">
    <w:name w:val="List Number"/>
    <w:basedOn w:val="BodyText"/>
    <w:qFormat/>
    <w:rsid w:val="00992D54"/>
    <w:pPr>
      <w:numPr>
        <w:numId w:val="3"/>
      </w:numPr>
      <w:spacing w:before="60"/>
    </w:pPr>
  </w:style>
  <w:style w:type="paragraph" w:styleId="BlockText">
    <w:name w:val="Block Text"/>
    <w:basedOn w:val="Normal"/>
    <w:rsid w:val="00472E89"/>
    <w:pPr>
      <w:spacing w:before="60" w:after="60"/>
      <w:ind w:left="1701" w:right="1134"/>
    </w:pPr>
  </w:style>
  <w:style w:type="paragraph" w:styleId="BodyText2">
    <w:name w:val="Body Text 2"/>
    <w:basedOn w:val="Normal"/>
    <w:rsid w:val="00472E89"/>
    <w:pPr>
      <w:spacing w:before="60" w:after="60" w:line="480" w:lineRule="auto"/>
      <w:ind w:left="567"/>
    </w:pPr>
  </w:style>
  <w:style w:type="paragraph" w:styleId="BodyText3">
    <w:name w:val="Body Text 3"/>
    <w:basedOn w:val="Normal"/>
    <w:rsid w:val="00472E89"/>
    <w:pPr>
      <w:spacing w:before="60" w:after="60"/>
      <w:ind w:left="567"/>
    </w:pPr>
    <w:rPr>
      <w:sz w:val="16"/>
      <w:szCs w:val="16"/>
    </w:rPr>
  </w:style>
  <w:style w:type="paragraph" w:styleId="BodyTextFirstIndent">
    <w:name w:val="Body Text First Indent"/>
    <w:basedOn w:val="BodyText"/>
    <w:rsid w:val="00683AB3"/>
    <w:pPr>
      <w:ind w:firstLine="284"/>
    </w:pPr>
  </w:style>
  <w:style w:type="paragraph" w:styleId="BodyTextIndent">
    <w:name w:val="Body Text Indent"/>
    <w:basedOn w:val="BodyText"/>
    <w:rsid w:val="00472E89"/>
    <w:pPr>
      <w:ind w:left="851"/>
    </w:pPr>
  </w:style>
  <w:style w:type="paragraph" w:styleId="BodyTextFirstIndent2">
    <w:name w:val="Body Text First Indent 2"/>
    <w:basedOn w:val="BodyTextIndent"/>
    <w:rsid w:val="00EF78A8"/>
    <w:pPr>
      <w:ind w:firstLine="284"/>
    </w:pPr>
  </w:style>
  <w:style w:type="paragraph" w:styleId="BodyTextIndent2">
    <w:name w:val="Body Text Indent 2"/>
    <w:basedOn w:val="BodyText2"/>
    <w:rsid w:val="00472E89"/>
    <w:pPr>
      <w:ind w:left="851"/>
    </w:pPr>
  </w:style>
  <w:style w:type="paragraph" w:styleId="BodyTextIndent3">
    <w:name w:val="Body Text Indent 3"/>
    <w:basedOn w:val="BodyText3"/>
    <w:rsid w:val="006116B5"/>
    <w:pPr>
      <w:ind w:left="851"/>
    </w:pPr>
  </w:style>
  <w:style w:type="paragraph" w:styleId="ListNumber2">
    <w:name w:val="List Number 2"/>
    <w:basedOn w:val="BodyText"/>
    <w:rsid w:val="00992D54"/>
    <w:pPr>
      <w:numPr>
        <w:ilvl w:val="1"/>
        <w:numId w:val="3"/>
      </w:numPr>
      <w:spacing w:before="60"/>
    </w:pPr>
  </w:style>
  <w:style w:type="paragraph" w:styleId="ListBullet2">
    <w:name w:val="List Bullet 2"/>
    <w:basedOn w:val="BodyText"/>
    <w:rsid w:val="00992D54"/>
    <w:pPr>
      <w:numPr>
        <w:ilvl w:val="1"/>
        <w:numId w:val="5"/>
      </w:numPr>
      <w:spacing w:before="60"/>
    </w:pPr>
  </w:style>
  <w:style w:type="paragraph" w:styleId="ListBullet">
    <w:name w:val="List Bullet"/>
    <w:basedOn w:val="BodyText"/>
    <w:qFormat/>
    <w:rsid w:val="00992D54"/>
    <w:pPr>
      <w:numPr>
        <w:numId w:val="5"/>
      </w:numPr>
      <w:spacing w:before="60"/>
    </w:pPr>
  </w:style>
  <w:style w:type="character" w:styleId="FollowedHyperlink">
    <w:name w:val="FollowedHyperlink"/>
    <w:rsid w:val="00DB26A2"/>
    <w:rPr>
      <w:color w:val="800080"/>
      <w:u w:val="single"/>
    </w:rPr>
  </w:style>
  <w:style w:type="paragraph" w:styleId="ListBullet3">
    <w:name w:val="List Bullet 3"/>
    <w:basedOn w:val="BodyText"/>
    <w:rsid w:val="00992D54"/>
    <w:pPr>
      <w:numPr>
        <w:ilvl w:val="2"/>
        <w:numId w:val="5"/>
      </w:numPr>
      <w:spacing w:before="60"/>
    </w:pPr>
  </w:style>
  <w:style w:type="paragraph" w:styleId="ListBullet4">
    <w:name w:val="List Bullet 4"/>
    <w:basedOn w:val="BodyText"/>
    <w:rsid w:val="00992D54"/>
    <w:pPr>
      <w:numPr>
        <w:ilvl w:val="3"/>
        <w:numId w:val="5"/>
      </w:numPr>
      <w:spacing w:before="60"/>
    </w:pPr>
  </w:style>
  <w:style w:type="paragraph" w:styleId="ListBullet5">
    <w:name w:val="List Bullet 5"/>
    <w:basedOn w:val="BodyText"/>
    <w:rsid w:val="00992D54"/>
    <w:pPr>
      <w:numPr>
        <w:ilvl w:val="4"/>
        <w:numId w:val="5"/>
      </w:numPr>
      <w:spacing w:before="60"/>
    </w:pPr>
  </w:style>
  <w:style w:type="paragraph" w:styleId="NormalIndent">
    <w:name w:val="Normal Indent"/>
    <w:basedOn w:val="Normal"/>
    <w:rsid w:val="00DB26A2"/>
    <w:pPr>
      <w:ind w:left="1134"/>
    </w:pPr>
  </w:style>
  <w:style w:type="numbering" w:styleId="ArticleSection">
    <w:name w:val="Outline List 3"/>
    <w:basedOn w:val="NoList"/>
    <w:rsid w:val="00D718E3"/>
    <w:pPr>
      <w:numPr>
        <w:numId w:val="8"/>
      </w:numPr>
    </w:pPr>
  </w:style>
  <w:style w:type="paragraph" w:styleId="Closing">
    <w:name w:val="Closing"/>
    <w:basedOn w:val="Normal"/>
    <w:rsid w:val="00D718E3"/>
    <w:pPr>
      <w:ind w:left="4252"/>
    </w:pPr>
  </w:style>
  <w:style w:type="paragraph" w:styleId="Date">
    <w:name w:val="Date"/>
    <w:basedOn w:val="Normal"/>
    <w:next w:val="Normal"/>
    <w:rsid w:val="00D718E3"/>
  </w:style>
  <w:style w:type="paragraph" w:styleId="E-mailSignature">
    <w:name w:val="E-mail Signature"/>
    <w:basedOn w:val="Normal"/>
    <w:rsid w:val="00D718E3"/>
  </w:style>
  <w:style w:type="paragraph" w:styleId="EnvelopeAddress">
    <w:name w:val="envelope address"/>
    <w:basedOn w:val="Normal"/>
    <w:rsid w:val="00D718E3"/>
    <w:pPr>
      <w:framePr w:w="7920" w:h="1980" w:hRule="exact" w:hSpace="141" w:wrap="auto" w:hAnchor="page" w:xAlign="center" w:yAlign="bottom"/>
      <w:ind w:left="2880"/>
    </w:pPr>
    <w:rPr>
      <w:rFonts w:cs="Arial"/>
      <w:sz w:val="24"/>
      <w:szCs w:val="24"/>
    </w:rPr>
  </w:style>
  <w:style w:type="paragraph" w:styleId="EnvelopeReturn">
    <w:name w:val="envelope return"/>
    <w:basedOn w:val="Normal"/>
    <w:rsid w:val="00D718E3"/>
    <w:rPr>
      <w:rFonts w:cs="Arial"/>
    </w:rPr>
  </w:style>
  <w:style w:type="character" w:styleId="HTMLAcronym">
    <w:name w:val="HTML Acronym"/>
    <w:basedOn w:val="DefaultParagraphFont"/>
    <w:rsid w:val="00D718E3"/>
  </w:style>
  <w:style w:type="paragraph" w:styleId="HTMLAddress">
    <w:name w:val="HTML Address"/>
    <w:basedOn w:val="Normal"/>
    <w:rsid w:val="00D718E3"/>
    <w:rPr>
      <w:i/>
      <w:iCs/>
    </w:rPr>
  </w:style>
  <w:style w:type="character" w:styleId="HTMLCite">
    <w:name w:val="HTML Cite"/>
    <w:basedOn w:val="DefaultParagraphFont"/>
    <w:rsid w:val="00D718E3"/>
    <w:rPr>
      <w:i/>
      <w:iCs/>
    </w:rPr>
  </w:style>
  <w:style w:type="character" w:styleId="HTMLCode">
    <w:name w:val="HTML Code"/>
    <w:basedOn w:val="DefaultParagraphFont"/>
    <w:rsid w:val="00D718E3"/>
    <w:rPr>
      <w:rFonts w:ascii="Courier New" w:hAnsi="Courier New" w:cs="Courier New"/>
      <w:sz w:val="20"/>
      <w:szCs w:val="20"/>
    </w:rPr>
  </w:style>
  <w:style w:type="character" w:styleId="HTMLDefinition">
    <w:name w:val="HTML Definition"/>
    <w:basedOn w:val="DefaultParagraphFont"/>
    <w:rsid w:val="00D718E3"/>
    <w:rPr>
      <w:i/>
      <w:iCs/>
    </w:rPr>
  </w:style>
  <w:style w:type="character" w:styleId="HTMLKeyboard">
    <w:name w:val="HTML Keyboard"/>
    <w:basedOn w:val="DefaultParagraphFont"/>
    <w:rsid w:val="00D718E3"/>
    <w:rPr>
      <w:rFonts w:ascii="Courier New" w:hAnsi="Courier New" w:cs="Courier New"/>
      <w:sz w:val="20"/>
      <w:szCs w:val="20"/>
    </w:rPr>
  </w:style>
  <w:style w:type="paragraph" w:styleId="HTMLPreformatted">
    <w:name w:val="HTML Preformatted"/>
    <w:basedOn w:val="Normal"/>
    <w:rsid w:val="00D718E3"/>
    <w:rPr>
      <w:rFonts w:ascii="Courier New" w:hAnsi="Courier New" w:cs="Courier New"/>
    </w:rPr>
  </w:style>
  <w:style w:type="character" w:styleId="HTMLSample">
    <w:name w:val="HTML Sample"/>
    <w:basedOn w:val="DefaultParagraphFont"/>
    <w:rsid w:val="00D718E3"/>
    <w:rPr>
      <w:rFonts w:ascii="Courier New" w:hAnsi="Courier New" w:cs="Courier New"/>
    </w:rPr>
  </w:style>
  <w:style w:type="character" w:styleId="HTMLTypewriter">
    <w:name w:val="HTML Typewriter"/>
    <w:basedOn w:val="DefaultParagraphFont"/>
    <w:rsid w:val="00D718E3"/>
    <w:rPr>
      <w:rFonts w:ascii="Courier New" w:hAnsi="Courier New" w:cs="Courier New"/>
      <w:sz w:val="20"/>
      <w:szCs w:val="20"/>
    </w:rPr>
  </w:style>
  <w:style w:type="character" w:styleId="HTMLVariable">
    <w:name w:val="HTML Variable"/>
    <w:basedOn w:val="DefaultParagraphFont"/>
    <w:rsid w:val="00D718E3"/>
    <w:rPr>
      <w:i/>
      <w:iCs/>
    </w:rPr>
  </w:style>
  <w:style w:type="character" w:styleId="LineNumber">
    <w:name w:val="line number"/>
    <w:basedOn w:val="DefaultParagraphFont"/>
    <w:rsid w:val="00D718E3"/>
  </w:style>
  <w:style w:type="paragraph" w:styleId="List">
    <w:name w:val="List"/>
    <w:basedOn w:val="BodyText"/>
    <w:rsid w:val="00992D54"/>
    <w:pPr>
      <w:tabs>
        <w:tab w:val="left" w:pos="924"/>
      </w:tabs>
      <w:spacing w:before="60"/>
      <w:ind w:left="924" w:hanging="357"/>
    </w:pPr>
  </w:style>
  <w:style w:type="paragraph" w:styleId="List2">
    <w:name w:val="List 2"/>
    <w:basedOn w:val="BodyText"/>
    <w:rsid w:val="00992D54"/>
    <w:pPr>
      <w:tabs>
        <w:tab w:val="left" w:pos="1287"/>
      </w:tabs>
      <w:spacing w:before="60"/>
      <w:ind w:left="1287" w:hanging="363"/>
    </w:pPr>
  </w:style>
  <w:style w:type="paragraph" w:styleId="List3">
    <w:name w:val="List 3"/>
    <w:basedOn w:val="BodyText"/>
    <w:rsid w:val="00992D54"/>
    <w:pPr>
      <w:tabs>
        <w:tab w:val="left" w:pos="1644"/>
      </w:tabs>
      <w:spacing w:before="60"/>
      <w:ind w:left="1644" w:hanging="357"/>
    </w:pPr>
  </w:style>
  <w:style w:type="paragraph" w:styleId="List4">
    <w:name w:val="List 4"/>
    <w:basedOn w:val="BodyText"/>
    <w:rsid w:val="00992D54"/>
    <w:pPr>
      <w:tabs>
        <w:tab w:val="left" w:pos="2007"/>
      </w:tabs>
      <w:spacing w:before="60"/>
      <w:ind w:left="2007" w:hanging="363"/>
    </w:pPr>
  </w:style>
  <w:style w:type="paragraph" w:styleId="List5">
    <w:name w:val="List 5"/>
    <w:basedOn w:val="BodyText"/>
    <w:rsid w:val="00992D54"/>
    <w:pPr>
      <w:tabs>
        <w:tab w:val="left" w:pos="2364"/>
      </w:tabs>
      <w:spacing w:before="60"/>
      <w:ind w:left="2364" w:hanging="357"/>
    </w:pPr>
  </w:style>
  <w:style w:type="paragraph" w:styleId="ListContinue">
    <w:name w:val="List Continue"/>
    <w:basedOn w:val="BodyText"/>
    <w:qFormat/>
    <w:rsid w:val="00992D54"/>
    <w:pPr>
      <w:spacing w:before="60"/>
      <w:ind w:left="924"/>
    </w:pPr>
  </w:style>
  <w:style w:type="paragraph" w:styleId="ListContinue2">
    <w:name w:val="List Continue 2"/>
    <w:basedOn w:val="BodyText"/>
    <w:rsid w:val="00992D54"/>
    <w:pPr>
      <w:spacing w:before="60"/>
      <w:ind w:left="1287"/>
    </w:pPr>
  </w:style>
  <w:style w:type="paragraph" w:styleId="ListContinue3">
    <w:name w:val="List Continue 3"/>
    <w:basedOn w:val="BodyText"/>
    <w:rsid w:val="00992D54"/>
    <w:pPr>
      <w:spacing w:before="60"/>
      <w:ind w:left="1644"/>
    </w:pPr>
  </w:style>
  <w:style w:type="paragraph" w:styleId="ListContinue4">
    <w:name w:val="List Continue 4"/>
    <w:basedOn w:val="BodyText"/>
    <w:rsid w:val="00992D54"/>
    <w:pPr>
      <w:spacing w:before="60"/>
      <w:ind w:left="2007"/>
    </w:pPr>
  </w:style>
  <w:style w:type="paragraph" w:styleId="ListContinue5">
    <w:name w:val="List Continue 5"/>
    <w:basedOn w:val="BodyText"/>
    <w:rsid w:val="00992D54"/>
    <w:pPr>
      <w:spacing w:before="60"/>
      <w:ind w:left="2364"/>
    </w:pPr>
  </w:style>
  <w:style w:type="paragraph" w:styleId="MessageHeader">
    <w:name w:val="Message Header"/>
    <w:basedOn w:val="Normal"/>
    <w:rsid w:val="00D718E3"/>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rsid w:val="00D718E3"/>
    <w:rPr>
      <w:rFonts w:ascii="Times New Roman" w:hAnsi="Times New Roman"/>
      <w:sz w:val="24"/>
      <w:szCs w:val="24"/>
    </w:rPr>
  </w:style>
  <w:style w:type="paragraph" w:styleId="NoteHeading">
    <w:name w:val="Note Heading"/>
    <w:basedOn w:val="Normal"/>
    <w:next w:val="Normal"/>
    <w:rsid w:val="00D718E3"/>
  </w:style>
  <w:style w:type="character" w:styleId="PageNumber">
    <w:name w:val="page number"/>
    <w:basedOn w:val="DefaultParagraphFont"/>
    <w:rsid w:val="00D718E3"/>
  </w:style>
  <w:style w:type="paragraph" w:styleId="PlainText">
    <w:name w:val="Plain Text"/>
    <w:basedOn w:val="Normal"/>
    <w:rsid w:val="00D718E3"/>
    <w:rPr>
      <w:rFonts w:ascii="Courier New" w:hAnsi="Courier New" w:cs="Courier New"/>
    </w:rPr>
  </w:style>
  <w:style w:type="paragraph" w:styleId="Salutation">
    <w:name w:val="Salutation"/>
    <w:basedOn w:val="Normal"/>
    <w:next w:val="Normal"/>
    <w:rsid w:val="00D718E3"/>
  </w:style>
  <w:style w:type="paragraph" w:styleId="Subtitle">
    <w:name w:val="Subtitle"/>
    <w:basedOn w:val="Normal"/>
    <w:rsid w:val="00D718E3"/>
    <w:pPr>
      <w:spacing w:after="60"/>
      <w:jc w:val="center"/>
      <w:outlineLvl w:val="1"/>
    </w:pPr>
    <w:rPr>
      <w:rFonts w:cs="Arial"/>
      <w:sz w:val="24"/>
      <w:szCs w:val="24"/>
    </w:rPr>
  </w:style>
  <w:style w:type="table" w:styleId="Table3Deffects1">
    <w:name w:val="Table 3D effects 1"/>
    <w:basedOn w:val="Table"/>
    <w:rsid w:val="00D718E3"/>
    <w:tblPr/>
    <w:tcPr>
      <w:shd w:val="solid" w:color="C0C0C0" w:fill="FFFFFF"/>
    </w:tcPr>
    <w:tblStylePr w:type="firstRow">
      <w:pPr>
        <w:keepNext/>
        <w:wordWrap/>
      </w:pPr>
      <w:rPr>
        <w:rFonts w:ascii="Arial" w:hAnsi="Arial"/>
        <w:b/>
        <w:bCs/>
        <w:color w:val="800080"/>
        <w:sz w:val="20"/>
      </w:rPr>
      <w:tblPr/>
      <w:trPr>
        <w:tblHeader/>
      </w:tr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
    <w:rsid w:val="00D718E3"/>
    <w:tblPr>
      <w:tblStyleRowBandSize w:val="1"/>
    </w:tblPr>
    <w:tcPr>
      <w:shd w:val="solid" w:color="C0C0C0" w:fill="FFFFFF"/>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
    <w:rsid w:val="00D718E3"/>
    <w:tblPr>
      <w:tblStyleRowBandSize w:val="1"/>
      <w:tblStyleColBandSize w:val="1"/>
    </w:tbl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
    <w:rsid w:val="00D718E3"/>
    <w:tblPr>
      <w:tblBorders>
        <w:top w:val="single" w:sz="12" w:space="0" w:color="000000"/>
        <w:bottom w:val="single" w:sz="12" w:space="0" w:color="000000"/>
      </w:tblBorders>
    </w:tblPr>
    <w:tcPr>
      <w:shd w:val="clear" w:color="auto" w:fill="auto"/>
    </w:tcPr>
    <w:tblStylePr w:type="firstRow">
      <w:pPr>
        <w:keepNext/>
        <w:wordWrap/>
      </w:pPr>
      <w:rPr>
        <w:rFonts w:ascii="Arial" w:hAnsi="Arial"/>
        <w:i/>
        <w:i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
    <w:rsid w:val="00D718E3"/>
    <w:tblPr>
      <w:tblBorders>
        <w:top w:val="single" w:sz="12" w:space="0" w:color="000000"/>
        <w:bottom w:val="single" w:sz="12" w:space="0" w:color="000000"/>
      </w:tblBorders>
    </w:tblPr>
    <w:tcPr>
      <w:shd w:val="clear" w:color="auto" w:fill="auto"/>
    </w:tcPr>
    <w:tblStylePr w:type="firstRow">
      <w:pPr>
        <w:keepNext/>
        <w:wordWrap/>
      </w:pPr>
      <w:rPr>
        <w:rFonts w:ascii="Arial" w:hAnsi="Arial"/>
        <w:color w:val="FFFFFF"/>
        <w:sz w:val="20"/>
      </w:rPr>
      <w:tblPr/>
      <w:trPr>
        <w:tblHeader/>
      </w:tr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
    <w:rsid w:val="00D718E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
    <w:rsid w:val="00D718E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
    <w:rsid w:val="00D718E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pPr>
        <w:keepNext/>
        <w:wordWrap/>
      </w:pPr>
      <w:rPr>
        <w:rFonts w:ascii="Arial" w:hAnsi="Arial"/>
        <w:b/>
        <w:bCs/>
        <w:i/>
        <w:iCs/>
        <w:sz w:val="20"/>
      </w:rPr>
      <w:tblPr/>
      <w:trPr>
        <w:tblHeader/>
      </w:tr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
    <w:rsid w:val="00D718E3"/>
    <w:tblPr>
      <w:tblBorders>
        <w:bottom w:val="single" w:sz="12" w:space="0" w:color="000000"/>
      </w:tblBorders>
    </w:tblPr>
    <w:tcPr>
      <w:shd w:val="pct20" w:color="FFFF00" w:fill="FFFFFF"/>
    </w:tcPr>
    <w:tblStylePr w:type="firstRow">
      <w:pPr>
        <w:keepNext/>
        <w:wordWrap/>
      </w:pPr>
      <w:rPr>
        <w:rFonts w:ascii="Arial" w:hAnsi="Arial"/>
        <w:b/>
        <w:bCs/>
        <w:i/>
        <w:iCs/>
        <w:color w:val="FFFFFF"/>
        <w:sz w:val="20"/>
      </w:rPr>
      <w:tblPr/>
      <w:trPr>
        <w:tblHeader/>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styleId="ListNumber3">
    <w:name w:val="List Number 3"/>
    <w:basedOn w:val="BodyText"/>
    <w:rsid w:val="00992D54"/>
    <w:pPr>
      <w:numPr>
        <w:ilvl w:val="2"/>
        <w:numId w:val="3"/>
      </w:numPr>
      <w:spacing w:before="60"/>
    </w:pPr>
  </w:style>
  <w:style w:type="paragraph" w:styleId="ListNumber4">
    <w:name w:val="List Number 4"/>
    <w:basedOn w:val="BodyText"/>
    <w:rsid w:val="00992D54"/>
    <w:pPr>
      <w:numPr>
        <w:ilvl w:val="3"/>
        <w:numId w:val="3"/>
      </w:numPr>
      <w:spacing w:before="60"/>
    </w:pPr>
  </w:style>
  <w:style w:type="paragraph" w:styleId="ListNumber5">
    <w:name w:val="List Number 5"/>
    <w:basedOn w:val="BodyText"/>
    <w:rsid w:val="00992D54"/>
    <w:pPr>
      <w:numPr>
        <w:ilvl w:val="4"/>
        <w:numId w:val="3"/>
      </w:numPr>
      <w:spacing w:before="60"/>
    </w:pPr>
  </w:style>
  <w:style w:type="numbering" w:customStyle="1" w:styleId="Bulleted">
    <w:name w:val="Bulleted"/>
    <w:basedOn w:val="NoList"/>
    <w:rsid w:val="001706C6"/>
    <w:pPr>
      <w:numPr>
        <w:numId w:val="5"/>
      </w:numPr>
    </w:pPr>
  </w:style>
  <w:style w:type="table" w:styleId="TableColorful3">
    <w:name w:val="Table Colorful 3"/>
    <w:basedOn w:val="Table"/>
    <w:rsid w:val="00D718E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
    <w:rsid w:val="00D718E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pPr>
        <w:keepNext/>
        <w:wordWrap/>
      </w:pPr>
      <w:rPr>
        <w:rFonts w:ascii="Arial" w:hAnsi="Arial"/>
        <w:b w:val="0"/>
        <w:bCs w:val="0"/>
        <w:sz w:val="20"/>
      </w:rPr>
      <w:tblPr/>
      <w:trPr>
        <w:tblHeader/>
      </w:tr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
    <w:rsid w:val="00D718E3"/>
    <w:rPr>
      <w:b/>
      <w:bCs/>
    </w:rPr>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
    <w:rsid w:val="00D718E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
    <w:rsid w:val="00D718E3"/>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
    <w:rsid w:val="00D718E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pPr>
        <w:keepNext/>
        <w:wordWrap/>
      </w:pPr>
      <w:rPr>
        <w:rFonts w:ascii="Arial" w:hAnsi="Arial"/>
        <w:b/>
        <w:bCs/>
        <w:i/>
        <w:iCs/>
        <w:sz w:val="20"/>
      </w:rPr>
      <w:tblPr/>
      <w:trPr>
        <w:tblHeader/>
      </w:tr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
    <w:rsid w:val="00D718E3"/>
    <w:tblPr>
      <w:tblStyleRowBandSize w:val="1"/>
      <w:tblBorders>
        <w:insideH w:val="single" w:sz="18" w:space="0" w:color="FFFFFF"/>
        <w:insideV w:val="single" w:sz="18" w:space="0" w:color="FFFFFF"/>
      </w:tblBorders>
    </w:tbl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
    <w:rsid w:val="00D718E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caps/>
        <w:color w:val="auto"/>
        <w:sz w:val="20"/>
      </w:rPr>
      <w:tblPr/>
      <w:trPr>
        <w:tblHeader/>
      </w:trPr>
      <w:tcPr>
        <w:tcBorders>
          <w:tl2br w:val="none" w:sz="0" w:space="0" w:color="auto"/>
          <w:tr2bl w:val="none" w:sz="0" w:space="0" w:color="auto"/>
        </w:tcBorders>
      </w:tcPr>
    </w:tblStylePr>
  </w:style>
  <w:style w:type="table" w:styleId="TableGrid1">
    <w:name w:val="Table Grid 1"/>
    <w:basedOn w:val="Table"/>
    <w:rsid w:val="00D718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
    <w:rsid w:val="00D718E3"/>
    <w:tblPr>
      <w:tblBorders>
        <w:insideH w:val="single" w:sz="6"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
    <w:rsid w:val="00D718E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
    <w:rsid w:val="00D718E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color w:val="auto"/>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
    <w:rsid w:val="00D718E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
    <w:rsid w:val="00D718E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
    <w:rsid w:val="00D718E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b w:val="0"/>
        <w:bCs w:val="0"/>
        <w:sz w:val="20"/>
      </w:rPr>
      <w:tblPr/>
      <w:trPr>
        <w:tblHeader/>
      </w:tr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
    <w:rsid w:val="00D718E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
    <w:rsid w:val="00D718E3"/>
    <w:tblPr>
      <w:tblStyleRowBandSize w:val="1"/>
      <w:tblBorders>
        <w:top w:val="single" w:sz="12" w:space="0" w:color="008080"/>
        <w:left w:val="single" w:sz="6" w:space="0" w:color="008080"/>
        <w:bottom w:val="single" w:sz="12" w:space="0" w:color="008080"/>
        <w:right w:val="single" w:sz="6" w:space="0" w:color="008080"/>
      </w:tblBorders>
    </w:tblPr>
    <w:tblStylePr w:type="firstRow">
      <w:pPr>
        <w:keepNext/>
        <w:wordWrap/>
      </w:pPr>
      <w:rPr>
        <w:rFonts w:ascii="Arial" w:hAnsi="Arial"/>
        <w:b/>
        <w:bCs/>
        <w:i/>
        <w:iCs/>
        <w:color w:val="800000"/>
        <w:sz w:val="20"/>
      </w:rPr>
      <w:tblPr/>
      <w:trPr>
        <w:tblHeader/>
      </w:tr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
    <w:rsid w:val="00D718E3"/>
    <w:tblPr>
      <w:tblStyleRowBandSize w:val="2"/>
      <w:tblBorders>
        <w:bottom w:val="single" w:sz="12" w:space="0" w:color="808080"/>
      </w:tblBorders>
    </w:tblPr>
    <w:tblStylePr w:type="firstRow">
      <w:pPr>
        <w:keepNext/>
        <w:wordWrap/>
      </w:pPr>
      <w:rPr>
        <w:rFonts w:ascii="Arial" w:hAnsi="Arial"/>
        <w:b/>
        <w:bCs/>
        <w:color w:val="FFFFFF"/>
        <w:sz w:val="20"/>
      </w:rPr>
      <w:tblPr/>
      <w:trPr>
        <w:tblHeader/>
      </w:tr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
    <w:rsid w:val="00D718E3"/>
    <w:tblPr>
      <w:tblBorders>
        <w:top w:val="single" w:sz="12" w:space="0" w:color="000000"/>
        <w:bottom w:val="single" w:sz="12" w:space="0" w:color="000000"/>
        <w:insideH w:val="single" w:sz="6" w:space="0" w:color="000000"/>
      </w:tblBorders>
    </w:tblPr>
    <w:tcPr>
      <w:shd w:val="clear" w:color="auto" w:fill="auto"/>
    </w:tcPr>
    <w:tblStylePr w:type="firstRow">
      <w:pPr>
        <w:keepNext/>
        <w:wordWrap/>
      </w:pPr>
      <w:rPr>
        <w:rFonts w:ascii="Arial" w:hAnsi="Arial"/>
        <w:b/>
        <w:bCs/>
        <w:color w:val="000080"/>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
    <w:rsid w:val="00D718E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pPr>
        <w:keepNext/>
        <w:wordWrap/>
      </w:pPr>
      <w:rPr>
        <w:rFonts w:ascii="Arial" w:hAnsi="Arial"/>
        <w:b/>
        <w:bCs/>
        <w:color w:val="FFFFFF"/>
        <w:sz w:val="20"/>
      </w:rPr>
      <w:tblPr/>
      <w:trPr>
        <w:tblHeader/>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
    <w:rsid w:val="00D718E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
    <w:rsid w:val="00D718E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
    <w:rsid w:val="00D718E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pPr>
        <w:keepNext/>
        <w:wordWrap/>
      </w:pPr>
      <w:rPr>
        <w:rFonts w:ascii="Arial" w:hAnsi="Arial"/>
        <w:b/>
        <w:bCs/>
        <w:sz w:val="20"/>
      </w:rPr>
      <w:tblPr/>
      <w:trPr>
        <w:tblHeader/>
      </w:tr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
    <w:rsid w:val="00D718E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pPr>
        <w:keepNext/>
        <w:wordWrap/>
      </w:pPr>
      <w:rPr>
        <w:rFonts w:ascii="Arial" w:hAnsi="Arial"/>
        <w:b/>
        <w:bCs/>
        <w:i/>
        <w:iCs/>
        <w:sz w:val="20"/>
      </w:rPr>
      <w:tblPr/>
      <w:trPr>
        <w:tblHeader/>
      </w:tr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
    <w:rsid w:val="00D718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solid" w:color="000000" w:fill="FFFFFF"/>
      </w:tcPr>
    </w:tblStylePr>
  </w:style>
  <w:style w:type="table" w:styleId="TableSimple1">
    <w:name w:val="Table Simple 1"/>
    <w:basedOn w:val="Table"/>
    <w:rsid w:val="00D718E3"/>
    <w:tblPr>
      <w:tblBorders>
        <w:top w:val="single" w:sz="12" w:space="0" w:color="008000"/>
        <w:bottom w:val="single" w:sz="12" w:space="0" w:color="008000"/>
      </w:tblBorders>
    </w:tblPr>
    <w:tcPr>
      <w:shd w:val="clear" w:color="auto" w:fill="auto"/>
    </w:tcPr>
    <w:tblStylePr w:type="firstRow">
      <w:pPr>
        <w:keepNext/>
        <w:wordWrap/>
      </w:pPr>
      <w:rPr>
        <w:rFonts w:ascii="Arial" w:hAnsi="Arial"/>
        <w:sz w:val="20"/>
      </w:rPr>
      <w:tblPr/>
      <w:trPr>
        <w:tblHeader/>
      </w:tr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
    <w:rsid w:val="00D718E3"/>
    <w:tbl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
    <w:rsid w:val="00D718E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00" w:fill="FFFFFF"/>
      </w:tcPr>
    </w:tblStylePr>
  </w:style>
  <w:style w:type="table" w:styleId="TableSubtle1">
    <w:name w:val="Table Subtle 1"/>
    <w:basedOn w:val="Table"/>
    <w:rsid w:val="00D718E3"/>
    <w:tblPr>
      <w:tblStyleRowBandSize w:val="1"/>
    </w:tblPr>
    <w:tblStylePr w:type="firstRow">
      <w:pPr>
        <w:keepNext/>
        <w:wordWrap/>
      </w:pPr>
      <w:rPr>
        <w:rFonts w:ascii="Arial" w:hAnsi="Arial"/>
        <w:sz w:val="20"/>
      </w:rPr>
      <w:tblPr/>
      <w:trPr>
        <w:tblHeader/>
      </w:tr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
    <w:rsid w:val="00D718E3"/>
    <w:tblPr>
      <w:tblBorders>
        <w:left w:val="single" w:sz="6" w:space="0" w:color="000000"/>
        <w:right w:val="single" w:sz="6" w:space="0" w:color="000000"/>
      </w:tblBorders>
    </w:tbl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
    <w:rsid w:val="00D71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table" w:styleId="TableWeb1">
    <w:name w:val="Table Web 1"/>
    <w:basedOn w:val="Table"/>
    <w:rsid w:val="00D718E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2">
    <w:name w:val="Table Web 2"/>
    <w:basedOn w:val="Table"/>
    <w:rsid w:val="00D718E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3">
    <w:name w:val="Table Web 3"/>
    <w:basedOn w:val="Table"/>
    <w:rsid w:val="00D718E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paragraph" w:styleId="MacroText">
    <w:name w:val="macro"/>
    <w:rsid w:val="00F73FD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da-DK" w:eastAsia="da-DK"/>
    </w:rPr>
  </w:style>
  <w:style w:type="character" w:customStyle="1" w:styleId="FooterChar">
    <w:name w:val="Footer Char"/>
    <w:basedOn w:val="DefaultParagraphFont"/>
    <w:link w:val="Footer"/>
    <w:rsid w:val="007C1725"/>
    <w:rPr>
      <w:rFonts w:ascii="Arial" w:hAnsi="Arial"/>
      <w:sz w:val="22"/>
      <w:szCs w:val="22"/>
      <w:lang w:eastAsia="da-DK"/>
    </w:rPr>
  </w:style>
  <w:style w:type="paragraph" w:styleId="Bibliography">
    <w:name w:val="Bibliography"/>
    <w:basedOn w:val="Normal"/>
    <w:next w:val="Normal"/>
    <w:uiPriority w:val="37"/>
    <w:semiHidden/>
    <w:unhideWhenUsed/>
    <w:rsid w:val="00032C91"/>
  </w:style>
  <w:style w:type="character" w:styleId="BookTitle">
    <w:name w:val="Book Title"/>
    <w:basedOn w:val="DefaultParagraphFont"/>
    <w:uiPriority w:val="33"/>
    <w:rsid w:val="00032C91"/>
    <w:rPr>
      <w:b/>
      <w:bCs/>
      <w:smallCaps/>
      <w:spacing w:val="5"/>
    </w:rPr>
  </w:style>
  <w:style w:type="character" w:styleId="IntenseEmphasis">
    <w:name w:val="Intense Emphasis"/>
    <w:basedOn w:val="DefaultParagraphFont"/>
    <w:uiPriority w:val="21"/>
    <w:rsid w:val="00032C91"/>
    <w:rPr>
      <w:b/>
      <w:bCs/>
      <w:i/>
      <w:iCs/>
      <w:color w:val="858585" w:themeColor="accent1"/>
    </w:rPr>
  </w:style>
  <w:style w:type="paragraph" w:styleId="IntenseQuote">
    <w:name w:val="Intense Quote"/>
    <w:basedOn w:val="Normal"/>
    <w:next w:val="Normal"/>
    <w:link w:val="IntenseQuoteChar"/>
    <w:uiPriority w:val="30"/>
    <w:rsid w:val="00032C91"/>
    <w:pPr>
      <w:pBdr>
        <w:bottom w:val="single" w:sz="4" w:space="4" w:color="858585" w:themeColor="accent1"/>
      </w:pBdr>
      <w:spacing w:before="200" w:after="280"/>
      <w:ind w:left="936" w:right="936"/>
    </w:pPr>
    <w:rPr>
      <w:b/>
      <w:bCs/>
      <w:i/>
      <w:iCs/>
      <w:color w:val="858585" w:themeColor="accent1"/>
    </w:rPr>
  </w:style>
  <w:style w:type="character" w:customStyle="1" w:styleId="IntenseQuoteChar">
    <w:name w:val="Intense Quote Char"/>
    <w:basedOn w:val="DefaultParagraphFont"/>
    <w:link w:val="IntenseQuote"/>
    <w:uiPriority w:val="30"/>
    <w:rsid w:val="00032C91"/>
    <w:rPr>
      <w:rFonts w:ascii="Arial" w:hAnsi="Arial"/>
      <w:b/>
      <w:bCs/>
      <w:i/>
      <w:iCs/>
      <w:color w:val="858585" w:themeColor="accent1"/>
      <w:sz w:val="22"/>
      <w:szCs w:val="22"/>
      <w:lang w:eastAsia="da-DK"/>
    </w:rPr>
  </w:style>
  <w:style w:type="character" w:styleId="IntenseReference">
    <w:name w:val="Intense Reference"/>
    <w:basedOn w:val="DefaultParagraphFont"/>
    <w:uiPriority w:val="32"/>
    <w:rsid w:val="00032C91"/>
    <w:rPr>
      <w:b/>
      <w:bCs/>
      <w:smallCaps/>
      <w:color w:val="B0B1B1" w:themeColor="accent2"/>
      <w:spacing w:val="5"/>
      <w:u w:val="single"/>
    </w:rPr>
  </w:style>
  <w:style w:type="paragraph" w:styleId="ListParagraph">
    <w:name w:val="List Paragraph"/>
    <w:basedOn w:val="Normal"/>
    <w:uiPriority w:val="34"/>
    <w:rsid w:val="00032C91"/>
    <w:pPr>
      <w:ind w:left="720"/>
      <w:contextualSpacing/>
    </w:pPr>
  </w:style>
  <w:style w:type="paragraph" w:styleId="NoSpacing">
    <w:name w:val="No Spacing"/>
    <w:uiPriority w:val="1"/>
    <w:rsid w:val="00032C91"/>
    <w:rPr>
      <w:rFonts w:ascii="Arial" w:hAnsi="Arial"/>
      <w:sz w:val="22"/>
      <w:szCs w:val="22"/>
      <w:lang w:eastAsia="da-DK"/>
    </w:rPr>
  </w:style>
  <w:style w:type="character" w:styleId="PlaceholderText">
    <w:name w:val="Placeholder Text"/>
    <w:basedOn w:val="DefaultParagraphFont"/>
    <w:uiPriority w:val="99"/>
    <w:semiHidden/>
    <w:rsid w:val="00032C91"/>
    <w:rPr>
      <w:color w:val="808080"/>
    </w:rPr>
  </w:style>
  <w:style w:type="paragraph" w:styleId="Quote">
    <w:name w:val="Quote"/>
    <w:basedOn w:val="Normal"/>
    <w:next w:val="Normal"/>
    <w:link w:val="QuoteChar"/>
    <w:uiPriority w:val="29"/>
    <w:rsid w:val="00032C91"/>
    <w:rPr>
      <w:i/>
      <w:iCs/>
      <w:color w:val="000000" w:themeColor="text1"/>
    </w:rPr>
  </w:style>
  <w:style w:type="character" w:customStyle="1" w:styleId="QuoteChar">
    <w:name w:val="Quote Char"/>
    <w:basedOn w:val="DefaultParagraphFont"/>
    <w:link w:val="Quote"/>
    <w:uiPriority w:val="29"/>
    <w:rsid w:val="00032C91"/>
    <w:rPr>
      <w:rFonts w:ascii="Arial" w:hAnsi="Arial"/>
      <w:i/>
      <w:iCs/>
      <w:color w:val="000000" w:themeColor="text1"/>
      <w:sz w:val="22"/>
      <w:szCs w:val="22"/>
      <w:lang w:eastAsia="da-DK"/>
    </w:rPr>
  </w:style>
  <w:style w:type="character" w:styleId="SubtleEmphasis">
    <w:name w:val="Subtle Emphasis"/>
    <w:basedOn w:val="DefaultParagraphFont"/>
    <w:uiPriority w:val="19"/>
    <w:rsid w:val="00032C91"/>
    <w:rPr>
      <w:i/>
      <w:iCs/>
      <w:color w:val="808080" w:themeColor="text1" w:themeTint="7F"/>
    </w:rPr>
  </w:style>
  <w:style w:type="character" w:styleId="SubtleReference">
    <w:name w:val="Subtle Reference"/>
    <w:basedOn w:val="DefaultParagraphFont"/>
    <w:uiPriority w:val="31"/>
    <w:rsid w:val="00032C91"/>
    <w:rPr>
      <w:smallCaps/>
      <w:color w:val="B0B1B1" w:themeColor="accent2"/>
      <w:u w:val="single"/>
    </w:rPr>
  </w:style>
  <w:style w:type="paragraph" w:styleId="TOCHeading">
    <w:name w:val="TOC Heading"/>
    <w:basedOn w:val="Heading1"/>
    <w:next w:val="Normal"/>
    <w:uiPriority w:val="39"/>
    <w:semiHidden/>
    <w:unhideWhenUsed/>
    <w:rsid w:val="00032C91"/>
    <w:pPr>
      <w:keepLines/>
      <w:numPr>
        <w:numId w:val="0"/>
      </w:numPr>
      <w:spacing w:before="480" w:after="0"/>
      <w:outlineLvl w:val="9"/>
    </w:pPr>
    <w:rPr>
      <w:rFonts w:asciiTheme="majorHAnsi" w:eastAsiaTheme="majorEastAsia" w:hAnsiTheme="majorHAnsi" w:cstheme="majorBidi"/>
      <w:color w:val="636363" w:themeColor="accent1" w:themeShade="BF"/>
      <w:kern w:val="0"/>
      <w:szCs w:val="28"/>
    </w:rPr>
  </w:style>
  <w:style w:type="paragraph" w:customStyle="1" w:styleId="DOORSRequirement">
    <w:name w:val="DOORSRequirement"/>
    <w:basedOn w:val="BodyText"/>
    <w:qFormat/>
    <w:rsid w:val="00BD33CC"/>
    <w:pPr>
      <w:ind w:hanging="1134"/>
    </w:pPr>
  </w:style>
  <w:style w:type="paragraph" w:customStyle="1" w:styleId="DOORSComment">
    <w:name w:val="DOORSComment"/>
    <w:basedOn w:val="DOORSRequirement"/>
    <w:qFormat/>
    <w:rsid w:val="00BD33CC"/>
    <w:pPr>
      <w:ind w:firstLine="0"/>
    </w:pPr>
  </w:style>
  <w:style w:type="paragraph" w:customStyle="1" w:styleId="DOORSCommentBullet">
    <w:name w:val="DOORSCommentBullet"/>
    <w:basedOn w:val="DOORSComment"/>
    <w:qFormat/>
    <w:rsid w:val="00BD33CC"/>
    <w:pPr>
      <w:numPr>
        <w:numId w:val="26"/>
      </w:numPr>
    </w:pPr>
  </w:style>
  <w:style w:type="paragraph" w:customStyle="1" w:styleId="DOORSIndentForBullet">
    <w:name w:val="DOORSIndentForBullet"/>
    <w:basedOn w:val="DOORSComment"/>
    <w:rsid w:val="00BD33CC"/>
    <w:pPr>
      <w:tabs>
        <w:tab w:val="left" w:pos="567"/>
      </w:tabs>
      <w:spacing w:before="80" w:after="40"/>
      <w:ind w:left="851" w:hanging="1418"/>
    </w:pPr>
  </w:style>
  <w:style w:type="paragraph" w:customStyle="1" w:styleId="DOORSTableBody">
    <w:name w:val="DOORSTableBody"/>
    <w:basedOn w:val="DOORSComment"/>
    <w:qFormat/>
    <w:rsid w:val="00BD33CC"/>
    <w:pPr>
      <w:ind w:left="0"/>
    </w:pPr>
    <w:rPr>
      <w:sz w:val="18"/>
      <w:szCs w:val="18"/>
    </w:rPr>
  </w:style>
  <w:style w:type="character" w:customStyle="1" w:styleId="Heading2Char">
    <w:name w:val="Heading 2 Char"/>
    <w:basedOn w:val="DefaultParagraphFont"/>
    <w:link w:val="Heading2"/>
    <w:uiPriority w:val="9"/>
    <w:rsid w:val="00BD33CC"/>
    <w:rPr>
      <w:rFonts w:ascii="Arial" w:hAnsi="Arial" w:cs="Arial"/>
      <w:b/>
      <w:bCs/>
      <w:iCs/>
      <w:sz w:val="24"/>
      <w:szCs w:val="22"/>
      <w:lang w:eastAsia="da-DK"/>
    </w:rPr>
  </w:style>
  <w:style w:type="character" w:customStyle="1" w:styleId="Heading3Char">
    <w:name w:val="Heading 3 Char"/>
    <w:basedOn w:val="DefaultParagraphFont"/>
    <w:link w:val="Heading3"/>
    <w:uiPriority w:val="9"/>
    <w:rsid w:val="00BD33CC"/>
    <w:rPr>
      <w:rFonts w:ascii="Arial" w:hAnsi="Arial" w:cs="Arial"/>
      <w:b/>
      <w:bCs/>
      <w:sz w:val="22"/>
      <w:lang w:eastAsia="da-DK"/>
    </w:rPr>
  </w:style>
  <w:style w:type="paragraph" w:customStyle="1" w:styleId="DOORSTierMarker">
    <w:name w:val="DOORSTierMarker"/>
    <w:rsid w:val="00BD33CC"/>
    <w:pPr>
      <w:autoSpaceDE w:val="0"/>
      <w:autoSpaceDN w:val="0"/>
      <w:adjustRightInd w:val="0"/>
      <w:ind w:left="567"/>
    </w:pPr>
    <w:rPr>
      <w:rFonts w:asciiTheme="minorHAnsi" w:hAnsiTheme="minorHAnsi" w:cstheme="minorHAnsi"/>
      <w:color w:val="0070C0"/>
      <w:sz w:val="16"/>
      <w:szCs w:val="16"/>
    </w:rPr>
  </w:style>
  <w:style w:type="paragraph" w:customStyle="1" w:styleId="DOORSBulletedTierMarker">
    <w:name w:val="DOORSBulletedTierMarker"/>
    <w:basedOn w:val="DOORSTierMarker"/>
    <w:qFormat/>
    <w:rsid w:val="00BD33CC"/>
    <w:pPr>
      <w:ind w:left="851"/>
    </w:pPr>
    <w:rPr>
      <w:sz w:val="14"/>
      <w:szCs w:val="14"/>
    </w:rPr>
  </w:style>
  <w:style w:type="character" w:customStyle="1" w:styleId="Heading1Char">
    <w:name w:val="Heading 1 Char"/>
    <w:basedOn w:val="DefaultParagraphFont"/>
    <w:link w:val="Heading1"/>
    <w:uiPriority w:val="9"/>
    <w:rsid w:val="00BD33CC"/>
    <w:rPr>
      <w:rFonts w:ascii="Arial" w:hAnsi="Arial" w:cs="Arial"/>
      <w:b/>
      <w:bCs/>
      <w:kern w:val="32"/>
      <w:sz w:val="28"/>
      <w:szCs w:val="32"/>
      <w:lang w:eastAsia="da-DK"/>
    </w:rPr>
  </w:style>
  <w:style w:type="character" w:customStyle="1" w:styleId="Heading4Char">
    <w:name w:val="Heading 4 Char"/>
    <w:basedOn w:val="DefaultParagraphFont"/>
    <w:link w:val="Heading4"/>
    <w:uiPriority w:val="9"/>
    <w:rsid w:val="00BD33CC"/>
    <w:rPr>
      <w:rFonts w:ascii="Arial" w:hAnsi="Arial"/>
      <w:b/>
      <w:bCs/>
      <w:sz w:val="22"/>
      <w:lang w:eastAsia="da-DK"/>
    </w:rPr>
  </w:style>
  <w:style w:type="character" w:customStyle="1" w:styleId="Heading5Char">
    <w:name w:val="Heading 5 Char"/>
    <w:basedOn w:val="DefaultParagraphFont"/>
    <w:link w:val="Heading5"/>
    <w:uiPriority w:val="9"/>
    <w:rsid w:val="00AE5B1C"/>
    <w:rPr>
      <w:rFonts w:ascii="Arial" w:hAnsi="Arial"/>
      <w:b/>
      <w:iCs/>
      <w:sz w:val="22"/>
      <w:szCs w:val="26"/>
      <w:lang w:eastAsia="da-DK"/>
    </w:rPr>
  </w:style>
  <w:style w:type="paragraph" w:customStyle="1" w:styleId="DOORSReqCompliance">
    <w:name w:val="DOORSReqCompliance"/>
    <w:basedOn w:val="DOORSRequirement"/>
    <w:qFormat/>
    <w:rsid w:val="00087B33"/>
    <w:pPr>
      <w:ind w:firstLine="0"/>
    </w:pPr>
    <w:rPr>
      <w:color w:val="0070C0"/>
      <w:sz w:val="18"/>
      <w:szCs w:val="18"/>
    </w:rPr>
  </w:style>
  <w:style w:type="paragraph" w:customStyle="1" w:styleId="DOORSTable3">
    <w:name w:val="DOORSTable3"/>
    <w:basedOn w:val="List"/>
    <w:link w:val="DOORSTable3Char"/>
    <w:qFormat/>
    <w:rsid w:val="001348DC"/>
    <w:pPr>
      <w:tabs>
        <w:tab w:val="clear" w:pos="924"/>
        <w:tab w:val="left" w:pos="1985"/>
      </w:tabs>
      <w:ind w:left="4536" w:hanging="3969"/>
    </w:pPr>
  </w:style>
  <w:style w:type="paragraph" w:customStyle="1" w:styleId="DOORSTable2">
    <w:name w:val="DOORSTable2"/>
    <w:basedOn w:val="DOORSTable3"/>
    <w:link w:val="DOORSTable2Char"/>
    <w:qFormat/>
    <w:rsid w:val="001348DC"/>
    <w:pPr>
      <w:tabs>
        <w:tab w:val="clear" w:pos="1985"/>
      </w:tabs>
      <w:ind w:left="2835" w:hanging="2268"/>
    </w:pPr>
  </w:style>
  <w:style w:type="character" w:customStyle="1" w:styleId="DOORSTable3Char">
    <w:name w:val="DOORSTable3 Char"/>
    <w:basedOn w:val="DefaultParagraphFont"/>
    <w:link w:val="DOORSTable3"/>
    <w:rsid w:val="001348DC"/>
    <w:rPr>
      <w:rFonts w:ascii="Arial" w:hAnsi="Arial"/>
      <w:sz w:val="22"/>
      <w:szCs w:val="22"/>
      <w:lang w:eastAsia="da-DK"/>
    </w:rPr>
  </w:style>
  <w:style w:type="character" w:customStyle="1" w:styleId="DOORSTable2Char">
    <w:name w:val="DOORSTable2 Char"/>
    <w:basedOn w:val="DOORSTable3Char"/>
    <w:link w:val="DOORSTable2"/>
    <w:rsid w:val="001348DC"/>
    <w:rPr>
      <w:rFonts w:ascii="Arial" w:hAnsi="Arial"/>
      <w:sz w:val="22"/>
      <w:szCs w:val="22"/>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042797">
      <w:bodyDiv w:val="1"/>
      <w:marLeft w:val="0"/>
      <w:marRight w:val="0"/>
      <w:marTop w:val="0"/>
      <w:marBottom w:val="0"/>
      <w:divBdr>
        <w:top w:val="none" w:sz="0" w:space="0" w:color="auto"/>
        <w:left w:val="none" w:sz="0" w:space="0" w:color="auto"/>
        <w:bottom w:val="none" w:sz="0" w:space="0" w:color="auto"/>
        <w:right w:val="none" w:sz="0" w:space="0" w:color="auto"/>
      </w:divBdr>
    </w:div>
    <w:div w:id="99734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bf\My%20Documents\DOORS\ReqSpec.dotx" TargetMode="External"/></Relationships>
</file>

<file path=word/theme/theme1.xml><?xml version="1.0" encoding="utf-8"?>
<a:theme xmlns:a="http://schemas.openxmlformats.org/drawingml/2006/main" name="Terma">
  <a:themeElements>
    <a:clrScheme name="Terma theme">
      <a:dk1>
        <a:srgbClr val="000000"/>
      </a:dk1>
      <a:lt1>
        <a:srgbClr val="FFFFFF"/>
      </a:lt1>
      <a:dk2>
        <a:srgbClr val="858585"/>
      </a:dk2>
      <a:lt2>
        <a:srgbClr val="FFC92B"/>
      </a:lt2>
      <a:accent1>
        <a:srgbClr val="858585"/>
      </a:accent1>
      <a:accent2>
        <a:srgbClr val="B0B1B1"/>
      </a:accent2>
      <a:accent3>
        <a:srgbClr val="D8D9D9"/>
      </a:accent3>
      <a:accent4>
        <a:srgbClr val="009FDF"/>
      </a:accent4>
      <a:accent5>
        <a:srgbClr val="509E2F"/>
      </a:accent5>
      <a:accent6>
        <a:srgbClr val="C8102E"/>
      </a:accent6>
      <a:hlink>
        <a:srgbClr val="009FDF"/>
      </a:hlink>
      <a:folHlink>
        <a:srgbClr val="009FDF"/>
      </a:folHlink>
    </a:clrScheme>
    <a:fontScheme name="Terma">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noFill/>
        </a:ln>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25ED2-FDFE-49B7-8BBD-10A3FAEC2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ReqSpec.dotx</Template>
  <TotalTime>9</TotalTime>
  <Pages>42</Pages>
  <Words>14999</Words>
  <Characters>78446</Characters>
  <Application>Microsoft Office Word</Application>
  <DocSecurity>0</DocSecurity>
  <Lines>1568</Lines>
  <Paragraphs>1168</Paragraphs>
  <ScaleCrop>false</ScaleCrop>
  <HeadingPairs>
    <vt:vector size="2" baseType="variant">
      <vt:variant>
        <vt:lpstr>Title</vt:lpstr>
      </vt:variant>
      <vt:variant>
        <vt:i4>1</vt:i4>
      </vt:variant>
    </vt:vector>
  </HeadingPairs>
  <TitlesOfParts>
    <vt:vector size="1" baseType="lpstr">
      <vt:lpstr>Title</vt:lpstr>
    </vt:vector>
  </TitlesOfParts>
  <Company>Terma A/S, Denmark</Company>
  <LinksUpToDate>false</LinksUpToDate>
  <CharactersWithSpaces>92277</CharactersWithSpaces>
  <SharedDoc>false</SharedDoc>
  <HLinks>
    <vt:vector size="78" baseType="variant">
      <vt:variant>
        <vt:i4>1245232</vt:i4>
      </vt:variant>
      <vt:variant>
        <vt:i4>83</vt:i4>
      </vt:variant>
      <vt:variant>
        <vt:i4>0</vt:i4>
      </vt:variant>
      <vt:variant>
        <vt:i4>5</vt:i4>
      </vt:variant>
      <vt:variant>
        <vt:lpwstr/>
      </vt:variant>
      <vt:variant>
        <vt:lpwstr>_Toc254703655</vt:lpwstr>
      </vt:variant>
      <vt:variant>
        <vt:i4>1245232</vt:i4>
      </vt:variant>
      <vt:variant>
        <vt:i4>74</vt:i4>
      </vt:variant>
      <vt:variant>
        <vt:i4>0</vt:i4>
      </vt:variant>
      <vt:variant>
        <vt:i4>5</vt:i4>
      </vt:variant>
      <vt:variant>
        <vt:lpwstr/>
      </vt:variant>
      <vt:variant>
        <vt:lpwstr>_Toc254703654</vt:lpwstr>
      </vt:variant>
      <vt:variant>
        <vt:i4>1245232</vt:i4>
      </vt:variant>
      <vt:variant>
        <vt:i4>65</vt:i4>
      </vt:variant>
      <vt:variant>
        <vt:i4>0</vt:i4>
      </vt:variant>
      <vt:variant>
        <vt:i4>5</vt:i4>
      </vt:variant>
      <vt:variant>
        <vt:lpwstr/>
      </vt:variant>
      <vt:variant>
        <vt:lpwstr>_Toc254703653</vt:lpwstr>
      </vt:variant>
      <vt:variant>
        <vt:i4>1245232</vt:i4>
      </vt:variant>
      <vt:variant>
        <vt:i4>56</vt:i4>
      </vt:variant>
      <vt:variant>
        <vt:i4>0</vt:i4>
      </vt:variant>
      <vt:variant>
        <vt:i4>5</vt:i4>
      </vt:variant>
      <vt:variant>
        <vt:lpwstr/>
      </vt:variant>
      <vt:variant>
        <vt:lpwstr>_Toc254703652</vt:lpwstr>
      </vt:variant>
      <vt:variant>
        <vt:i4>1245232</vt:i4>
      </vt:variant>
      <vt:variant>
        <vt:i4>50</vt:i4>
      </vt:variant>
      <vt:variant>
        <vt:i4>0</vt:i4>
      </vt:variant>
      <vt:variant>
        <vt:i4>5</vt:i4>
      </vt:variant>
      <vt:variant>
        <vt:lpwstr/>
      </vt:variant>
      <vt:variant>
        <vt:lpwstr>_Toc254703651</vt:lpwstr>
      </vt:variant>
      <vt:variant>
        <vt:i4>1245232</vt:i4>
      </vt:variant>
      <vt:variant>
        <vt:i4>44</vt:i4>
      </vt:variant>
      <vt:variant>
        <vt:i4>0</vt:i4>
      </vt:variant>
      <vt:variant>
        <vt:i4>5</vt:i4>
      </vt:variant>
      <vt:variant>
        <vt:lpwstr/>
      </vt:variant>
      <vt:variant>
        <vt:lpwstr>_Toc254703650</vt:lpwstr>
      </vt:variant>
      <vt:variant>
        <vt:i4>1179696</vt:i4>
      </vt:variant>
      <vt:variant>
        <vt:i4>38</vt:i4>
      </vt:variant>
      <vt:variant>
        <vt:i4>0</vt:i4>
      </vt:variant>
      <vt:variant>
        <vt:i4>5</vt:i4>
      </vt:variant>
      <vt:variant>
        <vt:lpwstr/>
      </vt:variant>
      <vt:variant>
        <vt:lpwstr>_Toc254703649</vt:lpwstr>
      </vt:variant>
      <vt:variant>
        <vt:i4>1179696</vt:i4>
      </vt:variant>
      <vt:variant>
        <vt:i4>32</vt:i4>
      </vt:variant>
      <vt:variant>
        <vt:i4>0</vt:i4>
      </vt:variant>
      <vt:variant>
        <vt:i4>5</vt:i4>
      </vt:variant>
      <vt:variant>
        <vt:lpwstr/>
      </vt:variant>
      <vt:variant>
        <vt:lpwstr>_Toc254703648</vt:lpwstr>
      </vt:variant>
      <vt:variant>
        <vt:i4>1179696</vt:i4>
      </vt:variant>
      <vt:variant>
        <vt:i4>26</vt:i4>
      </vt:variant>
      <vt:variant>
        <vt:i4>0</vt:i4>
      </vt:variant>
      <vt:variant>
        <vt:i4>5</vt:i4>
      </vt:variant>
      <vt:variant>
        <vt:lpwstr/>
      </vt:variant>
      <vt:variant>
        <vt:lpwstr>_Toc254703647</vt:lpwstr>
      </vt:variant>
      <vt:variant>
        <vt:i4>1179696</vt:i4>
      </vt:variant>
      <vt:variant>
        <vt:i4>20</vt:i4>
      </vt:variant>
      <vt:variant>
        <vt:i4>0</vt:i4>
      </vt:variant>
      <vt:variant>
        <vt:i4>5</vt:i4>
      </vt:variant>
      <vt:variant>
        <vt:lpwstr/>
      </vt:variant>
      <vt:variant>
        <vt:lpwstr>_Toc254703646</vt:lpwstr>
      </vt:variant>
      <vt:variant>
        <vt:i4>1179696</vt:i4>
      </vt:variant>
      <vt:variant>
        <vt:i4>14</vt:i4>
      </vt:variant>
      <vt:variant>
        <vt:i4>0</vt:i4>
      </vt:variant>
      <vt:variant>
        <vt:i4>5</vt:i4>
      </vt:variant>
      <vt:variant>
        <vt:lpwstr/>
      </vt:variant>
      <vt:variant>
        <vt:lpwstr>_Toc254703645</vt:lpwstr>
      </vt:variant>
      <vt:variant>
        <vt:i4>1179696</vt:i4>
      </vt:variant>
      <vt:variant>
        <vt:i4>8</vt:i4>
      </vt:variant>
      <vt:variant>
        <vt:i4>0</vt:i4>
      </vt:variant>
      <vt:variant>
        <vt:i4>5</vt:i4>
      </vt:variant>
      <vt:variant>
        <vt:lpwstr/>
      </vt:variant>
      <vt:variant>
        <vt:lpwstr>_Toc254703644</vt:lpwstr>
      </vt:variant>
      <vt:variant>
        <vt:i4>1179696</vt:i4>
      </vt:variant>
      <vt:variant>
        <vt:i4>2</vt:i4>
      </vt:variant>
      <vt:variant>
        <vt:i4>0</vt:i4>
      </vt:variant>
      <vt:variant>
        <vt:i4>5</vt:i4>
      </vt:variant>
      <vt:variant>
        <vt:lpwstr/>
      </vt:variant>
      <vt:variant>
        <vt:lpwstr>_Toc254703643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Naval C2 System Requirements</dc:title>
  <dc:creator>Thomas Benfer</dc:creator>
  <cp:lastModifiedBy>Thomas Benfer</cp:lastModifiedBy>
  <cp:revision>1</cp:revision>
  <cp:lastPrinted>2026-01-22T11:42:00Z</cp:lastPrinted>
  <dcterms:created xsi:type="dcterms:W3CDTF">2026-01-22T11:34:00Z</dcterms:created>
  <dcterms:modified xsi:type="dcterms:W3CDTF">2026-01-22T11:43:00Z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class">
    <vt:lpwstr>SSR</vt:lpwstr>
  </property>
  <property fmtid="{D5CDD505-2E9C-101B-9397-08002B2CF9AE}" pid="3" name="doc_no">
    <vt:lpwstr>2017969-DT</vt:lpwstr>
  </property>
  <property fmtid="{D5CDD505-2E9C-101B-9397-08002B2CF9AE}" pid="4" name="doc_rev">
    <vt:lpwstr>C1</vt:lpwstr>
  </property>
  <property fmtid="{D5CDD505-2E9C-101B-9397-08002B2CF9AE}" pid="5" name="doc_cage">
    <vt:lpwstr> </vt:lpwstr>
  </property>
  <property fmtid="{D5CDD505-2E9C-101B-9397-08002B2CF9AE}" pid="6" name="doc_classification">
    <vt:lpwstr>TERMA CONFIDENTIAL</vt:lpwstr>
  </property>
  <property fmtid="{D5CDD505-2E9C-101B-9397-08002B2CF9AE}" pid="7" name="doc_date">
    <vt:lpwstr>2026-01-22</vt:lpwstr>
  </property>
  <property fmtid="{D5CDD505-2E9C-101B-9397-08002B2CF9AE}" pid="8" name="doc_title">
    <vt:lpwstr>Basic Naval C2 System Requirements</vt:lpwstr>
  </property>
  <property fmtid="{D5CDD505-2E9C-101B-9397-08002B2CF9AE}" pid="9" name="doc_apvd">
    <vt:lpwstr>JFHA</vt:lpwstr>
  </property>
  <property fmtid="{D5CDD505-2E9C-101B-9397-08002B2CF9AE}" pid="10" name="doc_prep">
    <vt:lpwstr>ERC</vt:lpwstr>
  </property>
  <property fmtid="{D5CDD505-2E9C-101B-9397-08002B2CF9AE}" pid="11" name="module_path">
    <vt:lpwstr>/TERMA DOORS/IDS/Naval/Naval C2/Common Features/2. System Level Requirements/</vt:lpwstr>
  </property>
  <property fmtid="{D5CDD505-2E9C-101B-9397-08002B2CF9AE}" pid="12" name="module_descr">
    <vt:lpwstr>Basic Naval C2 System Requirements</vt:lpwstr>
  </property>
  <property fmtid="{D5CDD505-2E9C-101B-9397-08002B2CF9AE}" pid="13" name="module_baseline">
    <vt:lpwstr>1.8</vt:lpwstr>
  </property>
  <property fmtid="{D5CDD505-2E9C-101B-9397-08002B2CF9AE}" pid="14" name="module_name">
    <vt:lpwstr>2017969-DT</vt:lpwstr>
  </property>
  <property fmtid="{D5CDD505-2E9C-101B-9397-08002B2CF9AE}" pid="15" name="module_view">
    <vt:lpwstr>RDN view</vt:lpwstr>
  </property>
  <property fmtid="{D5CDD505-2E9C-101B-9397-08002B2CF9AE}" pid="16" name="doc_mgs">
    <vt:lpwstr>&lt;MGS&gt;</vt:lpwstr>
  </property>
  <property fmtid="{D5CDD505-2E9C-101B-9397-08002B2CF9AE}" pid="17" name="doc_mdl">
    <vt:lpwstr>&lt;MDL&gt;</vt:lpwstr>
  </property>
</Properties>
</file>